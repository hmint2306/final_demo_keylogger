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E4DAB" w14:textId="77777777" w:rsidR="003A003A" w:rsidRPr="00670126" w:rsidRDefault="003A003A" w:rsidP="003A003A">
      <w:pPr>
        <w:spacing w:before="91"/>
        <w:ind w:left="540" w:right="550"/>
        <w:jc w:val="center"/>
        <w:rPr>
          <w:rFonts w:cs="Times New Roman"/>
          <w:sz w:val="28"/>
          <w:szCs w:val="28"/>
          <w:lang w:val="vi-VN"/>
        </w:rPr>
      </w:pPr>
      <w:bookmarkStart w:id="0" w:name="_Hlk194004040"/>
      <w:bookmarkStart w:id="1" w:name="_Hlk36280688"/>
      <w:r w:rsidRPr="00670126">
        <w:rPr>
          <w:rFonts w:cs="Times New Roman"/>
          <w:sz w:val="28"/>
          <w:szCs w:val="28"/>
        </w:rPr>
        <w:t>VIETNAM GENERAL CONFEDERATION OF LABOR</w:t>
      </w:r>
    </w:p>
    <w:p w14:paraId="2E467C2D" w14:textId="77777777" w:rsidR="003A003A" w:rsidRPr="00670126" w:rsidRDefault="003A003A" w:rsidP="003A003A">
      <w:pPr>
        <w:spacing w:before="3"/>
        <w:ind w:left="540" w:right="550"/>
        <w:jc w:val="center"/>
        <w:rPr>
          <w:rFonts w:cs="Times New Roman"/>
          <w:sz w:val="28"/>
          <w:szCs w:val="28"/>
          <w:lang w:val="vi-VN"/>
        </w:rPr>
      </w:pPr>
      <w:r w:rsidRPr="00670126">
        <w:rPr>
          <w:rFonts w:cs="Times New Roman"/>
          <w:b/>
          <w:sz w:val="28"/>
          <w:szCs w:val="28"/>
        </w:rPr>
        <w:t>TON DUC THANG UNIVERSITY</w:t>
      </w:r>
    </w:p>
    <w:p w14:paraId="6116A921" w14:textId="77777777" w:rsidR="003A003A" w:rsidRPr="00670126" w:rsidRDefault="003A003A" w:rsidP="003A003A">
      <w:pPr>
        <w:spacing w:before="4"/>
        <w:ind w:left="540" w:right="550"/>
        <w:jc w:val="center"/>
        <w:rPr>
          <w:rFonts w:cs="Times New Roman"/>
          <w:sz w:val="28"/>
          <w:szCs w:val="28"/>
          <w:lang w:val="vi-VN"/>
        </w:rPr>
      </w:pPr>
      <w:r w:rsidRPr="00670126">
        <w:rPr>
          <w:rFonts w:cs="Times New Roman"/>
          <w:b/>
          <w:sz w:val="28"/>
          <w:szCs w:val="28"/>
        </w:rPr>
        <w:t>FACULTY OF INFORMATION TECHNOLOGY</w:t>
      </w:r>
    </w:p>
    <w:bookmarkEnd w:id="0"/>
    <w:p w14:paraId="3D634E93" w14:textId="77777777" w:rsidR="003A003A" w:rsidRPr="00670126" w:rsidRDefault="003A003A" w:rsidP="003A003A">
      <w:pPr>
        <w:pStyle w:val="BodyText"/>
        <w:spacing w:before="7"/>
        <w:jc w:val="center"/>
        <w:rPr>
          <w:rFonts w:cs="Times New Roman"/>
          <w:sz w:val="19"/>
          <w:lang w:val="vi-VN"/>
        </w:rPr>
      </w:pPr>
    </w:p>
    <w:p w14:paraId="25CA3359" w14:textId="77777777" w:rsidR="003A003A" w:rsidRPr="00670126" w:rsidRDefault="003A003A" w:rsidP="003A003A">
      <w:pPr>
        <w:pStyle w:val="BodyText"/>
        <w:rPr>
          <w:rFonts w:cs="Times New Roman"/>
          <w:sz w:val="28"/>
          <w:lang w:val="vi-VN"/>
        </w:rPr>
      </w:pPr>
      <w:r w:rsidRPr="00670126">
        <w:rPr>
          <w:rFonts w:cs="Times New Roman"/>
          <w:noProof/>
          <w:lang w:val="en-US"/>
        </w:rPr>
        <w:drawing>
          <wp:anchor distT="0" distB="0" distL="114300" distR="114300" simplePos="0" relativeHeight="251665408" behindDoc="0" locked="0" layoutInCell="1" allowOverlap="1" wp14:anchorId="026C139C" wp14:editId="0738FFE9">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209DEB" w14:textId="77777777" w:rsidR="003A003A" w:rsidRPr="00670126" w:rsidRDefault="003A003A" w:rsidP="003A003A">
      <w:pPr>
        <w:pStyle w:val="BodyText"/>
        <w:rPr>
          <w:rFonts w:cs="Times New Roman"/>
          <w:sz w:val="28"/>
          <w:lang w:val="vi-VN"/>
        </w:rPr>
      </w:pPr>
    </w:p>
    <w:p w14:paraId="5357303D" w14:textId="77777777" w:rsidR="003A003A" w:rsidRPr="00670126" w:rsidRDefault="003A003A" w:rsidP="003A003A">
      <w:pPr>
        <w:pStyle w:val="BodyText"/>
        <w:spacing w:before="1"/>
        <w:rPr>
          <w:rFonts w:cs="Times New Roman"/>
          <w:sz w:val="38"/>
          <w:lang w:val="vi-VN"/>
        </w:rPr>
      </w:pPr>
      <w:r w:rsidRPr="00670126">
        <w:rPr>
          <w:rFonts w:cs="Times New Roman"/>
          <w:sz w:val="38"/>
          <w:lang w:val="vi-VN"/>
        </w:rPr>
        <w:tab/>
      </w:r>
    </w:p>
    <w:p w14:paraId="52E27544" w14:textId="77777777" w:rsidR="003A003A" w:rsidRPr="00670126" w:rsidRDefault="003A003A" w:rsidP="003A003A">
      <w:pPr>
        <w:pStyle w:val="BodyText"/>
        <w:spacing w:before="1"/>
        <w:rPr>
          <w:rFonts w:cs="Times New Roman"/>
          <w:sz w:val="38"/>
          <w:lang w:val="vi-VN"/>
        </w:rPr>
      </w:pPr>
    </w:p>
    <w:p w14:paraId="54B99B20" w14:textId="77777777" w:rsidR="003A003A" w:rsidRPr="00670126" w:rsidRDefault="003A003A" w:rsidP="003A003A">
      <w:pPr>
        <w:widowControl w:val="0"/>
        <w:suppressAutoHyphens/>
        <w:autoSpaceDE w:val="0"/>
        <w:autoSpaceDN w:val="0"/>
        <w:adjustRightInd w:val="0"/>
        <w:spacing w:before="0" w:after="0" w:line="360" w:lineRule="auto"/>
        <w:ind w:right="49" w:hanging="142"/>
        <w:jc w:val="center"/>
        <w:rPr>
          <w:rFonts w:cs="Times New Roman"/>
          <w:b/>
          <w:sz w:val="28"/>
          <w:szCs w:val="28"/>
        </w:rPr>
      </w:pPr>
      <w:r w:rsidRPr="00670126">
        <w:rPr>
          <w:rFonts w:cs="Times New Roman"/>
          <w:b/>
          <w:sz w:val="28"/>
          <w:szCs w:val="28"/>
          <w:lang w:val="vi-VN"/>
        </w:rPr>
        <w:t xml:space="preserve"> </w:t>
      </w:r>
      <w:r w:rsidRPr="00670126">
        <w:rPr>
          <w:rFonts w:cs="Times New Roman"/>
          <w:b/>
          <w:sz w:val="28"/>
          <w:szCs w:val="28"/>
        </w:rPr>
        <w:t>LE HOANG MINH – 523H0053</w:t>
      </w:r>
    </w:p>
    <w:p w14:paraId="096CEC62" w14:textId="20D298B8" w:rsidR="00173425" w:rsidRDefault="003A003A" w:rsidP="00283106">
      <w:pPr>
        <w:widowControl w:val="0"/>
        <w:suppressAutoHyphens/>
        <w:autoSpaceDE w:val="0"/>
        <w:autoSpaceDN w:val="0"/>
        <w:adjustRightInd w:val="0"/>
        <w:spacing w:before="0" w:after="0" w:line="360" w:lineRule="auto"/>
        <w:ind w:right="49" w:hanging="142"/>
        <w:jc w:val="center"/>
        <w:rPr>
          <w:rFonts w:cs="Times New Roman"/>
          <w:b/>
          <w:sz w:val="28"/>
          <w:szCs w:val="28"/>
          <w:lang w:val="vi-VN"/>
        </w:rPr>
      </w:pPr>
      <w:r w:rsidRPr="00670126">
        <w:rPr>
          <w:rFonts w:cs="Times New Roman"/>
          <w:b/>
          <w:sz w:val="28"/>
          <w:szCs w:val="28"/>
        </w:rPr>
        <w:t>NGUYEN NGOC TU – 523H0111</w:t>
      </w:r>
    </w:p>
    <w:p w14:paraId="77655A35" w14:textId="41974F59" w:rsidR="000B7A2D" w:rsidRPr="000B7A2D" w:rsidRDefault="000B7A2D" w:rsidP="00283106">
      <w:pPr>
        <w:widowControl w:val="0"/>
        <w:suppressAutoHyphens/>
        <w:autoSpaceDE w:val="0"/>
        <w:autoSpaceDN w:val="0"/>
        <w:adjustRightInd w:val="0"/>
        <w:spacing w:before="0" w:after="0" w:line="360" w:lineRule="auto"/>
        <w:ind w:right="49" w:hanging="142"/>
        <w:jc w:val="center"/>
        <w:rPr>
          <w:rFonts w:cs="Times New Roman"/>
          <w:b/>
          <w:sz w:val="28"/>
          <w:szCs w:val="28"/>
          <w:lang w:val="vi-VN"/>
        </w:rPr>
      </w:pPr>
      <w:r>
        <w:rPr>
          <w:rFonts w:cs="Times New Roman"/>
          <w:b/>
          <w:sz w:val="28"/>
          <w:szCs w:val="28"/>
          <w:lang w:val="vi-VN"/>
        </w:rPr>
        <w:t>DOAN THANH TRONG – 523H0108</w:t>
      </w:r>
    </w:p>
    <w:p w14:paraId="7AB20925" w14:textId="63ECD5E8" w:rsidR="003A003A" w:rsidRPr="00091FCC" w:rsidRDefault="003A003A" w:rsidP="00091FCC">
      <w:pPr>
        <w:spacing w:line="276" w:lineRule="auto"/>
        <w:ind w:right="550"/>
        <w:rPr>
          <w:rFonts w:cs="Times New Roman"/>
          <w:sz w:val="48"/>
          <w:szCs w:val="48"/>
          <w:lang w:val="vi-VN"/>
        </w:rPr>
      </w:pPr>
    </w:p>
    <w:p w14:paraId="1B15DC56" w14:textId="77777777" w:rsidR="003A003A" w:rsidRPr="00670126" w:rsidRDefault="003A003A" w:rsidP="003A003A">
      <w:pPr>
        <w:pStyle w:val="BodyText"/>
        <w:rPr>
          <w:rFonts w:cs="Times New Roman"/>
          <w:sz w:val="28"/>
          <w:lang w:val="en-US"/>
        </w:rPr>
      </w:pPr>
    </w:p>
    <w:p w14:paraId="4C05963D" w14:textId="45F00F4F" w:rsidR="003A003A" w:rsidRPr="003F6CD1" w:rsidRDefault="00305532" w:rsidP="003F6CD1">
      <w:pPr>
        <w:spacing w:line="276" w:lineRule="auto"/>
        <w:ind w:left="540" w:right="550"/>
        <w:jc w:val="center"/>
        <w:rPr>
          <w:rFonts w:cs="Times New Roman"/>
          <w:sz w:val="48"/>
          <w:szCs w:val="48"/>
          <w:lang w:val="vi-VN"/>
        </w:rPr>
      </w:pPr>
      <w:r>
        <w:rPr>
          <w:rFonts w:cs="Times New Roman"/>
          <w:b/>
          <w:sz w:val="48"/>
          <w:szCs w:val="48"/>
        </w:rPr>
        <w:t>ASSIGNMENT</w:t>
      </w:r>
      <w:r>
        <w:rPr>
          <w:rFonts w:cs="Times New Roman"/>
          <w:b/>
          <w:sz w:val="48"/>
          <w:szCs w:val="48"/>
          <w:lang w:val="vi-VN"/>
        </w:rPr>
        <w:t xml:space="preserve"> REPORT</w:t>
      </w:r>
      <w:r w:rsidR="003A003A" w:rsidRPr="00670126">
        <w:rPr>
          <w:rFonts w:cs="Times New Roman"/>
          <w:b/>
          <w:sz w:val="48"/>
          <w:szCs w:val="48"/>
        </w:rPr>
        <w:t xml:space="preserve"> </w:t>
      </w:r>
    </w:p>
    <w:p w14:paraId="0D618059" w14:textId="77777777" w:rsidR="003A003A" w:rsidRDefault="003A003A" w:rsidP="003A003A">
      <w:pPr>
        <w:pStyle w:val="BodyText"/>
        <w:rPr>
          <w:rFonts w:cs="Times New Roman"/>
          <w:sz w:val="50"/>
          <w:lang w:val="vi-VN"/>
        </w:rPr>
      </w:pPr>
    </w:p>
    <w:p w14:paraId="26A16068" w14:textId="77777777" w:rsidR="00410684" w:rsidRDefault="00410684" w:rsidP="003A003A">
      <w:pPr>
        <w:pStyle w:val="BodyText"/>
        <w:rPr>
          <w:rFonts w:cs="Times New Roman"/>
          <w:sz w:val="50"/>
          <w:lang w:val="vi-VN"/>
        </w:rPr>
      </w:pPr>
    </w:p>
    <w:p w14:paraId="1B855AC1" w14:textId="77777777" w:rsidR="00410684" w:rsidRPr="00670126" w:rsidRDefault="00410684" w:rsidP="003A003A">
      <w:pPr>
        <w:pStyle w:val="BodyText"/>
        <w:rPr>
          <w:rFonts w:cs="Times New Roman"/>
          <w:sz w:val="50"/>
          <w:lang w:val="vi-VN"/>
        </w:rPr>
      </w:pPr>
    </w:p>
    <w:p w14:paraId="1E184272" w14:textId="77346C89" w:rsidR="001F036D" w:rsidRPr="00E634AE" w:rsidRDefault="0034528B" w:rsidP="00E634AE">
      <w:pPr>
        <w:spacing w:line="276" w:lineRule="auto"/>
        <w:ind w:left="446" w:right="461"/>
        <w:jc w:val="center"/>
        <w:rPr>
          <w:rFonts w:cs="Times New Roman"/>
          <w:b/>
          <w:sz w:val="44"/>
          <w:szCs w:val="44"/>
          <w:lang w:val="vi-VN"/>
        </w:rPr>
      </w:pPr>
      <w:r>
        <w:rPr>
          <w:rFonts w:cs="Times New Roman"/>
          <w:b/>
          <w:sz w:val="44"/>
          <w:szCs w:val="44"/>
        </w:rPr>
        <w:t>Intro</w:t>
      </w:r>
      <w:r>
        <w:rPr>
          <w:rFonts w:cs="Times New Roman"/>
          <w:b/>
          <w:sz w:val="44"/>
          <w:szCs w:val="44"/>
          <w:lang w:val="vi-VN"/>
        </w:rPr>
        <w:t>duction To Information Security</w:t>
      </w:r>
    </w:p>
    <w:p w14:paraId="29651968" w14:textId="77777777" w:rsidR="001F036D" w:rsidRDefault="001F036D" w:rsidP="003A003A">
      <w:pPr>
        <w:spacing w:before="10"/>
        <w:rPr>
          <w:rFonts w:cs="Times New Roman"/>
          <w:b/>
          <w:sz w:val="28"/>
          <w:lang w:val="vi-VN"/>
        </w:rPr>
      </w:pPr>
    </w:p>
    <w:p w14:paraId="72C972FB" w14:textId="77777777" w:rsidR="001F036D" w:rsidRDefault="001F036D" w:rsidP="003A003A">
      <w:pPr>
        <w:spacing w:before="10"/>
        <w:rPr>
          <w:rFonts w:cs="Times New Roman"/>
          <w:b/>
          <w:sz w:val="28"/>
          <w:lang w:val="vi-VN"/>
        </w:rPr>
      </w:pPr>
    </w:p>
    <w:p w14:paraId="5D8AC3EC" w14:textId="77777777" w:rsidR="00F24694" w:rsidRDefault="00F24694" w:rsidP="003A003A">
      <w:pPr>
        <w:spacing w:before="10"/>
        <w:rPr>
          <w:rFonts w:cs="Times New Roman"/>
          <w:b/>
          <w:sz w:val="28"/>
          <w:lang w:val="vi-VN"/>
        </w:rPr>
      </w:pPr>
    </w:p>
    <w:p w14:paraId="6F5F3987" w14:textId="77777777" w:rsidR="004145D4" w:rsidRDefault="004145D4" w:rsidP="003A003A">
      <w:pPr>
        <w:spacing w:before="10"/>
        <w:rPr>
          <w:rFonts w:cs="Times New Roman"/>
          <w:b/>
          <w:sz w:val="28"/>
          <w:lang w:val="vi-VN"/>
        </w:rPr>
      </w:pPr>
    </w:p>
    <w:p w14:paraId="2D0DDDCD" w14:textId="77777777" w:rsidR="004C0DB6" w:rsidRDefault="004C0DB6" w:rsidP="003A003A">
      <w:pPr>
        <w:spacing w:before="10"/>
        <w:rPr>
          <w:rFonts w:cs="Times New Roman"/>
          <w:b/>
          <w:sz w:val="28"/>
          <w:lang w:val="vi-VN"/>
        </w:rPr>
      </w:pPr>
    </w:p>
    <w:p w14:paraId="6BB95660" w14:textId="77777777" w:rsidR="004C0DB6" w:rsidRPr="001F036D" w:rsidRDefault="004C0DB6" w:rsidP="003A003A">
      <w:pPr>
        <w:spacing w:before="10"/>
        <w:rPr>
          <w:rFonts w:cs="Times New Roman"/>
          <w:b/>
          <w:sz w:val="28"/>
          <w:lang w:val="vi-VN"/>
        </w:rPr>
      </w:pPr>
    </w:p>
    <w:p w14:paraId="10615E51" w14:textId="4FD7DA00" w:rsidR="003A003A" w:rsidRPr="00E46983" w:rsidRDefault="003A003A" w:rsidP="003A003A">
      <w:pPr>
        <w:spacing w:before="10"/>
        <w:ind w:left="20"/>
        <w:jc w:val="center"/>
        <w:rPr>
          <w:rFonts w:cs="Times New Roman"/>
          <w:b/>
          <w:sz w:val="28"/>
          <w:lang w:val="vi-VN"/>
        </w:rPr>
      </w:pPr>
      <w:r w:rsidRPr="00670126">
        <w:rPr>
          <w:rFonts w:cs="Times New Roman"/>
          <w:b/>
          <w:sz w:val="28"/>
        </w:rPr>
        <w:t>HO CHI MINH CITY</w:t>
      </w:r>
      <w:r w:rsidRPr="00670126">
        <w:rPr>
          <w:rFonts w:cs="Times New Roman"/>
          <w:b/>
          <w:sz w:val="28"/>
          <w:lang w:val="vi-VN"/>
        </w:rPr>
        <w:t xml:space="preserve">, </w:t>
      </w:r>
      <w:bookmarkEnd w:id="1"/>
      <w:r w:rsidRPr="00670126">
        <w:rPr>
          <w:rFonts w:cs="Times New Roman"/>
          <w:b/>
          <w:sz w:val="28"/>
          <w:lang w:val="vi-VN"/>
        </w:rPr>
        <w:t>202</w:t>
      </w:r>
      <w:r w:rsidR="00E46983">
        <w:rPr>
          <w:rFonts w:cs="Times New Roman"/>
          <w:b/>
          <w:sz w:val="28"/>
          <w:lang w:val="vi-VN"/>
        </w:rPr>
        <w:t>6</w:t>
      </w:r>
    </w:p>
    <w:p w14:paraId="3A24E772" w14:textId="77777777" w:rsidR="003A003A" w:rsidRPr="00670126" w:rsidRDefault="003A003A" w:rsidP="003A003A">
      <w:pPr>
        <w:spacing w:before="91"/>
        <w:ind w:left="540" w:right="550"/>
        <w:jc w:val="center"/>
        <w:rPr>
          <w:rFonts w:cs="Times New Roman"/>
          <w:sz w:val="28"/>
          <w:szCs w:val="28"/>
          <w:lang w:val="vi-VN"/>
        </w:rPr>
      </w:pPr>
      <w:r w:rsidRPr="00670126">
        <w:rPr>
          <w:rFonts w:cs="Times New Roman"/>
          <w:sz w:val="28"/>
          <w:szCs w:val="28"/>
        </w:rPr>
        <w:lastRenderedPageBreak/>
        <w:t>VIETNAM GENERAL CONFEDERATION OF LABOR</w:t>
      </w:r>
    </w:p>
    <w:p w14:paraId="34CFCCFE" w14:textId="77777777" w:rsidR="003A003A" w:rsidRPr="00670126" w:rsidRDefault="003A003A" w:rsidP="003A003A">
      <w:pPr>
        <w:spacing w:before="3"/>
        <w:ind w:left="540" w:right="550"/>
        <w:jc w:val="center"/>
        <w:rPr>
          <w:rFonts w:cs="Times New Roman"/>
          <w:sz w:val="28"/>
          <w:szCs w:val="28"/>
          <w:lang w:val="vi-VN"/>
        </w:rPr>
      </w:pPr>
      <w:r w:rsidRPr="00670126">
        <w:rPr>
          <w:rFonts w:cs="Times New Roman"/>
          <w:b/>
          <w:sz w:val="28"/>
          <w:szCs w:val="28"/>
        </w:rPr>
        <w:t>TON DUC THANG UNIVERSITY</w:t>
      </w:r>
    </w:p>
    <w:p w14:paraId="22F7F82E" w14:textId="77777777" w:rsidR="003A003A" w:rsidRPr="00670126" w:rsidRDefault="003A003A" w:rsidP="003A003A">
      <w:pPr>
        <w:spacing w:before="4"/>
        <w:ind w:left="540" w:right="550"/>
        <w:jc w:val="center"/>
        <w:rPr>
          <w:rFonts w:cs="Times New Roman"/>
          <w:sz w:val="28"/>
          <w:szCs w:val="28"/>
          <w:lang w:val="vi-VN"/>
        </w:rPr>
      </w:pPr>
      <w:r w:rsidRPr="00670126">
        <w:rPr>
          <w:rFonts w:cs="Times New Roman"/>
          <w:b/>
          <w:sz w:val="28"/>
          <w:szCs w:val="28"/>
        </w:rPr>
        <w:t>FACULTY OF INFORMATION TECHNOLOGY</w:t>
      </w:r>
    </w:p>
    <w:p w14:paraId="1DF8B044" w14:textId="77777777" w:rsidR="003A003A" w:rsidRPr="00670126" w:rsidRDefault="003A003A" w:rsidP="003A003A">
      <w:pPr>
        <w:pStyle w:val="BodyText"/>
        <w:spacing w:before="7"/>
        <w:jc w:val="center"/>
        <w:rPr>
          <w:rFonts w:cs="Times New Roman"/>
          <w:sz w:val="19"/>
          <w:lang w:val="vi-VN"/>
        </w:rPr>
      </w:pPr>
    </w:p>
    <w:p w14:paraId="688ED2FA" w14:textId="77777777" w:rsidR="003A003A" w:rsidRPr="00670126" w:rsidRDefault="003A003A" w:rsidP="003A003A">
      <w:pPr>
        <w:pStyle w:val="BodyText"/>
        <w:rPr>
          <w:rFonts w:cs="Times New Roman"/>
          <w:sz w:val="28"/>
          <w:lang w:val="vi-VN"/>
        </w:rPr>
      </w:pPr>
      <w:r w:rsidRPr="00670126">
        <w:rPr>
          <w:rFonts w:cs="Times New Roman"/>
          <w:noProof/>
          <w:lang w:val="en-US"/>
        </w:rPr>
        <w:drawing>
          <wp:anchor distT="0" distB="0" distL="114300" distR="114300" simplePos="0" relativeHeight="251667456" behindDoc="0" locked="0" layoutInCell="1" allowOverlap="1" wp14:anchorId="4CC64683" wp14:editId="6D8BF09F">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40BC74" w14:textId="77777777" w:rsidR="003A003A" w:rsidRPr="00670126" w:rsidRDefault="003A003A" w:rsidP="003A003A">
      <w:pPr>
        <w:pStyle w:val="BodyText"/>
        <w:rPr>
          <w:rFonts w:cs="Times New Roman"/>
          <w:sz w:val="28"/>
          <w:lang w:val="vi-VN"/>
        </w:rPr>
      </w:pPr>
    </w:p>
    <w:p w14:paraId="308A7CBE" w14:textId="77777777" w:rsidR="003A003A" w:rsidRPr="00670126" w:rsidRDefault="003A003A" w:rsidP="003A003A">
      <w:pPr>
        <w:pStyle w:val="BodyText"/>
        <w:spacing w:before="1"/>
        <w:rPr>
          <w:rFonts w:cs="Times New Roman"/>
          <w:sz w:val="38"/>
          <w:lang w:val="vi-VN"/>
        </w:rPr>
      </w:pPr>
    </w:p>
    <w:p w14:paraId="4BE04D41" w14:textId="77777777" w:rsidR="003A003A" w:rsidRPr="00670126" w:rsidRDefault="003A003A" w:rsidP="003A003A">
      <w:pPr>
        <w:pStyle w:val="BodyText"/>
        <w:spacing w:before="1"/>
        <w:rPr>
          <w:rFonts w:cs="Times New Roman"/>
          <w:sz w:val="38"/>
          <w:lang w:val="vi-VN"/>
        </w:rPr>
      </w:pPr>
    </w:p>
    <w:p w14:paraId="77009458" w14:textId="77777777" w:rsidR="003A003A" w:rsidRPr="00670126" w:rsidRDefault="003A003A" w:rsidP="003A003A">
      <w:pPr>
        <w:widowControl w:val="0"/>
        <w:suppressAutoHyphens/>
        <w:autoSpaceDE w:val="0"/>
        <w:autoSpaceDN w:val="0"/>
        <w:adjustRightInd w:val="0"/>
        <w:spacing w:before="0" w:after="0" w:line="360" w:lineRule="auto"/>
        <w:ind w:right="49" w:hanging="142"/>
        <w:jc w:val="center"/>
        <w:rPr>
          <w:rFonts w:cs="Times New Roman"/>
          <w:b/>
          <w:sz w:val="28"/>
          <w:szCs w:val="28"/>
        </w:rPr>
      </w:pPr>
      <w:r w:rsidRPr="00670126">
        <w:rPr>
          <w:rFonts w:cs="Times New Roman"/>
          <w:b/>
          <w:sz w:val="28"/>
          <w:szCs w:val="28"/>
        </w:rPr>
        <w:t>LE HOANG MINH – 523H0053</w:t>
      </w:r>
    </w:p>
    <w:p w14:paraId="0586A316" w14:textId="23DBF000" w:rsidR="006528C5" w:rsidRDefault="003A003A" w:rsidP="009E14BE">
      <w:pPr>
        <w:widowControl w:val="0"/>
        <w:suppressAutoHyphens/>
        <w:autoSpaceDE w:val="0"/>
        <w:autoSpaceDN w:val="0"/>
        <w:adjustRightInd w:val="0"/>
        <w:spacing w:before="0" w:after="0" w:line="360" w:lineRule="auto"/>
        <w:ind w:right="49" w:hanging="142"/>
        <w:jc w:val="center"/>
        <w:rPr>
          <w:rFonts w:cs="Times New Roman"/>
          <w:b/>
          <w:sz w:val="28"/>
          <w:szCs w:val="28"/>
          <w:lang w:val="vi-VN"/>
        </w:rPr>
      </w:pPr>
      <w:r w:rsidRPr="00670126">
        <w:rPr>
          <w:rFonts w:cs="Times New Roman"/>
          <w:b/>
          <w:sz w:val="28"/>
          <w:szCs w:val="28"/>
        </w:rPr>
        <w:t>NGUYEN NGOC TU – 523H0111</w:t>
      </w:r>
    </w:p>
    <w:p w14:paraId="1BC76E80" w14:textId="1D8E097A" w:rsidR="00AF5FD2" w:rsidRPr="00AF5FD2" w:rsidRDefault="00AF5FD2" w:rsidP="009E14BE">
      <w:pPr>
        <w:widowControl w:val="0"/>
        <w:suppressAutoHyphens/>
        <w:autoSpaceDE w:val="0"/>
        <w:autoSpaceDN w:val="0"/>
        <w:adjustRightInd w:val="0"/>
        <w:spacing w:before="0" w:after="0" w:line="360" w:lineRule="auto"/>
        <w:ind w:right="49" w:hanging="142"/>
        <w:jc w:val="center"/>
        <w:rPr>
          <w:rFonts w:cs="Times New Roman"/>
          <w:b/>
          <w:sz w:val="28"/>
          <w:szCs w:val="28"/>
          <w:lang w:val="vi-VN"/>
        </w:rPr>
      </w:pPr>
      <w:r>
        <w:rPr>
          <w:rFonts w:cs="Times New Roman"/>
          <w:b/>
          <w:sz w:val="28"/>
          <w:szCs w:val="28"/>
          <w:lang w:val="vi-VN"/>
        </w:rPr>
        <w:t>DOAN THANH TRONG – 523H0108</w:t>
      </w:r>
    </w:p>
    <w:p w14:paraId="287090D8" w14:textId="374A6710" w:rsidR="002F05C7" w:rsidRPr="00657B52" w:rsidRDefault="002F05C7" w:rsidP="00946E4D">
      <w:pPr>
        <w:spacing w:line="276" w:lineRule="auto"/>
        <w:ind w:right="550"/>
        <w:rPr>
          <w:rFonts w:cs="Times New Roman"/>
          <w:sz w:val="48"/>
          <w:szCs w:val="48"/>
          <w:lang w:val="vi-VN"/>
        </w:rPr>
      </w:pPr>
    </w:p>
    <w:p w14:paraId="4D486A8C" w14:textId="77777777" w:rsidR="003A003A" w:rsidRPr="00670126" w:rsidRDefault="003A003A" w:rsidP="003A003A">
      <w:pPr>
        <w:pStyle w:val="BodyText"/>
        <w:rPr>
          <w:rFonts w:cs="Times New Roman"/>
          <w:sz w:val="28"/>
          <w:lang w:val="en-US"/>
        </w:rPr>
      </w:pPr>
    </w:p>
    <w:p w14:paraId="6E2C501A" w14:textId="4EB6CB74" w:rsidR="003A003A" w:rsidRPr="00670126" w:rsidRDefault="006374A8" w:rsidP="003A003A">
      <w:pPr>
        <w:spacing w:line="276" w:lineRule="auto"/>
        <w:ind w:left="540" w:right="550"/>
        <w:jc w:val="center"/>
        <w:rPr>
          <w:rFonts w:cs="Times New Roman"/>
          <w:sz w:val="48"/>
          <w:szCs w:val="48"/>
          <w:lang w:val="vi-VN"/>
        </w:rPr>
      </w:pPr>
      <w:r>
        <w:rPr>
          <w:rFonts w:cs="Times New Roman"/>
          <w:b/>
          <w:sz w:val="48"/>
          <w:szCs w:val="48"/>
        </w:rPr>
        <w:t>ASSIGNMENT</w:t>
      </w:r>
      <w:r w:rsidR="00461A9D">
        <w:rPr>
          <w:rFonts w:cs="Times New Roman"/>
          <w:b/>
          <w:sz w:val="48"/>
          <w:szCs w:val="48"/>
        </w:rPr>
        <w:t xml:space="preserve"> </w:t>
      </w:r>
      <w:r w:rsidR="003A003A" w:rsidRPr="00670126">
        <w:rPr>
          <w:rFonts w:cs="Times New Roman"/>
          <w:b/>
          <w:sz w:val="48"/>
          <w:szCs w:val="48"/>
        </w:rPr>
        <w:t xml:space="preserve">REPORT </w:t>
      </w:r>
    </w:p>
    <w:p w14:paraId="3509EE15" w14:textId="77777777" w:rsidR="003A003A" w:rsidRDefault="003A003A" w:rsidP="003A003A">
      <w:pPr>
        <w:pStyle w:val="BodyText"/>
        <w:rPr>
          <w:rFonts w:cs="Times New Roman"/>
          <w:sz w:val="50"/>
          <w:lang w:val="vi-VN"/>
        </w:rPr>
      </w:pPr>
    </w:p>
    <w:p w14:paraId="39FFF584" w14:textId="77777777" w:rsidR="007F54CD" w:rsidRPr="00670126" w:rsidRDefault="007F54CD" w:rsidP="003A003A">
      <w:pPr>
        <w:pStyle w:val="BodyText"/>
        <w:rPr>
          <w:rFonts w:cs="Times New Roman"/>
          <w:sz w:val="50"/>
          <w:lang w:val="vi-VN"/>
        </w:rPr>
      </w:pPr>
    </w:p>
    <w:p w14:paraId="702F4D5B" w14:textId="75595CA4" w:rsidR="003A003A" w:rsidRDefault="00BD2DBF" w:rsidP="00F047C6">
      <w:pPr>
        <w:spacing w:line="276" w:lineRule="auto"/>
        <w:ind w:left="446" w:right="461"/>
        <w:jc w:val="center"/>
        <w:rPr>
          <w:rFonts w:cs="Times New Roman"/>
          <w:b/>
          <w:sz w:val="44"/>
          <w:szCs w:val="44"/>
        </w:rPr>
      </w:pPr>
      <w:r>
        <w:rPr>
          <w:rFonts w:cs="Times New Roman"/>
          <w:b/>
          <w:sz w:val="44"/>
          <w:szCs w:val="44"/>
        </w:rPr>
        <w:t>Introduction To Information Security</w:t>
      </w:r>
    </w:p>
    <w:p w14:paraId="4E7BDFC5" w14:textId="77777777" w:rsidR="00F047C6" w:rsidRDefault="00F047C6" w:rsidP="00F047C6">
      <w:pPr>
        <w:spacing w:line="276" w:lineRule="auto"/>
        <w:ind w:left="446" w:right="461"/>
        <w:jc w:val="center"/>
        <w:rPr>
          <w:rFonts w:cs="Times New Roman"/>
          <w:b/>
          <w:sz w:val="44"/>
          <w:szCs w:val="44"/>
          <w:lang w:val="vi-VN"/>
        </w:rPr>
      </w:pPr>
    </w:p>
    <w:p w14:paraId="7C6C9190" w14:textId="77777777" w:rsidR="00741DE0" w:rsidRPr="00741DE0" w:rsidRDefault="00741DE0" w:rsidP="00F047C6">
      <w:pPr>
        <w:spacing w:line="276" w:lineRule="auto"/>
        <w:ind w:left="446" w:right="461"/>
        <w:jc w:val="center"/>
        <w:rPr>
          <w:rFonts w:cs="Times New Roman"/>
          <w:b/>
          <w:sz w:val="44"/>
          <w:szCs w:val="44"/>
          <w:lang w:val="vi-VN"/>
        </w:rPr>
      </w:pPr>
    </w:p>
    <w:p w14:paraId="61B790DF" w14:textId="77777777" w:rsidR="003A003A" w:rsidRPr="00670126" w:rsidRDefault="003A003A" w:rsidP="003A003A">
      <w:pPr>
        <w:tabs>
          <w:tab w:val="center" w:pos="4730"/>
        </w:tabs>
        <w:ind w:right="49"/>
        <w:jc w:val="center"/>
        <w:rPr>
          <w:rFonts w:cs="Times New Roman"/>
          <w:sz w:val="28"/>
          <w:szCs w:val="28"/>
          <w:lang w:val="vi-VN"/>
        </w:rPr>
      </w:pPr>
      <w:r w:rsidRPr="00670126">
        <w:rPr>
          <w:rFonts w:cs="Times New Roman"/>
          <w:sz w:val="28"/>
          <w:szCs w:val="28"/>
        </w:rPr>
        <w:t>Advised by</w:t>
      </w:r>
    </w:p>
    <w:p w14:paraId="19A7B772" w14:textId="62D3C7A7" w:rsidR="007B50F1" w:rsidRPr="00EA39F8" w:rsidRDefault="00520ED8" w:rsidP="00EA39F8">
      <w:pPr>
        <w:pStyle w:val="BodyText"/>
        <w:tabs>
          <w:tab w:val="left" w:pos="3919"/>
        </w:tabs>
        <w:spacing w:line="276" w:lineRule="auto"/>
        <w:jc w:val="center"/>
        <w:rPr>
          <w:rFonts w:cs="Times New Roman"/>
          <w:sz w:val="26"/>
          <w:lang w:val="en-US"/>
        </w:rPr>
      </w:pPr>
      <w:r>
        <w:rPr>
          <w:rFonts w:cs="Times New Roman"/>
          <w:b/>
          <w:sz w:val="28"/>
          <w:szCs w:val="28"/>
          <w:lang w:val="en-US"/>
        </w:rPr>
        <w:t>Huynh</w:t>
      </w:r>
      <w:r>
        <w:rPr>
          <w:rFonts w:cs="Times New Roman"/>
          <w:b/>
          <w:sz w:val="28"/>
          <w:szCs w:val="28"/>
          <w:lang w:val="vi-VN"/>
        </w:rPr>
        <w:t xml:space="preserve"> Ngoc Tu</w:t>
      </w:r>
      <w:r w:rsidR="00695D20">
        <w:rPr>
          <w:rFonts w:cs="Times New Roman"/>
          <w:b/>
          <w:sz w:val="28"/>
          <w:szCs w:val="28"/>
          <w:lang w:val="vi-VN"/>
        </w:rPr>
        <w:t xml:space="preserve">, </w:t>
      </w:r>
      <w:r w:rsidR="00727E03">
        <w:rPr>
          <w:rFonts w:cs="Times New Roman"/>
          <w:b/>
          <w:sz w:val="28"/>
          <w:szCs w:val="28"/>
          <w:lang w:val="vi-VN"/>
        </w:rPr>
        <w:t>Ph. D</w:t>
      </w:r>
    </w:p>
    <w:p w14:paraId="401D7F9B" w14:textId="77777777" w:rsidR="008C19A0" w:rsidRDefault="008C19A0" w:rsidP="003A003A">
      <w:pPr>
        <w:rPr>
          <w:rFonts w:cs="Times New Roman"/>
          <w:sz w:val="26"/>
          <w:lang w:val="vi-VN"/>
        </w:rPr>
      </w:pPr>
    </w:p>
    <w:p w14:paraId="6BC6E04F" w14:textId="77777777" w:rsidR="00902E62" w:rsidRPr="00670126" w:rsidRDefault="00902E62" w:rsidP="003A003A">
      <w:pPr>
        <w:rPr>
          <w:rFonts w:cs="Times New Roman"/>
          <w:sz w:val="26"/>
          <w:lang w:val="vi-VN"/>
        </w:rPr>
      </w:pPr>
    </w:p>
    <w:p w14:paraId="19076BFB" w14:textId="629FE184" w:rsidR="003A003A" w:rsidRPr="00A62165" w:rsidRDefault="003A003A" w:rsidP="003A003A">
      <w:pPr>
        <w:spacing w:before="10"/>
        <w:ind w:left="20"/>
        <w:jc w:val="center"/>
        <w:rPr>
          <w:rFonts w:cs="Times New Roman"/>
          <w:b/>
          <w:sz w:val="28"/>
          <w:lang w:val="vi-VN"/>
        </w:rPr>
        <w:sectPr w:rsidR="003A003A" w:rsidRPr="00A62165" w:rsidSect="00BD0378">
          <w:headerReference w:type="default" r:id="rId9"/>
          <w:pgSz w:w="11906" w:h="16838" w:code="9"/>
          <w:pgMar w:top="1985" w:right="1134" w:bottom="1701" w:left="1985" w:header="720" w:footer="720" w:gutter="0"/>
          <w:cols w:space="720"/>
          <w:docGrid w:linePitch="360"/>
        </w:sectPr>
      </w:pPr>
      <w:r w:rsidRPr="00670126">
        <w:rPr>
          <w:rFonts w:cs="Times New Roman"/>
          <w:b/>
          <w:sz w:val="28"/>
        </w:rPr>
        <w:t>HO CHI MINH CITY</w:t>
      </w:r>
      <w:r w:rsidRPr="00670126">
        <w:rPr>
          <w:rFonts w:cs="Times New Roman"/>
          <w:b/>
          <w:sz w:val="28"/>
          <w:lang w:val="vi-VN"/>
        </w:rPr>
        <w:t>, 202</w:t>
      </w:r>
      <w:r w:rsidR="00A62165">
        <w:rPr>
          <w:rFonts w:cs="Times New Roman"/>
          <w:b/>
          <w:sz w:val="28"/>
          <w:lang w:val="vi-VN"/>
        </w:rPr>
        <w:t>6</w:t>
      </w:r>
    </w:p>
    <w:p w14:paraId="653DDF3F" w14:textId="77777777" w:rsidR="003A003A" w:rsidRPr="00670126" w:rsidRDefault="003A003A" w:rsidP="003A003A">
      <w:pPr>
        <w:jc w:val="center"/>
        <w:rPr>
          <w:rFonts w:cs="Times New Roman"/>
          <w:b/>
          <w:bCs/>
          <w:sz w:val="32"/>
          <w:szCs w:val="32"/>
          <w:lang w:val="vi-VN"/>
        </w:rPr>
      </w:pPr>
      <w:r w:rsidRPr="00670126">
        <w:rPr>
          <w:rFonts w:cs="Times New Roman"/>
          <w:b/>
          <w:bCs/>
          <w:sz w:val="32"/>
          <w:szCs w:val="32"/>
        </w:rPr>
        <w:lastRenderedPageBreak/>
        <w:t>ACKNOWLEDGEMENT</w:t>
      </w:r>
    </w:p>
    <w:p w14:paraId="11AA63C2" w14:textId="77777777" w:rsidR="003A003A" w:rsidRPr="00670126" w:rsidRDefault="003A003A" w:rsidP="003A003A">
      <w:pPr>
        <w:pStyle w:val="Nidungvnbn"/>
        <w:rPr>
          <w:rFonts w:cs="Times New Roman"/>
          <w:lang w:val="vi-VN"/>
        </w:rPr>
      </w:pPr>
    </w:p>
    <w:p w14:paraId="50C1C438" w14:textId="4EB11032" w:rsidR="003A003A" w:rsidRPr="00670126" w:rsidRDefault="003A003A" w:rsidP="003A003A">
      <w:pPr>
        <w:tabs>
          <w:tab w:val="left" w:leader="dot" w:pos="0"/>
          <w:tab w:val="left" w:leader="dot" w:pos="9072"/>
        </w:tabs>
        <w:spacing w:line="360" w:lineRule="auto"/>
        <w:ind w:right="-80" w:firstLine="720"/>
        <w:jc w:val="both"/>
        <w:rPr>
          <w:rFonts w:cs="Times New Roman"/>
          <w:sz w:val="26"/>
          <w:szCs w:val="26"/>
          <w:lang w:val="vi-VN"/>
        </w:rPr>
      </w:pPr>
      <w:r w:rsidRPr="00670126">
        <w:rPr>
          <w:rFonts w:cs="Times New Roman"/>
          <w:color w:val="000000"/>
          <w:sz w:val="26"/>
          <w:szCs w:val="26"/>
        </w:rPr>
        <w:t>We would like to express our sincere gratitude to M</w:t>
      </w:r>
      <w:r w:rsidR="005300C8">
        <w:rPr>
          <w:rFonts w:cs="Times New Roman"/>
          <w:color w:val="000000"/>
          <w:sz w:val="26"/>
          <w:szCs w:val="26"/>
        </w:rPr>
        <w:t>s</w:t>
      </w:r>
      <w:r w:rsidRPr="00670126">
        <w:rPr>
          <w:rFonts w:cs="Times New Roman"/>
          <w:color w:val="000000"/>
          <w:sz w:val="26"/>
          <w:szCs w:val="26"/>
        </w:rPr>
        <w:t xml:space="preserve">. </w:t>
      </w:r>
      <w:r w:rsidR="005300C8">
        <w:rPr>
          <w:rFonts w:cs="Times New Roman"/>
          <w:color w:val="000000"/>
          <w:sz w:val="26"/>
          <w:szCs w:val="26"/>
        </w:rPr>
        <w:t>Huynh</w:t>
      </w:r>
      <w:r w:rsidR="007950B9">
        <w:rPr>
          <w:rFonts w:cs="Times New Roman"/>
          <w:color w:val="000000"/>
          <w:sz w:val="26"/>
          <w:szCs w:val="26"/>
        </w:rPr>
        <w:t xml:space="preserve"> </w:t>
      </w:r>
      <w:r w:rsidR="005300C8">
        <w:rPr>
          <w:rFonts w:cs="Times New Roman"/>
          <w:color w:val="000000"/>
          <w:sz w:val="26"/>
          <w:szCs w:val="26"/>
        </w:rPr>
        <w:t>Ngoc</w:t>
      </w:r>
      <w:r w:rsidR="005300C8">
        <w:rPr>
          <w:rFonts w:cs="Times New Roman"/>
          <w:color w:val="000000"/>
          <w:sz w:val="26"/>
          <w:szCs w:val="26"/>
          <w:lang w:val="vi-VN"/>
        </w:rPr>
        <w:t xml:space="preserve"> Tu</w:t>
      </w:r>
      <w:r w:rsidRPr="00670126">
        <w:rPr>
          <w:rFonts w:cs="Times New Roman"/>
          <w:color w:val="000000"/>
          <w:sz w:val="26"/>
          <w:szCs w:val="26"/>
        </w:rPr>
        <w:t xml:space="preserve">, our instructor and mentor, for </w:t>
      </w:r>
      <w:r w:rsidR="004F3EE7">
        <w:rPr>
          <w:rFonts w:cs="Times New Roman"/>
          <w:color w:val="000000"/>
          <w:sz w:val="26"/>
          <w:szCs w:val="26"/>
        </w:rPr>
        <w:t>h</w:t>
      </w:r>
      <w:r w:rsidR="00FF1CAE">
        <w:rPr>
          <w:rFonts w:cs="Times New Roman"/>
          <w:color w:val="000000"/>
          <w:sz w:val="26"/>
          <w:szCs w:val="26"/>
        </w:rPr>
        <w:t>er</w:t>
      </w:r>
      <w:r w:rsidRPr="00670126">
        <w:rPr>
          <w:rFonts w:cs="Times New Roman"/>
          <w:color w:val="000000"/>
          <w:sz w:val="26"/>
          <w:szCs w:val="26"/>
        </w:rPr>
        <w:t xml:space="preserve"> valuable guidance and support throughout the report. </w:t>
      </w:r>
      <w:r w:rsidR="00853700">
        <w:rPr>
          <w:rFonts w:cs="Times New Roman"/>
          <w:color w:val="000000"/>
          <w:sz w:val="26"/>
          <w:szCs w:val="26"/>
        </w:rPr>
        <w:t>She</w:t>
      </w:r>
      <w:r w:rsidRPr="00670126">
        <w:rPr>
          <w:rFonts w:cs="Times New Roman"/>
          <w:color w:val="000000"/>
          <w:sz w:val="26"/>
          <w:szCs w:val="26"/>
        </w:rPr>
        <w:t xml:space="preserve"> has been very helpful and patient in providing us with constructive feedback and suggestions to improve our work. </w:t>
      </w:r>
      <w:r w:rsidR="005B052B">
        <w:rPr>
          <w:rFonts w:cs="Times New Roman"/>
          <w:color w:val="000000"/>
          <w:sz w:val="26"/>
          <w:szCs w:val="26"/>
        </w:rPr>
        <w:t>Sh</w:t>
      </w:r>
      <w:r w:rsidR="004F3EE7">
        <w:rPr>
          <w:rFonts w:cs="Times New Roman"/>
          <w:color w:val="000000"/>
          <w:sz w:val="26"/>
          <w:szCs w:val="26"/>
        </w:rPr>
        <w:t>e</w:t>
      </w:r>
      <w:r w:rsidRPr="00670126">
        <w:rPr>
          <w:rFonts w:cs="Times New Roman"/>
          <w:color w:val="000000"/>
          <w:sz w:val="26"/>
          <w:szCs w:val="26"/>
        </w:rPr>
        <w:t xml:space="preserve"> has also encouraged us to explore new technologies and knowledges. We have learned a lot from h</w:t>
      </w:r>
      <w:r w:rsidR="008E10CB">
        <w:rPr>
          <w:rFonts w:cs="Times New Roman"/>
          <w:color w:val="000000"/>
          <w:sz w:val="26"/>
          <w:szCs w:val="26"/>
        </w:rPr>
        <w:t>er</w:t>
      </w:r>
      <w:r w:rsidRPr="00670126">
        <w:rPr>
          <w:rFonts w:cs="Times New Roman"/>
          <w:color w:val="000000"/>
          <w:sz w:val="26"/>
          <w:szCs w:val="26"/>
        </w:rPr>
        <w:t xml:space="preserve"> expertise and experience. We are honored and privileged to have h</w:t>
      </w:r>
      <w:r w:rsidR="00D5409A">
        <w:rPr>
          <w:rFonts w:cs="Times New Roman"/>
          <w:color w:val="000000"/>
          <w:sz w:val="26"/>
          <w:szCs w:val="26"/>
        </w:rPr>
        <w:t>er</w:t>
      </w:r>
      <w:r w:rsidRPr="00670126">
        <w:rPr>
          <w:rFonts w:cs="Times New Roman"/>
          <w:color w:val="000000"/>
          <w:sz w:val="26"/>
          <w:szCs w:val="26"/>
        </w:rPr>
        <w:t xml:space="preserve"> as our teacher and supervisor.</w:t>
      </w:r>
      <w:r w:rsidRPr="00670126">
        <w:rPr>
          <w:rFonts w:cs="Times New Roman"/>
          <w:sz w:val="26"/>
          <w:szCs w:val="26"/>
        </w:rPr>
        <w:t xml:space="preserve"> </w:t>
      </w:r>
    </w:p>
    <w:p w14:paraId="349181C5" w14:textId="77777777" w:rsidR="003A003A" w:rsidRPr="00670126" w:rsidRDefault="003A003A" w:rsidP="003A003A">
      <w:pPr>
        <w:rPr>
          <w:rFonts w:cs="Times New Roman"/>
          <w:b/>
          <w:bCs/>
          <w:sz w:val="32"/>
          <w:szCs w:val="32"/>
          <w:lang w:val="vi-VN"/>
        </w:rPr>
      </w:pPr>
    </w:p>
    <w:p w14:paraId="4D2C2BD9" w14:textId="77777777" w:rsidR="003A003A" w:rsidRPr="00670126" w:rsidRDefault="003A003A" w:rsidP="003A003A">
      <w:pPr>
        <w:rPr>
          <w:rFonts w:cs="Times New Roman"/>
          <w:b/>
          <w:bCs/>
          <w:sz w:val="32"/>
          <w:szCs w:val="32"/>
          <w:lang w:val="vi-VN"/>
        </w:rPr>
      </w:pPr>
    </w:p>
    <w:p w14:paraId="329AF009" w14:textId="77777777" w:rsidR="003A003A" w:rsidRPr="00670126" w:rsidRDefault="003A003A" w:rsidP="003A003A">
      <w:pPr>
        <w:ind w:left="3600"/>
        <w:jc w:val="center"/>
        <w:rPr>
          <w:rFonts w:cs="Times New Roman"/>
          <w:b/>
          <w:bCs/>
          <w:sz w:val="32"/>
          <w:szCs w:val="32"/>
          <w:lang w:val="vi-VN"/>
        </w:rPr>
      </w:pPr>
    </w:p>
    <w:p w14:paraId="7CF758B1" w14:textId="3AF9B13D" w:rsidR="003A003A" w:rsidRPr="00670126" w:rsidRDefault="003A003A" w:rsidP="003A003A">
      <w:pPr>
        <w:ind w:left="3600"/>
        <w:jc w:val="center"/>
        <w:rPr>
          <w:rFonts w:cs="Times New Roman"/>
          <w:i/>
          <w:sz w:val="26"/>
          <w:szCs w:val="26"/>
          <w:lang w:val="vi-VN"/>
        </w:rPr>
      </w:pPr>
      <w:r w:rsidRPr="00670126">
        <w:rPr>
          <w:rFonts w:cs="Times New Roman"/>
          <w:b/>
          <w:bCs/>
          <w:sz w:val="32"/>
          <w:szCs w:val="32"/>
          <w:lang w:val="vi-VN"/>
        </w:rPr>
        <w:t xml:space="preserve"> </w:t>
      </w:r>
      <w:r w:rsidRPr="00670126">
        <w:rPr>
          <w:rFonts w:cs="Times New Roman"/>
          <w:i/>
          <w:sz w:val="26"/>
          <w:szCs w:val="26"/>
          <w:lang w:val="vi-VN"/>
        </w:rPr>
        <w:t xml:space="preserve"> </w:t>
      </w:r>
      <w:r w:rsidRPr="00670126">
        <w:rPr>
          <w:rFonts w:cs="Times New Roman"/>
          <w:i/>
          <w:sz w:val="26"/>
          <w:szCs w:val="26"/>
        </w:rPr>
        <w:t>Ho Chi Minh city</w:t>
      </w:r>
      <w:r w:rsidRPr="00670126">
        <w:rPr>
          <w:rFonts w:cs="Times New Roman"/>
          <w:i/>
          <w:sz w:val="26"/>
          <w:szCs w:val="26"/>
          <w:lang w:val="vi-VN"/>
        </w:rPr>
        <w:t>,</w:t>
      </w:r>
      <w:r w:rsidRPr="00670126">
        <w:rPr>
          <w:rFonts w:cs="Times New Roman"/>
          <w:i/>
          <w:sz w:val="26"/>
          <w:szCs w:val="26"/>
        </w:rPr>
        <w:t xml:space="preserve"> </w:t>
      </w:r>
      <w:r w:rsidR="0016529A">
        <w:rPr>
          <w:rFonts w:cs="Times New Roman"/>
          <w:i/>
          <w:sz w:val="26"/>
          <w:szCs w:val="26"/>
        </w:rPr>
        <w:t>2</w:t>
      </w:r>
      <w:r w:rsidR="004D72F3">
        <w:rPr>
          <w:rFonts w:cs="Times New Roman"/>
          <w:i/>
          <w:sz w:val="26"/>
          <w:szCs w:val="26"/>
          <w:lang w:val="vi-VN"/>
        </w:rPr>
        <w:t>0</w:t>
      </w:r>
      <w:proofErr w:type="spellStart"/>
      <w:r w:rsidRPr="00670126">
        <w:rPr>
          <w:rFonts w:cs="Times New Roman"/>
          <w:i/>
          <w:sz w:val="26"/>
          <w:szCs w:val="26"/>
          <w:vertAlign w:val="superscript"/>
        </w:rPr>
        <w:t>th</w:t>
      </w:r>
      <w:proofErr w:type="spellEnd"/>
      <w:r w:rsidRPr="00670126">
        <w:rPr>
          <w:rFonts w:cs="Times New Roman"/>
          <w:i/>
          <w:sz w:val="26"/>
          <w:szCs w:val="26"/>
        </w:rPr>
        <w:t xml:space="preserve"> </w:t>
      </w:r>
      <w:r w:rsidR="007774EC">
        <w:rPr>
          <w:rFonts w:cs="Times New Roman"/>
          <w:i/>
          <w:sz w:val="26"/>
          <w:szCs w:val="26"/>
        </w:rPr>
        <w:t>April</w:t>
      </w:r>
      <w:r w:rsidRPr="00670126">
        <w:rPr>
          <w:rFonts w:cs="Times New Roman"/>
          <w:i/>
          <w:sz w:val="26"/>
          <w:szCs w:val="26"/>
          <w:lang w:val="vi-VN"/>
        </w:rPr>
        <w:t xml:space="preserve"> 20</w:t>
      </w:r>
      <w:r w:rsidRPr="00670126">
        <w:rPr>
          <w:rFonts w:cs="Times New Roman"/>
          <w:i/>
          <w:sz w:val="26"/>
          <w:szCs w:val="26"/>
        </w:rPr>
        <w:t>2</w:t>
      </w:r>
      <w:r w:rsidR="003B5E0B">
        <w:rPr>
          <w:rFonts w:cs="Times New Roman"/>
          <w:i/>
          <w:sz w:val="26"/>
          <w:szCs w:val="26"/>
        </w:rPr>
        <w:t>6</w:t>
      </w:r>
      <w:r w:rsidRPr="00670126">
        <w:rPr>
          <w:rFonts w:cs="Times New Roman"/>
          <w:i/>
          <w:sz w:val="26"/>
          <w:szCs w:val="26"/>
          <w:lang w:val="vi-VN"/>
        </w:rPr>
        <w:t xml:space="preserve">.     </w:t>
      </w:r>
    </w:p>
    <w:p w14:paraId="38126CD2" w14:textId="77777777" w:rsidR="003A003A" w:rsidRPr="00670126" w:rsidRDefault="003A003A" w:rsidP="003A003A">
      <w:pPr>
        <w:ind w:left="3600"/>
        <w:jc w:val="center"/>
        <w:rPr>
          <w:rFonts w:cs="Times New Roman"/>
          <w:i/>
          <w:sz w:val="26"/>
          <w:szCs w:val="26"/>
        </w:rPr>
      </w:pPr>
      <w:r w:rsidRPr="00670126">
        <w:rPr>
          <w:rFonts w:cs="Times New Roman"/>
          <w:i/>
          <w:sz w:val="26"/>
          <w:szCs w:val="26"/>
        </w:rPr>
        <w:t xml:space="preserve"> Author</w:t>
      </w:r>
    </w:p>
    <w:p w14:paraId="35E58B22" w14:textId="77777777" w:rsidR="003A003A" w:rsidRPr="00670126" w:rsidRDefault="003A003A" w:rsidP="003A003A">
      <w:pPr>
        <w:ind w:left="3211" w:firstLine="360"/>
        <w:jc w:val="center"/>
        <w:rPr>
          <w:rFonts w:cs="Times New Roman"/>
          <w:i/>
          <w:sz w:val="26"/>
          <w:szCs w:val="26"/>
          <w:lang w:val="vi-VN"/>
        </w:rPr>
      </w:pPr>
      <w:r w:rsidRPr="00670126">
        <w:rPr>
          <w:rFonts w:cs="Times New Roman"/>
          <w:i/>
          <w:sz w:val="26"/>
          <w:szCs w:val="26"/>
          <w:lang w:val="vi-VN"/>
        </w:rPr>
        <w:t>(</w:t>
      </w:r>
      <w:r w:rsidRPr="00670126">
        <w:rPr>
          <w:rFonts w:cs="Times New Roman"/>
          <w:i/>
          <w:sz w:val="26"/>
          <w:szCs w:val="26"/>
        </w:rPr>
        <w:t>Signature and full name</w:t>
      </w:r>
      <w:r w:rsidRPr="00670126">
        <w:rPr>
          <w:rFonts w:cs="Times New Roman"/>
          <w:i/>
          <w:sz w:val="26"/>
          <w:szCs w:val="26"/>
          <w:lang w:val="vi-VN"/>
        </w:rPr>
        <w:t>)</w:t>
      </w:r>
    </w:p>
    <w:p w14:paraId="42175ED5" w14:textId="77777777" w:rsidR="003A003A" w:rsidRPr="00670126" w:rsidRDefault="003A003A" w:rsidP="003A003A">
      <w:pPr>
        <w:pStyle w:val="Nidungvnbn"/>
        <w:rPr>
          <w:rFonts w:cs="Times New Roman"/>
          <w:b/>
          <w:bCs/>
          <w:sz w:val="32"/>
          <w:szCs w:val="32"/>
          <w:lang w:val="vi-VN"/>
        </w:rPr>
      </w:pPr>
    </w:p>
    <w:p w14:paraId="159DF629" w14:textId="77777777" w:rsidR="003A003A" w:rsidRPr="00670126" w:rsidRDefault="003A003A" w:rsidP="003A003A">
      <w:pPr>
        <w:pStyle w:val="Nidungvnbn"/>
        <w:ind w:firstLine="0"/>
        <w:rPr>
          <w:rFonts w:cs="Times New Roman"/>
          <w:b/>
          <w:bCs/>
          <w:i/>
          <w:iCs/>
          <w:sz w:val="32"/>
          <w:szCs w:val="32"/>
        </w:rPr>
      </w:pP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i/>
          <w:iCs/>
          <w:sz w:val="32"/>
          <w:szCs w:val="32"/>
        </w:rPr>
        <w:t>Minh</w:t>
      </w:r>
    </w:p>
    <w:p w14:paraId="67F94222" w14:textId="77777777" w:rsidR="003A003A" w:rsidRPr="00670126" w:rsidRDefault="003A003A" w:rsidP="003A003A">
      <w:pPr>
        <w:pStyle w:val="Nidungvnbn"/>
        <w:ind w:firstLine="0"/>
        <w:rPr>
          <w:rFonts w:cs="Times New Roman"/>
        </w:rPr>
      </w:pP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t xml:space="preserve">  </w:t>
      </w:r>
      <w:r w:rsidRPr="00670126">
        <w:rPr>
          <w:rFonts w:cs="Times New Roman"/>
        </w:rPr>
        <w:t>Le Hoang Minh</w:t>
      </w:r>
    </w:p>
    <w:p w14:paraId="2FD37D45" w14:textId="77777777" w:rsidR="002F0AB4" w:rsidRPr="00670126" w:rsidRDefault="003A003A" w:rsidP="002F0AB4">
      <w:pPr>
        <w:pStyle w:val="Nidungvnbn"/>
        <w:ind w:firstLine="0"/>
        <w:rPr>
          <w:rFonts w:cs="Times New Roman"/>
          <w:b/>
          <w:bCs/>
          <w:i/>
          <w:iCs/>
          <w:sz w:val="32"/>
          <w:szCs w:val="32"/>
        </w:rPr>
      </w:pP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002F0AB4" w:rsidRPr="00670126">
        <w:rPr>
          <w:rFonts w:cs="Times New Roman"/>
          <w:b/>
          <w:bCs/>
          <w:i/>
          <w:iCs/>
          <w:sz w:val="32"/>
          <w:szCs w:val="32"/>
        </w:rPr>
        <w:t>Tu</w:t>
      </w:r>
    </w:p>
    <w:p w14:paraId="5F797E7B" w14:textId="77777777" w:rsidR="002F0AB4" w:rsidRDefault="002F0AB4" w:rsidP="002F0AB4">
      <w:pPr>
        <w:pStyle w:val="Nidungvnbn"/>
        <w:ind w:firstLine="0"/>
        <w:rPr>
          <w:rFonts w:cs="Times New Roman"/>
        </w:rPr>
      </w:pP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t xml:space="preserve">  </w:t>
      </w:r>
      <w:r w:rsidRPr="00670126">
        <w:rPr>
          <w:rFonts w:cs="Times New Roman"/>
        </w:rPr>
        <w:t>Nguyen Ngoc Tu</w:t>
      </w:r>
    </w:p>
    <w:p w14:paraId="51DCAA77" w14:textId="3A24D458" w:rsidR="00377652" w:rsidRPr="00670126" w:rsidRDefault="00377652" w:rsidP="00377652">
      <w:pPr>
        <w:pStyle w:val="Nidungvnbn"/>
        <w:ind w:firstLine="0"/>
        <w:rPr>
          <w:rFonts w:cs="Times New Roman"/>
          <w:b/>
          <w:bCs/>
          <w:i/>
          <w:iCs/>
          <w:sz w:val="32"/>
          <w:szCs w:val="32"/>
        </w:rPr>
      </w:pP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Pr>
          <w:rFonts w:cs="Times New Roman"/>
          <w:b/>
          <w:bCs/>
          <w:i/>
          <w:iCs/>
          <w:sz w:val="32"/>
          <w:szCs w:val="32"/>
        </w:rPr>
        <w:t>Trong</w:t>
      </w:r>
    </w:p>
    <w:p w14:paraId="19846CBA" w14:textId="66A3194A" w:rsidR="00377652" w:rsidRPr="00670126" w:rsidRDefault="00377652" w:rsidP="00377652">
      <w:pPr>
        <w:pStyle w:val="Nidungvnbn"/>
        <w:ind w:firstLine="0"/>
        <w:rPr>
          <w:rFonts w:cs="Times New Roman"/>
        </w:rPr>
      </w:pP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t xml:space="preserve">  </w:t>
      </w:r>
      <w:r>
        <w:rPr>
          <w:rFonts w:cs="Times New Roman"/>
        </w:rPr>
        <w:t>Doan Thanh Trong</w:t>
      </w:r>
    </w:p>
    <w:p w14:paraId="76CDD7CC" w14:textId="77777777" w:rsidR="00377652" w:rsidRPr="00670126" w:rsidRDefault="00377652" w:rsidP="002F0AB4">
      <w:pPr>
        <w:pStyle w:val="Nidungvnbn"/>
        <w:ind w:firstLine="0"/>
        <w:rPr>
          <w:rFonts w:cs="Times New Roman"/>
        </w:rPr>
      </w:pPr>
    </w:p>
    <w:p w14:paraId="111E47C5" w14:textId="34DD3A1A" w:rsidR="002F0AB4" w:rsidRPr="00670126" w:rsidRDefault="002F0AB4" w:rsidP="00F62AC6">
      <w:pPr>
        <w:pStyle w:val="Nidungvnbn"/>
        <w:ind w:firstLine="0"/>
        <w:rPr>
          <w:rFonts w:cs="Times New Roman"/>
        </w:rPr>
      </w:pP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r w:rsidRPr="00670126">
        <w:rPr>
          <w:rFonts w:cs="Times New Roman"/>
          <w:b/>
          <w:bCs/>
          <w:sz w:val="32"/>
          <w:szCs w:val="32"/>
          <w:lang w:val="vi-VN"/>
        </w:rPr>
        <w:tab/>
      </w:r>
    </w:p>
    <w:p w14:paraId="1F0176EA" w14:textId="6246EEEC" w:rsidR="003A003A" w:rsidRPr="00670126" w:rsidRDefault="003A003A" w:rsidP="003A003A">
      <w:pPr>
        <w:pStyle w:val="Nidungvnbn"/>
        <w:ind w:firstLine="0"/>
        <w:rPr>
          <w:rFonts w:cs="Times New Roman"/>
          <w:b/>
          <w:bCs/>
          <w:sz w:val="32"/>
          <w:szCs w:val="32"/>
        </w:rPr>
        <w:sectPr w:rsidR="003A003A" w:rsidRPr="00670126" w:rsidSect="00BD0378">
          <w:headerReference w:type="default" r:id="rId10"/>
          <w:pgSz w:w="11906" w:h="16838" w:code="9"/>
          <w:pgMar w:top="1985" w:right="1134" w:bottom="1701" w:left="1985" w:header="720" w:footer="720" w:gutter="0"/>
          <w:pgNumType w:fmt="lowerRoman" w:start="1"/>
          <w:cols w:space="720"/>
          <w:docGrid w:linePitch="360"/>
        </w:sectPr>
      </w:pPr>
    </w:p>
    <w:p w14:paraId="0FF6E7F8" w14:textId="77777777" w:rsidR="003A003A" w:rsidRPr="00670126" w:rsidRDefault="003A003A" w:rsidP="003A003A">
      <w:pPr>
        <w:spacing w:before="103" w:line="362" w:lineRule="auto"/>
        <w:ind w:right="10"/>
        <w:jc w:val="center"/>
        <w:rPr>
          <w:rFonts w:cs="Times New Roman"/>
          <w:b/>
          <w:sz w:val="32"/>
          <w:lang w:val="vi-VN"/>
        </w:rPr>
      </w:pPr>
      <w:r w:rsidRPr="00670126">
        <w:rPr>
          <w:rFonts w:cs="Times New Roman"/>
          <w:b/>
          <w:sz w:val="32"/>
        </w:rPr>
        <w:lastRenderedPageBreak/>
        <w:t>DECLARATION OF AUTHORSHIP</w:t>
      </w:r>
    </w:p>
    <w:p w14:paraId="0E2DDDDA" w14:textId="2CF3FA32" w:rsidR="003A003A" w:rsidRPr="00670126" w:rsidRDefault="003A003A" w:rsidP="003A003A">
      <w:pPr>
        <w:spacing w:line="360" w:lineRule="auto"/>
        <w:ind w:firstLine="720"/>
        <w:jc w:val="both"/>
        <w:rPr>
          <w:rFonts w:cs="Times New Roman"/>
          <w:sz w:val="26"/>
          <w:szCs w:val="26"/>
        </w:rPr>
      </w:pPr>
      <w:r w:rsidRPr="00670126">
        <w:rPr>
          <w:rFonts w:cs="Times New Roman"/>
          <w:sz w:val="26"/>
          <w:szCs w:val="26"/>
        </w:rPr>
        <w:t>We hereby declare that this is our own project and is guided by M</w:t>
      </w:r>
      <w:r w:rsidR="008058F5">
        <w:rPr>
          <w:rFonts w:cs="Times New Roman"/>
          <w:sz w:val="26"/>
          <w:szCs w:val="26"/>
        </w:rPr>
        <w:t>s</w:t>
      </w:r>
      <w:r w:rsidRPr="00670126">
        <w:rPr>
          <w:rFonts w:cs="Times New Roman"/>
          <w:sz w:val="26"/>
          <w:szCs w:val="26"/>
        </w:rPr>
        <w:t>.</w:t>
      </w:r>
      <w:r w:rsidR="00F74331">
        <w:rPr>
          <w:rFonts w:cs="Times New Roman"/>
          <w:sz w:val="26"/>
          <w:szCs w:val="26"/>
        </w:rPr>
        <w:t xml:space="preserve"> </w:t>
      </w:r>
      <w:r w:rsidR="008058F5">
        <w:rPr>
          <w:rFonts w:cs="Times New Roman"/>
          <w:sz w:val="26"/>
          <w:szCs w:val="26"/>
        </w:rPr>
        <w:t>Huynh Ngoc Tu</w:t>
      </w:r>
      <w:r w:rsidRPr="00670126">
        <w:rPr>
          <w:rFonts w:cs="Times New Roman"/>
          <w:sz w:val="26"/>
          <w:szCs w:val="26"/>
        </w:rPr>
        <w:t>;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10A4B5FC" w14:textId="77777777" w:rsidR="003A003A" w:rsidRPr="00670126" w:rsidRDefault="003A003A" w:rsidP="003A003A">
      <w:pPr>
        <w:pStyle w:val="BodyText"/>
        <w:spacing w:before="181" w:line="360" w:lineRule="auto"/>
        <w:ind w:left="147" w:right="280" w:firstLine="676"/>
        <w:jc w:val="both"/>
        <w:rPr>
          <w:rFonts w:cs="Times New Roman"/>
          <w:sz w:val="26"/>
          <w:szCs w:val="26"/>
          <w:lang w:val="vi-VN"/>
        </w:rPr>
      </w:pPr>
      <w:r w:rsidRPr="00670126">
        <w:rPr>
          <w:rFonts w:cs="Times New Roman"/>
          <w:sz w:val="26"/>
          <w:szCs w:val="26"/>
        </w:rPr>
        <w:t>In addition, the project also uses some comments, assessments as well as data of other authors, other organizations with citations and annotated sources.</w:t>
      </w:r>
      <w:r w:rsidRPr="00670126">
        <w:rPr>
          <w:rFonts w:cs="Times New Roman"/>
          <w:sz w:val="26"/>
          <w:szCs w:val="26"/>
          <w:lang w:val="vi-VN"/>
        </w:rPr>
        <w:t xml:space="preserve"> </w:t>
      </w:r>
    </w:p>
    <w:p w14:paraId="19E64A75" w14:textId="77777777" w:rsidR="003A003A" w:rsidRPr="00670126" w:rsidRDefault="003A003A" w:rsidP="003A003A">
      <w:pPr>
        <w:spacing w:line="360" w:lineRule="auto"/>
        <w:ind w:firstLine="720"/>
        <w:jc w:val="both"/>
        <w:rPr>
          <w:rFonts w:cs="Times New Roman"/>
          <w:b/>
          <w:sz w:val="26"/>
          <w:szCs w:val="26"/>
        </w:rPr>
      </w:pPr>
      <w:r w:rsidRPr="00670126">
        <w:rPr>
          <w:rFonts w:cs="Times New Roman"/>
          <w:b/>
          <w:sz w:val="26"/>
          <w:szCs w:val="26"/>
        </w:rPr>
        <w:t xml:space="preserve">If something wrong happens, </w:t>
      </w:r>
      <w:r w:rsidRPr="00670126">
        <w:rPr>
          <w:rFonts w:cs="Times New Roman"/>
          <w:b/>
          <w:sz w:val="26"/>
          <w:szCs w:val="26"/>
          <w:lang w:val="vi-VN"/>
        </w:rPr>
        <w:t>w</w:t>
      </w:r>
      <w:proofErr w:type="spellStart"/>
      <w:r w:rsidRPr="00670126">
        <w:rPr>
          <w:rFonts w:cs="Times New Roman"/>
          <w:b/>
          <w:sz w:val="26"/>
          <w:szCs w:val="26"/>
        </w:rPr>
        <w:t>e’ll</w:t>
      </w:r>
      <w:proofErr w:type="spellEnd"/>
      <w:r w:rsidRPr="00670126">
        <w:rPr>
          <w:rFonts w:cs="Times New Roman"/>
          <w:b/>
          <w:sz w:val="26"/>
          <w:szCs w:val="26"/>
        </w:rPr>
        <w:t xml:space="preserve"> take full responsibility for the content of my project. </w:t>
      </w:r>
      <w:r w:rsidRPr="00670126">
        <w:rPr>
          <w:rFonts w:cs="Times New Roman"/>
          <w:sz w:val="26"/>
          <w:szCs w:val="26"/>
        </w:rPr>
        <w:t>Ton Duc Thang University is not related to the infringing rights, the copyrights that We give during the implementation process (if any).</w:t>
      </w:r>
      <w:r w:rsidRPr="00670126">
        <w:rPr>
          <w:rFonts w:cs="Times New Roman"/>
          <w:b/>
          <w:sz w:val="26"/>
          <w:szCs w:val="26"/>
        </w:rPr>
        <w:t xml:space="preserve"> </w:t>
      </w:r>
    </w:p>
    <w:p w14:paraId="32C3300A" w14:textId="44FB6C57" w:rsidR="003A003A" w:rsidRPr="00670126" w:rsidRDefault="003A003A" w:rsidP="003A003A">
      <w:pPr>
        <w:spacing w:before="240"/>
        <w:ind w:left="3828"/>
        <w:jc w:val="both"/>
        <w:rPr>
          <w:rFonts w:cs="Times New Roman"/>
          <w:i/>
          <w:sz w:val="26"/>
          <w:szCs w:val="26"/>
          <w:lang w:val="vi-VN"/>
        </w:rPr>
      </w:pPr>
      <w:r w:rsidRPr="00670126">
        <w:rPr>
          <w:rFonts w:cs="Times New Roman"/>
          <w:i/>
          <w:sz w:val="26"/>
          <w:szCs w:val="26"/>
        </w:rPr>
        <w:t>Ho Chi Minh city</w:t>
      </w:r>
      <w:r w:rsidRPr="00670126">
        <w:rPr>
          <w:rFonts w:cs="Times New Roman"/>
          <w:i/>
          <w:sz w:val="26"/>
          <w:szCs w:val="26"/>
          <w:lang w:val="vi-VN"/>
        </w:rPr>
        <w:t>,</w:t>
      </w:r>
      <w:r w:rsidRPr="00670126">
        <w:rPr>
          <w:rFonts w:cs="Times New Roman"/>
          <w:i/>
          <w:sz w:val="26"/>
          <w:szCs w:val="26"/>
        </w:rPr>
        <w:t xml:space="preserve"> </w:t>
      </w:r>
      <w:r w:rsidR="00F047C6">
        <w:rPr>
          <w:rFonts w:cs="Times New Roman"/>
          <w:i/>
          <w:sz w:val="26"/>
          <w:szCs w:val="26"/>
        </w:rPr>
        <w:t>2</w:t>
      </w:r>
      <w:r w:rsidR="00647931">
        <w:rPr>
          <w:rFonts w:cs="Times New Roman"/>
          <w:i/>
          <w:sz w:val="26"/>
          <w:szCs w:val="26"/>
          <w:lang w:val="vi-VN"/>
        </w:rPr>
        <w:t>0</w:t>
      </w:r>
      <w:proofErr w:type="spellStart"/>
      <w:r w:rsidRPr="00670126">
        <w:rPr>
          <w:rFonts w:cs="Times New Roman"/>
          <w:i/>
          <w:sz w:val="26"/>
          <w:szCs w:val="26"/>
          <w:vertAlign w:val="superscript"/>
        </w:rPr>
        <w:t>th</w:t>
      </w:r>
      <w:proofErr w:type="spellEnd"/>
      <w:r w:rsidRPr="00670126">
        <w:rPr>
          <w:rFonts w:cs="Times New Roman"/>
          <w:i/>
          <w:sz w:val="26"/>
          <w:szCs w:val="26"/>
        </w:rPr>
        <w:t xml:space="preserve"> </w:t>
      </w:r>
      <w:r w:rsidR="00C174FC">
        <w:rPr>
          <w:rFonts w:cs="Times New Roman"/>
          <w:i/>
          <w:sz w:val="26"/>
          <w:szCs w:val="26"/>
        </w:rPr>
        <w:t>April</w:t>
      </w:r>
      <w:r w:rsidRPr="00670126">
        <w:rPr>
          <w:rFonts w:cs="Times New Roman"/>
          <w:i/>
          <w:sz w:val="26"/>
          <w:szCs w:val="26"/>
        </w:rPr>
        <w:t xml:space="preserve"> </w:t>
      </w:r>
      <w:r w:rsidRPr="00670126">
        <w:rPr>
          <w:rFonts w:cs="Times New Roman"/>
          <w:i/>
          <w:sz w:val="26"/>
          <w:szCs w:val="26"/>
          <w:lang w:val="vi-VN"/>
        </w:rPr>
        <w:t>20</w:t>
      </w:r>
      <w:r w:rsidRPr="00670126">
        <w:rPr>
          <w:rFonts w:cs="Times New Roman"/>
          <w:i/>
          <w:sz w:val="26"/>
          <w:szCs w:val="26"/>
        </w:rPr>
        <w:t>2</w:t>
      </w:r>
      <w:r w:rsidR="004B6363">
        <w:rPr>
          <w:rFonts w:cs="Times New Roman"/>
          <w:i/>
          <w:sz w:val="26"/>
          <w:szCs w:val="26"/>
        </w:rPr>
        <w:t>6</w:t>
      </w:r>
    </w:p>
    <w:p w14:paraId="0516B8B1" w14:textId="77777777" w:rsidR="003A003A" w:rsidRPr="00670126" w:rsidRDefault="003A003A" w:rsidP="003A003A">
      <w:pPr>
        <w:spacing w:before="141"/>
        <w:ind w:left="3932" w:right="828"/>
        <w:jc w:val="center"/>
        <w:rPr>
          <w:rFonts w:cs="Times New Roman"/>
          <w:i/>
          <w:sz w:val="26"/>
          <w:szCs w:val="26"/>
        </w:rPr>
      </w:pPr>
      <w:r w:rsidRPr="00670126">
        <w:rPr>
          <w:rFonts w:cs="Times New Roman"/>
          <w:i/>
          <w:sz w:val="26"/>
          <w:szCs w:val="26"/>
        </w:rPr>
        <w:t>Author</w:t>
      </w:r>
    </w:p>
    <w:p w14:paraId="53B81599" w14:textId="77777777" w:rsidR="003A003A" w:rsidRPr="00670126" w:rsidRDefault="003A003A" w:rsidP="003A003A">
      <w:pPr>
        <w:spacing w:before="147"/>
        <w:ind w:left="3940" w:right="828"/>
        <w:jc w:val="center"/>
        <w:rPr>
          <w:rFonts w:cs="Times New Roman"/>
          <w:i/>
          <w:sz w:val="26"/>
          <w:szCs w:val="26"/>
          <w:lang w:val="vi-VN"/>
        </w:rPr>
      </w:pPr>
      <w:r w:rsidRPr="00670126">
        <w:rPr>
          <w:rFonts w:cs="Times New Roman"/>
          <w:i/>
          <w:sz w:val="26"/>
          <w:szCs w:val="26"/>
          <w:lang w:val="vi-VN"/>
        </w:rPr>
        <w:t>(</w:t>
      </w:r>
      <w:r w:rsidRPr="00670126">
        <w:rPr>
          <w:rFonts w:cs="Times New Roman"/>
          <w:i/>
          <w:sz w:val="26"/>
          <w:szCs w:val="26"/>
        </w:rPr>
        <w:t>Signature and full name</w:t>
      </w:r>
      <w:r w:rsidRPr="00670126">
        <w:rPr>
          <w:rFonts w:cs="Times New Roman"/>
          <w:i/>
          <w:sz w:val="26"/>
          <w:szCs w:val="26"/>
          <w:lang w:val="vi-VN"/>
        </w:rPr>
        <w:t>)</w:t>
      </w:r>
    </w:p>
    <w:p w14:paraId="58216A5E" w14:textId="77777777" w:rsidR="003A003A" w:rsidRPr="00670126" w:rsidRDefault="003A003A" w:rsidP="003A003A">
      <w:pPr>
        <w:tabs>
          <w:tab w:val="center" w:pos="6379"/>
        </w:tabs>
        <w:spacing w:after="200" w:line="276" w:lineRule="auto"/>
        <w:rPr>
          <w:rFonts w:cs="Times New Roman"/>
          <w:i/>
          <w:sz w:val="26"/>
          <w:szCs w:val="26"/>
          <w:lang w:val="vi-VN"/>
        </w:rPr>
      </w:pPr>
    </w:p>
    <w:p w14:paraId="14FA858C" w14:textId="77777777" w:rsidR="003A003A" w:rsidRPr="00670126" w:rsidRDefault="003A003A" w:rsidP="003A003A">
      <w:pPr>
        <w:pStyle w:val="Nidungvnbn"/>
        <w:ind w:left="5040"/>
        <w:rPr>
          <w:rFonts w:cs="Times New Roman"/>
          <w:b/>
          <w:bCs/>
          <w:i/>
          <w:iCs/>
          <w:sz w:val="32"/>
          <w:szCs w:val="32"/>
        </w:rPr>
      </w:pPr>
      <w:r w:rsidRPr="00670126">
        <w:rPr>
          <w:rFonts w:cs="Times New Roman"/>
          <w:b/>
          <w:bCs/>
          <w:i/>
          <w:iCs/>
          <w:sz w:val="32"/>
          <w:szCs w:val="32"/>
        </w:rPr>
        <w:t>Minh</w:t>
      </w:r>
    </w:p>
    <w:p w14:paraId="69E206D3" w14:textId="77777777" w:rsidR="003A003A" w:rsidRPr="00670126" w:rsidRDefault="003A003A" w:rsidP="003A003A">
      <w:pPr>
        <w:pStyle w:val="Nidungvnbn"/>
        <w:ind w:firstLine="0"/>
        <w:rPr>
          <w:rFonts w:cs="Times New Roman"/>
        </w:rPr>
      </w:pP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t xml:space="preserve">   </w:t>
      </w:r>
      <w:r w:rsidRPr="00670126">
        <w:rPr>
          <w:rFonts w:cs="Times New Roman"/>
        </w:rPr>
        <w:t>Le Hoang Minh</w:t>
      </w:r>
    </w:p>
    <w:p w14:paraId="1F2CCAFC" w14:textId="77777777" w:rsidR="003A003A" w:rsidRPr="00670126" w:rsidRDefault="003A003A" w:rsidP="003A003A">
      <w:pPr>
        <w:pStyle w:val="Nidungvnbn"/>
        <w:ind w:left="5040"/>
        <w:rPr>
          <w:rFonts w:cs="Times New Roman"/>
          <w:b/>
          <w:bCs/>
          <w:i/>
          <w:iCs/>
          <w:sz w:val="32"/>
          <w:szCs w:val="32"/>
        </w:rPr>
      </w:pPr>
      <w:r w:rsidRPr="00670126">
        <w:rPr>
          <w:rFonts w:cs="Times New Roman"/>
          <w:b/>
          <w:bCs/>
          <w:i/>
          <w:iCs/>
          <w:sz w:val="32"/>
          <w:szCs w:val="32"/>
        </w:rPr>
        <w:t>Tu</w:t>
      </w:r>
    </w:p>
    <w:p w14:paraId="1473E277" w14:textId="0E1746F0" w:rsidR="003A003A" w:rsidRDefault="003A003A" w:rsidP="003A003A">
      <w:pPr>
        <w:pStyle w:val="Nidungvnbn"/>
        <w:ind w:firstLine="0"/>
        <w:rPr>
          <w:rFonts w:cs="Times New Roman"/>
        </w:rPr>
      </w:pP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t xml:space="preserve">   </w:t>
      </w:r>
      <w:r w:rsidRPr="00670126">
        <w:rPr>
          <w:rFonts w:cs="Times New Roman"/>
        </w:rPr>
        <w:t>Nguyen Ngoc Tu</w:t>
      </w:r>
    </w:p>
    <w:p w14:paraId="1C265998" w14:textId="781B631E" w:rsidR="0075225F" w:rsidRPr="00670126" w:rsidRDefault="0075225F" w:rsidP="0075225F">
      <w:pPr>
        <w:pStyle w:val="Nidungvnbn"/>
        <w:ind w:left="5040"/>
        <w:rPr>
          <w:rFonts w:cs="Times New Roman"/>
          <w:b/>
          <w:bCs/>
          <w:i/>
          <w:iCs/>
          <w:sz w:val="32"/>
          <w:szCs w:val="32"/>
        </w:rPr>
      </w:pPr>
      <w:r w:rsidRPr="00670126">
        <w:rPr>
          <w:rFonts w:cs="Times New Roman"/>
          <w:b/>
          <w:bCs/>
          <w:i/>
          <w:iCs/>
          <w:sz w:val="32"/>
          <w:szCs w:val="32"/>
        </w:rPr>
        <w:t>T</w:t>
      </w:r>
      <w:r>
        <w:rPr>
          <w:rFonts w:cs="Times New Roman"/>
          <w:b/>
          <w:bCs/>
          <w:i/>
          <w:iCs/>
          <w:sz w:val="32"/>
          <w:szCs w:val="32"/>
        </w:rPr>
        <w:t>rong</w:t>
      </w:r>
    </w:p>
    <w:p w14:paraId="0647D5D8" w14:textId="3D3CFA84" w:rsidR="0075225F" w:rsidRDefault="0075225F" w:rsidP="0075225F">
      <w:pPr>
        <w:pStyle w:val="Nidungvnbn"/>
        <w:ind w:firstLine="0"/>
        <w:rPr>
          <w:rFonts w:cs="Times New Roman"/>
        </w:rPr>
      </w:pP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t xml:space="preserve">   </w:t>
      </w:r>
      <w:r>
        <w:rPr>
          <w:rFonts w:cs="Times New Roman"/>
        </w:rPr>
        <w:t>Doan Thanh Trong</w:t>
      </w:r>
    </w:p>
    <w:p w14:paraId="54BAC50D" w14:textId="77777777" w:rsidR="0075225F" w:rsidRDefault="0075225F" w:rsidP="003A003A">
      <w:pPr>
        <w:pStyle w:val="Nidungvnbn"/>
        <w:ind w:firstLine="0"/>
        <w:rPr>
          <w:rFonts w:cs="Times New Roman"/>
        </w:rPr>
      </w:pPr>
    </w:p>
    <w:p w14:paraId="73F4ABCE" w14:textId="77777777" w:rsidR="000E61E8" w:rsidRDefault="000E61E8" w:rsidP="00387655">
      <w:pPr>
        <w:pStyle w:val="Nidungvnbn"/>
        <w:ind w:firstLine="0"/>
        <w:rPr>
          <w:rFonts w:cs="Times New Roman"/>
          <w:b/>
          <w:bCs/>
          <w:i/>
          <w:iCs/>
          <w:sz w:val="32"/>
          <w:szCs w:val="32"/>
        </w:rPr>
      </w:pPr>
    </w:p>
    <w:p w14:paraId="48E89E96" w14:textId="16BD3706" w:rsidR="004C2B67" w:rsidRDefault="00387655" w:rsidP="00387655">
      <w:pPr>
        <w:pStyle w:val="Nidungvnbn"/>
        <w:ind w:firstLine="0"/>
        <w:rPr>
          <w:rFonts w:cs="Times New Roman"/>
        </w:rPr>
      </w:pP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r>
      <w:r w:rsidRPr="00670126">
        <w:rPr>
          <w:rFonts w:cs="Times New Roman"/>
          <w:sz w:val="32"/>
          <w:szCs w:val="32"/>
        </w:rPr>
        <w:tab/>
        <w:t xml:space="preserve">   </w:t>
      </w:r>
    </w:p>
    <w:p w14:paraId="639C1940" w14:textId="77777777" w:rsidR="00387655" w:rsidRPr="00387655" w:rsidRDefault="00387655" w:rsidP="00387655">
      <w:pPr>
        <w:pStyle w:val="Nidungvnbn"/>
        <w:ind w:firstLine="0"/>
        <w:rPr>
          <w:rFonts w:cs="Times New Roman"/>
        </w:rPr>
      </w:pPr>
    </w:p>
    <w:p w14:paraId="13F31212" w14:textId="77777777" w:rsidR="004C2B67" w:rsidRDefault="004C2B67" w:rsidP="003A003A">
      <w:pPr>
        <w:tabs>
          <w:tab w:val="center" w:pos="4111"/>
        </w:tabs>
        <w:spacing w:after="200" w:line="276" w:lineRule="auto"/>
        <w:rPr>
          <w:rFonts w:cs="Times New Roman"/>
          <w:i/>
          <w:sz w:val="26"/>
          <w:szCs w:val="26"/>
          <w:lang w:val="vi-VN"/>
        </w:rPr>
      </w:pPr>
    </w:p>
    <w:p w14:paraId="379A2738" w14:textId="77777777" w:rsidR="004C2B67" w:rsidRDefault="004C2B67" w:rsidP="003A003A">
      <w:pPr>
        <w:tabs>
          <w:tab w:val="center" w:pos="4111"/>
        </w:tabs>
        <w:spacing w:after="200" w:line="276" w:lineRule="auto"/>
        <w:rPr>
          <w:rFonts w:cs="Times New Roman"/>
          <w:i/>
          <w:sz w:val="26"/>
          <w:szCs w:val="26"/>
          <w:lang w:val="vi-VN"/>
        </w:rPr>
      </w:pPr>
    </w:p>
    <w:p w14:paraId="3220F136" w14:textId="49FADA6B" w:rsidR="003A003A" w:rsidRPr="00CF2D4C" w:rsidRDefault="003A003A" w:rsidP="003A003A">
      <w:pPr>
        <w:tabs>
          <w:tab w:val="center" w:pos="4111"/>
        </w:tabs>
        <w:spacing w:after="200" w:line="276" w:lineRule="auto"/>
        <w:rPr>
          <w:rFonts w:cs="Times New Roman"/>
          <w:iCs/>
          <w:sz w:val="26"/>
          <w:szCs w:val="26"/>
          <w:lang w:val="vi-VN"/>
        </w:rPr>
      </w:pPr>
      <w:r w:rsidRPr="00670126">
        <w:rPr>
          <w:rFonts w:cs="Times New Roman"/>
          <w:i/>
          <w:sz w:val="26"/>
          <w:szCs w:val="26"/>
          <w:lang w:val="vi-VN"/>
        </w:rPr>
        <w:tab/>
      </w:r>
    </w:p>
    <w:p w14:paraId="29DA4EE9" w14:textId="4B84ADE9" w:rsidR="00E545F4" w:rsidRPr="00E503B1" w:rsidRDefault="00CF2D4C" w:rsidP="00E503B1">
      <w:pPr>
        <w:overflowPunct w:val="0"/>
        <w:adjustRightInd w:val="0"/>
        <w:spacing w:line="360" w:lineRule="auto"/>
        <w:jc w:val="center"/>
        <w:textAlignment w:val="baseline"/>
        <w:rPr>
          <w:b/>
          <w:bCs/>
          <w:sz w:val="32"/>
          <w:szCs w:val="32"/>
          <w:lang w:val="vi-VN"/>
        </w:rPr>
      </w:pPr>
      <w:r>
        <w:rPr>
          <w:b/>
          <w:bCs/>
          <w:sz w:val="32"/>
          <w:szCs w:val="32"/>
        </w:rPr>
        <w:t>SUMMARY</w:t>
      </w:r>
    </w:p>
    <w:p w14:paraId="45B649BB" w14:textId="2BF83F31" w:rsidR="006F5011" w:rsidRPr="00420984" w:rsidRDefault="003D2652" w:rsidP="00420984">
      <w:pPr>
        <w:pStyle w:val="Nidungvnbn"/>
        <w:rPr>
          <w:lang w:val="vi-VN"/>
        </w:rPr>
        <w:sectPr w:rsidR="006F5011" w:rsidRPr="00420984" w:rsidSect="001350FE">
          <w:headerReference w:type="default" r:id="rId11"/>
          <w:pgSz w:w="11906" w:h="16838" w:code="9"/>
          <w:pgMar w:top="1985" w:right="1134" w:bottom="1701" w:left="1985" w:header="720" w:footer="720" w:gutter="0"/>
          <w:pgNumType w:fmt="lowerRoman"/>
          <w:cols w:space="720"/>
          <w:docGrid w:linePitch="360"/>
        </w:sectPr>
      </w:pPr>
      <w:r w:rsidRPr="00C051D0">
        <w:t xml:space="preserve">This report presents a comprehensive analysis and implementation of the Role-Based Access Control (RBAC) mechanism within </w:t>
      </w:r>
      <w:proofErr w:type="spellStart"/>
      <w:r w:rsidRPr="00C051D0">
        <w:t>OpenMRS</w:t>
      </w:r>
      <w:proofErr w:type="spellEnd"/>
      <w:r w:rsidRPr="00C051D0">
        <w:t>, an open-source electronic health record (EHR) system. The study initially identifies critical system privileges and high-level administrative roles to establish a foundational understanding of the platform's security architecture. Subsequently, a functional role hierarchy was designed and instantiated to systematically accommodate various clinical and administrative personnel. By applying role abstraction and inheritance principles, the designed hierarchy minimizes architectural redundancy and rigorously enforces the Principle of Least Privilege. Furthermore, the report critically evaluates the inherent limitations of the existing RBAC model, specifically highlighting scalability challenges such as role explosion and the critical absence of context-aware access constraints. To mitigate these structural vulnerabilities, the integration of advanced access control paradigms, notably Attribute-Based Access Control (ABAC) and dynamic privilege delegation, is proposed to enhance the system's overarching security posture and operational flexibility.</w:t>
      </w:r>
    </w:p>
    <w:p w14:paraId="7970E6B6" w14:textId="34627A3C" w:rsidR="00730773" w:rsidRPr="00743F7E" w:rsidRDefault="00C95810" w:rsidP="00C95810">
      <w:pPr>
        <w:pStyle w:val="Nidungvnbn"/>
        <w:tabs>
          <w:tab w:val="center" w:pos="4393"/>
          <w:tab w:val="left" w:pos="6586"/>
        </w:tabs>
        <w:ind w:firstLine="0"/>
        <w:jc w:val="left"/>
        <w:rPr>
          <w:b/>
          <w:bCs/>
          <w:sz w:val="32"/>
          <w:szCs w:val="32"/>
        </w:rPr>
      </w:pPr>
      <w:r>
        <w:rPr>
          <w:b/>
          <w:bCs/>
          <w:sz w:val="32"/>
          <w:szCs w:val="32"/>
        </w:rPr>
        <w:lastRenderedPageBreak/>
        <w:tab/>
      </w:r>
      <w:r w:rsidR="00730773">
        <w:rPr>
          <w:b/>
          <w:bCs/>
          <w:sz w:val="32"/>
          <w:szCs w:val="32"/>
        </w:rPr>
        <w:t>TABLE OF CONTENTS</w:t>
      </w:r>
    </w:p>
    <w:p w14:paraId="49D5F5DE" w14:textId="5F6750E3" w:rsidR="00250A4D" w:rsidRDefault="00730773">
      <w:pPr>
        <w:pStyle w:val="TOC1"/>
        <w:rPr>
          <w:rFonts w:asciiTheme="minorHAnsi" w:eastAsiaTheme="minorEastAsia" w:hAnsiTheme="minorHAnsi"/>
          <w:b w:val="0"/>
          <w:noProof/>
          <w:kern w:val="2"/>
          <w:sz w:val="24"/>
          <w:szCs w:val="24"/>
          <w:lang w:val="en-VN"/>
          <w14:ligatures w14:val="standardContextual"/>
        </w:rPr>
      </w:pPr>
      <w:r w:rsidRPr="00ED3AD0">
        <w:rPr>
          <w:b w:val="0"/>
          <w:szCs w:val="26"/>
        </w:rPr>
        <w:fldChar w:fldCharType="begin"/>
      </w:r>
      <w:r w:rsidRPr="00ED3AD0">
        <w:rPr>
          <w:b w:val="0"/>
          <w:szCs w:val="26"/>
        </w:rPr>
        <w:instrText xml:space="preserve"> TOC \o "1-3" \h \z \u </w:instrText>
      </w:r>
      <w:r w:rsidRPr="00ED3AD0">
        <w:rPr>
          <w:b w:val="0"/>
          <w:szCs w:val="26"/>
        </w:rPr>
        <w:fldChar w:fldCharType="separate"/>
      </w:r>
      <w:hyperlink w:anchor="_Toc227792281" w:history="1">
        <w:r w:rsidR="00250A4D" w:rsidRPr="007A3773">
          <w:rPr>
            <w:rStyle w:val="Hyperlink"/>
            <w:noProof/>
          </w:rPr>
          <w:t>LIST OF FIGURES</w:t>
        </w:r>
        <w:r w:rsidR="00250A4D">
          <w:rPr>
            <w:noProof/>
            <w:webHidden/>
          </w:rPr>
          <w:tab/>
        </w:r>
        <w:r w:rsidR="00250A4D">
          <w:rPr>
            <w:noProof/>
            <w:webHidden/>
          </w:rPr>
          <w:fldChar w:fldCharType="begin"/>
        </w:r>
        <w:r w:rsidR="00250A4D">
          <w:rPr>
            <w:noProof/>
            <w:webHidden/>
          </w:rPr>
          <w:instrText xml:space="preserve"> PAGEREF _Toc227792281 \h </w:instrText>
        </w:r>
        <w:r w:rsidR="00250A4D">
          <w:rPr>
            <w:noProof/>
            <w:webHidden/>
          </w:rPr>
        </w:r>
        <w:r w:rsidR="00250A4D">
          <w:rPr>
            <w:noProof/>
            <w:webHidden/>
          </w:rPr>
          <w:fldChar w:fldCharType="separate"/>
        </w:r>
        <w:r w:rsidR="00250A4D">
          <w:rPr>
            <w:noProof/>
            <w:webHidden/>
          </w:rPr>
          <w:t>v</w:t>
        </w:r>
        <w:r w:rsidR="00250A4D">
          <w:rPr>
            <w:noProof/>
            <w:webHidden/>
          </w:rPr>
          <w:fldChar w:fldCharType="end"/>
        </w:r>
      </w:hyperlink>
    </w:p>
    <w:p w14:paraId="304623C2" w14:textId="4EC25230" w:rsidR="00250A4D" w:rsidRDefault="00250A4D">
      <w:pPr>
        <w:pStyle w:val="TOC1"/>
        <w:rPr>
          <w:rFonts w:asciiTheme="minorHAnsi" w:eastAsiaTheme="minorEastAsia" w:hAnsiTheme="minorHAnsi"/>
          <w:b w:val="0"/>
          <w:noProof/>
          <w:kern w:val="2"/>
          <w:sz w:val="24"/>
          <w:szCs w:val="24"/>
          <w:lang w:val="en-VN"/>
          <w14:ligatures w14:val="standardContextual"/>
        </w:rPr>
      </w:pPr>
      <w:hyperlink w:anchor="_Toc227792282" w:history="1">
        <w:r w:rsidRPr="007A3773">
          <w:rPr>
            <w:rStyle w:val="Hyperlink"/>
            <w:noProof/>
          </w:rPr>
          <w:t>LIST OF TABLES</w:t>
        </w:r>
        <w:r>
          <w:rPr>
            <w:noProof/>
            <w:webHidden/>
          </w:rPr>
          <w:tab/>
        </w:r>
        <w:r>
          <w:rPr>
            <w:noProof/>
            <w:webHidden/>
          </w:rPr>
          <w:fldChar w:fldCharType="begin"/>
        </w:r>
        <w:r>
          <w:rPr>
            <w:noProof/>
            <w:webHidden/>
          </w:rPr>
          <w:instrText xml:space="preserve"> PAGEREF _Toc227792282 \h </w:instrText>
        </w:r>
        <w:r>
          <w:rPr>
            <w:noProof/>
            <w:webHidden/>
          </w:rPr>
        </w:r>
        <w:r>
          <w:rPr>
            <w:noProof/>
            <w:webHidden/>
          </w:rPr>
          <w:fldChar w:fldCharType="separate"/>
        </w:r>
        <w:r>
          <w:rPr>
            <w:noProof/>
            <w:webHidden/>
          </w:rPr>
          <w:t>ix</w:t>
        </w:r>
        <w:r>
          <w:rPr>
            <w:noProof/>
            <w:webHidden/>
          </w:rPr>
          <w:fldChar w:fldCharType="end"/>
        </w:r>
      </w:hyperlink>
    </w:p>
    <w:p w14:paraId="0DD6A8B7" w14:textId="6700EC3F" w:rsidR="00250A4D" w:rsidRDefault="00250A4D">
      <w:pPr>
        <w:pStyle w:val="TOC1"/>
        <w:rPr>
          <w:rFonts w:asciiTheme="minorHAnsi" w:eastAsiaTheme="minorEastAsia" w:hAnsiTheme="minorHAnsi"/>
          <w:b w:val="0"/>
          <w:noProof/>
          <w:kern w:val="2"/>
          <w:sz w:val="24"/>
          <w:szCs w:val="24"/>
          <w:lang w:val="en-VN"/>
          <w14:ligatures w14:val="standardContextual"/>
        </w:rPr>
      </w:pPr>
      <w:hyperlink w:anchor="_Toc227792283" w:history="1">
        <w:r w:rsidRPr="007A3773">
          <w:rPr>
            <w:rStyle w:val="Hyperlink"/>
            <w:noProof/>
          </w:rPr>
          <w:t>ABBREVIATIONS</w:t>
        </w:r>
        <w:r>
          <w:rPr>
            <w:noProof/>
            <w:webHidden/>
          </w:rPr>
          <w:tab/>
        </w:r>
        <w:r>
          <w:rPr>
            <w:noProof/>
            <w:webHidden/>
          </w:rPr>
          <w:fldChar w:fldCharType="begin"/>
        </w:r>
        <w:r>
          <w:rPr>
            <w:noProof/>
            <w:webHidden/>
          </w:rPr>
          <w:instrText xml:space="preserve"> PAGEREF _Toc227792283 \h </w:instrText>
        </w:r>
        <w:r>
          <w:rPr>
            <w:noProof/>
            <w:webHidden/>
          </w:rPr>
        </w:r>
        <w:r>
          <w:rPr>
            <w:noProof/>
            <w:webHidden/>
          </w:rPr>
          <w:fldChar w:fldCharType="separate"/>
        </w:r>
        <w:r>
          <w:rPr>
            <w:noProof/>
            <w:webHidden/>
          </w:rPr>
          <w:t>x</w:t>
        </w:r>
        <w:r>
          <w:rPr>
            <w:noProof/>
            <w:webHidden/>
          </w:rPr>
          <w:fldChar w:fldCharType="end"/>
        </w:r>
      </w:hyperlink>
    </w:p>
    <w:p w14:paraId="7F1322C8" w14:textId="66159E01" w:rsidR="00250A4D" w:rsidRDefault="00250A4D">
      <w:pPr>
        <w:pStyle w:val="TOC1"/>
        <w:rPr>
          <w:rFonts w:asciiTheme="minorHAnsi" w:eastAsiaTheme="minorEastAsia" w:hAnsiTheme="minorHAnsi"/>
          <w:b w:val="0"/>
          <w:noProof/>
          <w:kern w:val="2"/>
          <w:sz w:val="24"/>
          <w:szCs w:val="24"/>
          <w:lang w:val="en-VN"/>
          <w14:ligatures w14:val="standardContextual"/>
        </w:rPr>
      </w:pPr>
      <w:hyperlink w:anchor="_Toc227792284" w:history="1">
        <w:r w:rsidRPr="007A3773">
          <w:rPr>
            <w:rStyle w:val="Hyperlink"/>
            <w:rFonts w:cs="Times New Roman"/>
            <w:noProof/>
          </w:rPr>
          <w:t>CHAPTER 1. ACCESS CONTROL FOR EHR</w:t>
        </w:r>
        <w:r>
          <w:rPr>
            <w:noProof/>
            <w:webHidden/>
          </w:rPr>
          <w:tab/>
        </w:r>
        <w:r>
          <w:rPr>
            <w:noProof/>
            <w:webHidden/>
          </w:rPr>
          <w:fldChar w:fldCharType="begin"/>
        </w:r>
        <w:r>
          <w:rPr>
            <w:noProof/>
            <w:webHidden/>
          </w:rPr>
          <w:instrText xml:space="preserve"> PAGEREF _Toc227792284 \h </w:instrText>
        </w:r>
        <w:r>
          <w:rPr>
            <w:noProof/>
            <w:webHidden/>
          </w:rPr>
        </w:r>
        <w:r>
          <w:rPr>
            <w:noProof/>
            <w:webHidden/>
          </w:rPr>
          <w:fldChar w:fldCharType="separate"/>
        </w:r>
        <w:r>
          <w:rPr>
            <w:noProof/>
            <w:webHidden/>
          </w:rPr>
          <w:t>1</w:t>
        </w:r>
        <w:r>
          <w:rPr>
            <w:noProof/>
            <w:webHidden/>
          </w:rPr>
          <w:fldChar w:fldCharType="end"/>
        </w:r>
      </w:hyperlink>
    </w:p>
    <w:p w14:paraId="1C2A5C9A" w14:textId="5D9D3158" w:rsidR="00250A4D" w:rsidRDefault="00250A4D">
      <w:pPr>
        <w:pStyle w:val="TOC2"/>
        <w:rPr>
          <w:rFonts w:asciiTheme="minorHAnsi" w:eastAsiaTheme="minorEastAsia" w:hAnsiTheme="minorHAnsi"/>
          <w:noProof/>
          <w:kern w:val="2"/>
          <w:sz w:val="24"/>
          <w:lang w:val="en-VN"/>
          <w14:ligatures w14:val="standardContextual"/>
        </w:rPr>
      </w:pPr>
      <w:hyperlink w:anchor="_Toc227792285" w:history="1">
        <w:r w:rsidRPr="007A3773">
          <w:rPr>
            <w:rStyle w:val="Hyperlink"/>
            <w:noProof/>
          </w:rPr>
          <w:t>1.1 Exercise 1 (1.0 point)</w:t>
        </w:r>
        <w:r>
          <w:rPr>
            <w:noProof/>
            <w:webHidden/>
          </w:rPr>
          <w:tab/>
        </w:r>
        <w:r>
          <w:rPr>
            <w:noProof/>
            <w:webHidden/>
          </w:rPr>
          <w:fldChar w:fldCharType="begin"/>
        </w:r>
        <w:r>
          <w:rPr>
            <w:noProof/>
            <w:webHidden/>
          </w:rPr>
          <w:instrText xml:space="preserve"> PAGEREF _Toc227792285 \h </w:instrText>
        </w:r>
        <w:r>
          <w:rPr>
            <w:noProof/>
            <w:webHidden/>
          </w:rPr>
        </w:r>
        <w:r>
          <w:rPr>
            <w:noProof/>
            <w:webHidden/>
          </w:rPr>
          <w:fldChar w:fldCharType="separate"/>
        </w:r>
        <w:r>
          <w:rPr>
            <w:noProof/>
            <w:webHidden/>
          </w:rPr>
          <w:t>1</w:t>
        </w:r>
        <w:r>
          <w:rPr>
            <w:noProof/>
            <w:webHidden/>
          </w:rPr>
          <w:fldChar w:fldCharType="end"/>
        </w:r>
      </w:hyperlink>
    </w:p>
    <w:p w14:paraId="202F42DC" w14:textId="6DCBF227" w:rsidR="00250A4D" w:rsidRDefault="00250A4D">
      <w:pPr>
        <w:pStyle w:val="TOC2"/>
        <w:rPr>
          <w:rFonts w:asciiTheme="minorHAnsi" w:eastAsiaTheme="minorEastAsia" w:hAnsiTheme="minorHAnsi"/>
          <w:noProof/>
          <w:kern w:val="2"/>
          <w:sz w:val="24"/>
          <w:lang w:val="en-VN"/>
          <w14:ligatures w14:val="standardContextual"/>
        </w:rPr>
      </w:pPr>
      <w:hyperlink w:anchor="_Toc227792286" w:history="1">
        <w:r w:rsidRPr="007A3773">
          <w:rPr>
            <w:rStyle w:val="Hyperlink"/>
            <w:noProof/>
          </w:rPr>
          <w:t>1.2 Exercise 2 (1.0 point)</w:t>
        </w:r>
        <w:r>
          <w:rPr>
            <w:noProof/>
            <w:webHidden/>
          </w:rPr>
          <w:tab/>
        </w:r>
        <w:r>
          <w:rPr>
            <w:noProof/>
            <w:webHidden/>
          </w:rPr>
          <w:fldChar w:fldCharType="begin"/>
        </w:r>
        <w:r>
          <w:rPr>
            <w:noProof/>
            <w:webHidden/>
          </w:rPr>
          <w:instrText xml:space="preserve"> PAGEREF _Toc227792286 \h </w:instrText>
        </w:r>
        <w:r>
          <w:rPr>
            <w:noProof/>
            <w:webHidden/>
          </w:rPr>
        </w:r>
        <w:r>
          <w:rPr>
            <w:noProof/>
            <w:webHidden/>
          </w:rPr>
          <w:fldChar w:fldCharType="separate"/>
        </w:r>
        <w:r>
          <w:rPr>
            <w:noProof/>
            <w:webHidden/>
          </w:rPr>
          <w:t>2</w:t>
        </w:r>
        <w:r>
          <w:rPr>
            <w:noProof/>
            <w:webHidden/>
          </w:rPr>
          <w:fldChar w:fldCharType="end"/>
        </w:r>
      </w:hyperlink>
    </w:p>
    <w:p w14:paraId="5024AD44" w14:textId="104799DA" w:rsidR="00250A4D" w:rsidRDefault="00250A4D">
      <w:pPr>
        <w:pStyle w:val="TOC2"/>
        <w:rPr>
          <w:rFonts w:asciiTheme="minorHAnsi" w:eastAsiaTheme="minorEastAsia" w:hAnsiTheme="minorHAnsi"/>
          <w:noProof/>
          <w:kern w:val="2"/>
          <w:sz w:val="24"/>
          <w:lang w:val="en-VN"/>
          <w14:ligatures w14:val="standardContextual"/>
        </w:rPr>
      </w:pPr>
      <w:hyperlink w:anchor="_Toc227792287" w:history="1">
        <w:r w:rsidRPr="007A3773">
          <w:rPr>
            <w:rStyle w:val="Hyperlink"/>
            <w:noProof/>
          </w:rPr>
          <w:t>1.3 Exercise 3 (2.0 point)</w:t>
        </w:r>
        <w:r>
          <w:rPr>
            <w:noProof/>
            <w:webHidden/>
          </w:rPr>
          <w:tab/>
        </w:r>
        <w:r>
          <w:rPr>
            <w:noProof/>
            <w:webHidden/>
          </w:rPr>
          <w:fldChar w:fldCharType="begin"/>
        </w:r>
        <w:r>
          <w:rPr>
            <w:noProof/>
            <w:webHidden/>
          </w:rPr>
          <w:instrText xml:space="preserve"> PAGEREF _Toc227792287 \h </w:instrText>
        </w:r>
        <w:r>
          <w:rPr>
            <w:noProof/>
            <w:webHidden/>
          </w:rPr>
        </w:r>
        <w:r>
          <w:rPr>
            <w:noProof/>
            <w:webHidden/>
          </w:rPr>
          <w:fldChar w:fldCharType="separate"/>
        </w:r>
        <w:r>
          <w:rPr>
            <w:noProof/>
            <w:webHidden/>
          </w:rPr>
          <w:t>3</w:t>
        </w:r>
        <w:r>
          <w:rPr>
            <w:noProof/>
            <w:webHidden/>
          </w:rPr>
          <w:fldChar w:fldCharType="end"/>
        </w:r>
      </w:hyperlink>
    </w:p>
    <w:p w14:paraId="2A17DE26" w14:textId="007D0DC6" w:rsidR="00250A4D" w:rsidRDefault="00250A4D">
      <w:pPr>
        <w:pStyle w:val="TOC2"/>
        <w:rPr>
          <w:rFonts w:asciiTheme="minorHAnsi" w:eastAsiaTheme="minorEastAsia" w:hAnsiTheme="minorHAnsi"/>
          <w:noProof/>
          <w:kern w:val="2"/>
          <w:sz w:val="24"/>
          <w:lang w:val="en-VN"/>
          <w14:ligatures w14:val="standardContextual"/>
        </w:rPr>
      </w:pPr>
      <w:hyperlink w:anchor="_Toc227792288" w:history="1">
        <w:r w:rsidRPr="007A3773">
          <w:rPr>
            <w:rStyle w:val="Hyperlink"/>
            <w:noProof/>
          </w:rPr>
          <w:t>1.4 Exercise 4 (2.0 point)</w:t>
        </w:r>
        <w:r>
          <w:rPr>
            <w:noProof/>
            <w:webHidden/>
          </w:rPr>
          <w:tab/>
        </w:r>
        <w:r>
          <w:rPr>
            <w:noProof/>
            <w:webHidden/>
          </w:rPr>
          <w:fldChar w:fldCharType="begin"/>
        </w:r>
        <w:r>
          <w:rPr>
            <w:noProof/>
            <w:webHidden/>
          </w:rPr>
          <w:instrText xml:space="preserve"> PAGEREF _Toc227792288 \h </w:instrText>
        </w:r>
        <w:r>
          <w:rPr>
            <w:noProof/>
            <w:webHidden/>
          </w:rPr>
        </w:r>
        <w:r>
          <w:rPr>
            <w:noProof/>
            <w:webHidden/>
          </w:rPr>
          <w:fldChar w:fldCharType="separate"/>
        </w:r>
        <w:r>
          <w:rPr>
            <w:noProof/>
            <w:webHidden/>
          </w:rPr>
          <w:t>7</w:t>
        </w:r>
        <w:r>
          <w:rPr>
            <w:noProof/>
            <w:webHidden/>
          </w:rPr>
          <w:fldChar w:fldCharType="end"/>
        </w:r>
      </w:hyperlink>
    </w:p>
    <w:p w14:paraId="70B2267A" w14:textId="2C1DF70D" w:rsidR="00250A4D" w:rsidRPr="004C40BB" w:rsidRDefault="00250A4D">
      <w:pPr>
        <w:pStyle w:val="TOC3"/>
        <w:rPr>
          <w:rFonts w:asciiTheme="minorHAnsi" w:eastAsiaTheme="minorEastAsia" w:hAnsiTheme="minorHAnsi"/>
          <w:i w:val="0"/>
          <w:iCs/>
          <w:noProof/>
          <w:kern w:val="2"/>
          <w:sz w:val="24"/>
          <w:lang w:val="en-VN"/>
          <w14:ligatures w14:val="standardContextual"/>
        </w:rPr>
      </w:pPr>
      <w:hyperlink w:anchor="_Toc227792289" w:history="1">
        <w:r w:rsidRPr="004C40BB">
          <w:rPr>
            <w:rStyle w:val="Hyperlink"/>
            <w:i w:val="0"/>
            <w:iCs/>
            <w:noProof/>
          </w:rPr>
          <w:t>1.4.1 Definition of Abstract Base Roles</w:t>
        </w:r>
        <w:r w:rsidRPr="004C40BB">
          <w:rPr>
            <w:i w:val="0"/>
            <w:iCs/>
            <w:noProof/>
            <w:webHidden/>
          </w:rPr>
          <w:tab/>
        </w:r>
        <w:r w:rsidRPr="004C40BB">
          <w:rPr>
            <w:i w:val="0"/>
            <w:iCs/>
            <w:noProof/>
            <w:webHidden/>
          </w:rPr>
          <w:fldChar w:fldCharType="begin"/>
        </w:r>
        <w:r w:rsidRPr="004C40BB">
          <w:rPr>
            <w:i w:val="0"/>
            <w:iCs/>
            <w:noProof/>
            <w:webHidden/>
          </w:rPr>
          <w:instrText xml:space="preserve"> PAGEREF _Toc227792289 \h </w:instrText>
        </w:r>
        <w:r w:rsidRPr="004C40BB">
          <w:rPr>
            <w:i w:val="0"/>
            <w:iCs/>
            <w:noProof/>
            <w:webHidden/>
          </w:rPr>
        </w:r>
        <w:r w:rsidRPr="004C40BB">
          <w:rPr>
            <w:i w:val="0"/>
            <w:iCs/>
            <w:noProof/>
            <w:webHidden/>
          </w:rPr>
          <w:fldChar w:fldCharType="separate"/>
        </w:r>
        <w:r w:rsidRPr="004C40BB">
          <w:rPr>
            <w:i w:val="0"/>
            <w:iCs/>
            <w:noProof/>
            <w:webHidden/>
          </w:rPr>
          <w:t>7</w:t>
        </w:r>
        <w:r w:rsidRPr="004C40BB">
          <w:rPr>
            <w:i w:val="0"/>
            <w:iCs/>
            <w:noProof/>
            <w:webHidden/>
          </w:rPr>
          <w:fldChar w:fldCharType="end"/>
        </w:r>
      </w:hyperlink>
    </w:p>
    <w:p w14:paraId="7D7B0BE1" w14:textId="29AD1F07" w:rsidR="00250A4D" w:rsidRPr="004C40BB" w:rsidRDefault="00250A4D">
      <w:pPr>
        <w:pStyle w:val="TOC3"/>
        <w:rPr>
          <w:rFonts w:asciiTheme="minorHAnsi" w:eastAsiaTheme="minorEastAsia" w:hAnsiTheme="minorHAnsi"/>
          <w:i w:val="0"/>
          <w:iCs/>
          <w:noProof/>
          <w:kern w:val="2"/>
          <w:sz w:val="24"/>
          <w:lang w:val="en-VN"/>
          <w14:ligatures w14:val="standardContextual"/>
        </w:rPr>
      </w:pPr>
      <w:hyperlink w:anchor="_Toc227792290" w:history="1">
        <w:r w:rsidRPr="004C40BB">
          <w:rPr>
            <w:rStyle w:val="Hyperlink"/>
            <w:i w:val="0"/>
            <w:iCs/>
            <w:noProof/>
          </w:rPr>
          <w:t>1.4.2 The Inherited Role Hierarchy Matrix</w:t>
        </w:r>
        <w:r w:rsidRPr="004C40BB">
          <w:rPr>
            <w:i w:val="0"/>
            <w:iCs/>
            <w:noProof/>
            <w:webHidden/>
          </w:rPr>
          <w:tab/>
        </w:r>
        <w:r w:rsidRPr="004C40BB">
          <w:rPr>
            <w:i w:val="0"/>
            <w:iCs/>
            <w:noProof/>
            <w:webHidden/>
          </w:rPr>
          <w:fldChar w:fldCharType="begin"/>
        </w:r>
        <w:r w:rsidRPr="004C40BB">
          <w:rPr>
            <w:i w:val="0"/>
            <w:iCs/>
            <w:noProof/>
            <w:webHidden/>
          </w:rPr>
          <w:instrText xml:space="preserve"> PAGEREF _Toc227792290 \h </w:instrText>
        </w:r>
        <w:r w:rsidRPr="004C40BB">
          <w:rPr>
            <w:i w:val="0"/>
            <w:iCs/>
            <w:noProof/>
            <w:webHidden/>
          </w:rPr>
        </w:r>
        <w:r w:rsidRPr="004C40BB">
          <w:rPr>
            <w:i w:val="0"/>
            <w:iCs/>
            <w:noProof/>
            <w:webHidden/>
          </w:rPr>
          <w:fldChar w:fldCharType="separate"/>
        </w:r>
        <w:r w:rsidRPr="004C40BB">
          <w:rPr>
            <w:i w:val="0"/>
            <w:iCs/>
            <w:noProof/>
            <w:webHidden/>
          </w:rPr>
          <w:t>8</w:t>
        </w:r>
        <w:r w:rsidRPr="004C40BB">
          <w:rPr>
            <w:i w:val="0"/>
            <w:iCs/>
            <w:noProof/>
            <w:webHidden/>
          </w:rPr>
          <w:fldChar w:fldCharType="end"/>
        </w:r>
      </w:hyperlink>
    </w:p>
    <w:p w14:paraId="7483B6CA" w14:textId="24AFD93B" w:rsidR="00250A4D" w:rsidRPr="004C40BB" w:rsidRDefault="00250A4D">
      <w:pPr>
        <w:pStyle w:val="TOC3"/>
        <w:rPr>
          <w:rFonts w:asciiTheme="minorHAnsi" w:eastAsiaTheme="minorEastAsia" w:hAnsiTheme="minorHAnsi"/>
          <w:i w:val="0"/>
          <w:iCs/>
          <w:noProof/>
          <w:kern w:val="2"/>
          <w:sz w:val="24"/>
          <w:lang w:val="en-VN"/>
          <w14:ligatures w14:val="standardContextual"/>
        </w:rPr>
      </w:pPr>
      <w:hyperlink w:anchor="_Toc227792291" w:history="1">
        <w:r w:rsidRPr="004C40BB">
          <w:rPr>
            <w:rStyle w:val="Hyperlink"/>
            <w:i w:val="0"/>
            <w:iCs/>
            <w:noProof/>
          </w:rPr>
          <w:t>1.4.3 Architectural Security Rationale</w:t>
        </w:r>
        <w:r w:rsidRPr="004C40BB">
          <w:rPr>
            <w:i w:val="0"/>
            <w:iCs/>
            <w:noProof/>
            <w:webHidden/>
          </w:rPr>
          <w:tab/>
        </w:r>
        <w:r w:rsidRPr="004C40BB">
          <w:rPr>
            <w:i w:val="0"/>
            <w:iCs/>
            <w:noProof/>
            <w:webHidden/>
          </w:rPr>
          <w:fldChar w:fldCharType="begin"/>
        </w:r>
        <w:r w:rsidRPr="004C40BB">
          <w:rPr>
            <w:i w:val="0"/>
            <w:iCs/>
            <w:noProof/>
            <w:webHidden/>
          </w:rPr>
          <w:instrText xml:space="preserve"> PAGEREF _Toc227792291 \h </w:instrText>
        </w:r>
        <w:r w:rsidRPr="004C40BB">
          <w:rPr>
            <w:i w:val="0"/>
            <w:iCs/>
            <w:noProof/>
            <w:webHidden/>
          </w:rPr>
        </w:r>
        <w:r w:rsidRPr="004C40BB">
          <w:rPr>
            <w:i w:val="0"/>
            <w:iCs/>
            <w:noProof/>
            <w:webHidden/>
          </w:rPr>
          <w:fldChar w:fldCharType="separate"/>
        </w:r>
        <w:r w:rsidRPr="004C40BB">
          <w:rPr>
            <w:i w:val="0"/>
            <w:iCs/>
            <w:noProof/>
            <w:webHidden/>
          </w:rPr>
          <w:t>9</w:t>
        </w:r>
        <w:r w:rsidRPr="004C40BB">
          <w:rPr>
            <w:i w:val="0"/>
            <w:iCs/>
            <w:noProof/>
            <w:webHidden/>
          </w:rPr>
          <w:fldChar w:fldCharType="end"/>
        </w:r>
      </w:hyperlink>
    </w:p>
    <w:p w14:paraId="7C084D8E" w14:textId="2E912AA0" w:rsidR="00250A4D" w:rsidRDefault="00250A4D">
      <w:pPr>
        <w:pStyle w:val="TOC2"/>
        <w:rPr>
          <w:rFonts w:asciiTheme="minorHAnsi" w:eastAsiaTheme="minorEastAsia" w:hAnsiTheme="minorHAnsi"/>
          <w:noProof/>
          <w:kern w:val="2"/>
          <w:sz w:val="24"/>
          <w:lang w:val="en-VN"/>
          <w14:ligatures w14:val="standardContextual"/>
        </w:rPr>
      </w:pPr>
      <w:hyperlink w:anchor="_Toc227792292" w:history="1">
        <w:r w:rsidRPr="007A3773">
          <w:rPr>
            <w:rStyle w:val="Hyperlink"/>
            <w:noProof/>
          </w:rPr>
          <w:t>1.5 Exercise 5 (2.0 point)</w:t>
        </w:r>
        <w:r>
          <w:rPr>
            <w:noProof/>
            <w:webHidden/>
          </w:rPr>
          <w:tab/>
        </w:r>
        <w:r>
          <w:rPr>
            <w:noProof/>
            <w:webHidden/>
          </w:rPr>
          <w:fldChar w:fldCharType="begin"/>
        </w:r>
        <w:r>
          <w:rPr>
            <w:noProof/>
            <w:webHidden/>
          </w:rPr>
          <w:instrText xml:space="preserve"> PAGEREF _Toc227792292 \h </w:instrText>
        </w:r>
        <w:r>
          <w:rPr>
            <w:noProof/>
            <w:webHidden/>
          </w:rPr>
        </w:r>
        <w:r>
          <w:rPr>
            <w:noProof/>
            <w:webHidden/>
          </w:rPr>
          <w:fldChar w:fldCharType="separate"/>
        </w:r>
        <w:r>
          <w:rPr>
            <w:noProof/>
            <w:webHidden/>
          </w:rPr>
          <w:t>10</w:t>
        </w:r>
        <w:r>
          <w:rPr>
            <w:noProof/>
            <w:webHidden/>
          </w:rPr>
          <w:fldChar w:fldCharType="end"/>
        </w:r>
      </w:hyperlink>
    </w:p>
    <w:p w14:paraId="65942942" w14:textId="7FBB4397" w:rsidR="00250A4D" w:rsidRDefault="00250A4D">
      <w:pPr>
        <w:pStyle w:val="TOC2"/>
        <w:rPr>
          <w:rFonts w:asciiTheme="minorHAnsi" w:eastAsiaTheme="minorEastAsia" w:hAnsiTheme="minorHAnsi"/>
          <w:noProof/>
          <w:kern w:val="2"/>
          <w:sz w:val="24"/>
          <w:lang w:val="en-VN"/>
          <w14:ligatures w14:val="standardContextual"/>
        </w:rPr>
      </w:pPr>
      <w:hyperlink w:anchor="_Toc227792293" w:history="1">
        <w:r w:rsidRPr="007A3773">
          <w:rPr>
            <w:rStyle w:val="Hyperlink"/>
            <w:noProof/>
          </w:rPr>
          <w:t>1.6 Exercise 6 (2.0 point)</w:t>
        </w:r>
        <w:r>
          <w:rPr>
            <w:noProof/>
            <w:webHidden/>
          </w:rPr>
          <w:tab/>
        </w:r>
        <w:r>
          <w:rPr>
            <w:noProof/>
            <w:webHidden/>
          </w:rPr>
          <w:fldChar w:fldCharType="begin"/>
        </w:r>
        <w:r>
          <w:rPr>
            <w:noProof/>
            <w:webHidden/>
          </w:rPr>
          <w:instrText xml:space="preserve"> PAGEREF _Toc227792293 \h </w:instrText>
        </w:r>
        <w:r>
          <w:rPr>
            <w:noProof/>
            <w:webHidden/>
          </w:rPr>
        </w:r>
        <w:r>
          <w:rPr>
            <w:noProof/>
            <w:webHidden/>
          </w:rPr>
          <w:fldChar w:fldCharType="separate"/>
        </w:r>
        <w:r>
          <w:rPr>
            <w:noProof/>
            <w:webHidden/>
          </w:rPr>
          <w:t>34</w:t>
        </w:r>
        <w:r>
          <w:rPr>
            <w:noProof/>
            <w:webHidden/>
          </w:rPr>
          <w:fldChar w:fldCharType="end"/>
        </w:r>
      </w:hyperlink>
    </w:p>
    <w:p w14:paraId="7FFFBFBC" w14:textId="4814ACD1" w:rsidR="00250A4D" w:rsidRPr="0084743F" w:rsidRDefault="00250A4D">
      <w:pPr>
        <w:pStyle w:val="TOC3"/>
        <w:rPr>
          <w:rFonts w:asciiTheme="minorHAnsi" w:eastAsiaTheme="minorEastAsia" w:hAnsiTheme="minorHAnsi"/>
          <w:i w:val="0"/>
          <w:iCs/>
          <w:noProof/>
          <w:kern w:val="2"/>
          <w:sz w:val="24"/>
          <w:lang w:val="en-VN"/>
          <w14:ligatures w14:val="standardContextual"/>
        </w:rPr>
      </w:pPr>
      <w:hyperlink w:anchor="_Toc227792294" w:history="1">
        <w:r w:rsidRPr="0084743F">
          <w:rPr>
            <w:rStyle w:val="Hyperlink"/>
            <w:i w:val="0"/>
            <w:iCs/>
            <w:noProof/>
          </w:rPr>
          <w:t>1.6.1 Challenges Encountered in the OpenMRS Access Control Model</w:t>
        </w:r>
        <w:r w:rsidRPr="0084743F">
          <w:rPr>
            <w:i w:val="0"/>
            <w:iCs/>
            <w:noProof/>
            <w:webHidden/>
          </w:rPr>
          <w:tab/>
        </w:r>
        <w:r w:rsidRPr="0084743F">
          <w:rPr>
            <w:i w:val="0"/>
            <w:iCs/>
            <w:noProof/>
            <w:webHidden/>
          </w:rPr>
          <w:fldChar w:fldCharType="begin"/>
        </w:r>
        <w:r w:rsidRPr="0084743F">
          <w:rPr>
            <w:i w:val="0"/>
            <w:iCs/>
            <w:noProof/>
            <w:webHidden/>
          </w:rPr>
          <w:instrText xml:space="preserve"> PAGEREF _Toc227792294 \h </w:instrText>
        </w:r>
        <w:r w:rsidRPr="0084743F">
          <w:rPr>
            <w:i w:val="0"/>
            <w:iCs/>
            <w:noProof/>
            <w:webHidden/>
          </w:rPr>
        </w:r>
        <w:r w:rsidRPr="0084743F">
          <w:rPr>
            <w:i w:val="0"/>
            <w:iCs/>
            <w:noProof/>
            <w:webHidden/>
          </w:rPr>
          <w:fldChar w:fldCharType="separate"/>
        </w:r>
        <w:r w:rsidRPr="0084743F">
          <w:rPr>
            <w:i w:val="0"/>
            <w:iCs/>
            <w:noProof/>
            <w:webHidden/>
          </w:rPr>
          <w:t>34</w:t>
        </w:r>
        <w:r w:rsidRPr="0084743F">
          <w:rPr>
            <w:i w:val="0"/>
            <w:iCs/>
            <w:noProof/>
            <w:webHidden/>
          </w:rPr>
          <w:fldChar w:fldCharType="end"/>
        </w:r>
      </w:hyperlink>
    </w:p>
    <w:p w14:paraId="116B8BAE" w14:textId="38D4701B" w:rsidR="00250A4D" w:rsidRPr="0084743F" w:rsidRDefault="00250A4D">
      <w:pPr>
        <w:pStyle w:val="TOC3"/>
        <w:rPr>
          <w:rFonts w:asciiTheme="minorHAnsi" w:eastAsiaTheme="minorEastAsia" w:hAnsiTheme="minorHAnsi"/>
          <w:i w:val="0"/>
          <w:iCs/>
          <w:noProof/>
          <w:kern w:val="2"/>
          <w:sz w:val="24"/>
          <w:lang w:val="en-VN"/>
          <w14:ligatures w14:val="standardContextual"/>
        </w:rPr>
      </w:pPr>
      <w:hyperlink w:anchor="_Toc227792295" w:history="1">
        <w:r w:rsidRPr="0084743F">
          <w:rPr>
            <w:rStyle w:val="Hyperlink"/>
            <w:i w:val="0"/>
            <w:iCs/>
            <w:noProof/>
          </w:rPr>
          <w:t>1.6.2 Strategic Suggestions for Improvement</w:t>
        </w:r>
        <w:r w:rsidRPr="0084743F">
          <w:rPr>
            <w:i w:val="0"/>
            <w:iCs/>
            <w:noProof/>
            <w:webHidden/>
          </w:rPr>
          <w:tab/>
        </w:r>
        <w:r w:rsidRPr="0084743F">
          <w:rPr>
            <w:i w:val="0"/>
            <w:iCs/>
            <w:noProof/>
            <w:webHidden/>
          </w:rPr>
          <w:fldChar w:fldCharType="begin"/>
        </w:r>
        <w:r w:rsidRPr="0084743F">
          <w:rPr>
            <w:i w:val="0"/>
            <w:iCs/>
            <w:noProof/>
            <w:webHidden/>
          </w:rPr>
          <w:instrText xml:space="preserve"> PAGEREF _Toc227792295 \h </w:instrText>
        </w:r>
        <w:r w:rsidRPr="0084743F">
          <w:rPr>
            <w:i w:val="0"/>
            <w:iCs/>
            <w:noProof/>
            <w:webHidden/>
          </w:rPr>
        </w:r>
        <w:r w:rsidRPr="0084743F">
          <w:rPr>
            <w:i w:val="0"/>
            <w:iCs/>
            <w:noProof/>
            <w:webHidden/>
          </w:rPr>
          <w:fldChar w:fldCharType="separate"/>
        </w:r>
        <w:r w:rsidRPr="0084743F">
          <w:rPr>
            <w:i w:val="0"/>
            <w:iCs/>
            <w:noProof/>
            <w:webHidden/>
          </w:rPr>
          <w:t>35</w:t>
        </w:r>
        <w:r w:rsidRPr="0084743F">
          <w:rPr>
            <w:i w:val="0"/>
            <w:iCs/>
            <w:noProof/>
            <w:webHidden/>
          </w:rPr>
          <w:fldChar w:fldCharType="end"/>
        </w:r>
      </w:hyperlink>
    </w:p>
    <w:p w14:paraId="4D90692F" w14:textId="65DA59C4" w:rsidR="00730773" w:rsidRDefault="00730773" w:rsidP="00730773">
      <w:pPr>
        <w:pStyle w:val="Nidungvnbn"/>
        <w:ind w:firstLine="0"/>
        <w:rPr>
          <w:lang w:val="vi-VN"/>
        </w:rPr>
      </w:pPr>
      <w:r w:rsidRPr="00ED3AD0">
        <w:fldChar w:fldCharType="end"/>
      </w:r>
      <w:r>
        <w:br w:type="page"/>
      </w:r>
    </w:p>
    <w:p w14:paraId="382000D9" w14:textId="77777777" w:rsidR="00730773" w:rsidRPr="001061D5" w:rsidRDefault="00730773" w:rsidP="00730773">
      <w:pPr>
        <w:pStyle w:val="Heading1"/>
        <w:numPr>
          <w:ilvl w:val="0"/>
          <w:numId w:val="0"/>
        </w:numPr>
        <w:ind w:left="284" w:hanging="284"/>
        <w:jc w:val="center"/>
        <w:rPr>
          <w:sz w:val="26"/>
          <w:szCs w:val="26"/>
          <w:lang w:val="en-US"/>
        </w:rPr>
      </w:pPr>
      <w:bookmarkStart w:id="2" w:name="_Toc227792281"/>
      <w:r>
        <w:rPr>
          <w:lang w:val="en-US"/>
        </w:rPr>
        <w:lastRenderedPageBreak/>
        <w:t>LIST OF FIGURES</w:t>
      </w:r>
      <w:bookmarkEnd w:id="2"/>
    </w:p>
    <w:p w14:paraId="35EABCDC" w14:textId="6D1F2C00" w:rsidR="00D20F1C" w:rsidRDefault="006C4DE2">
      <w:pPr>
        <w:pStyle w:val="TableofFigures"/>
        <w:tabs>
          <w:tab w:val="right" w:leader="dot" w:pos="8777"/>
        </w:tabs>
        <w:rPr>
          <w:rFonts w:asciiTheme="minorHAnsi" w:eastAsiaTheme="minorEastAsia" w:hAnsiTheme="minorHAnsi"/>
          <w:noProof/>
          <w:kern w:val="2"/>
          <w:sz w:val="24"/>
          <w:lang w:val="en-VN"/>
          <w14:ligatures w14:val="standardContextual"/>
        </w:rPr>
      </w:pPr>
      <w:r>
        <w:rPr>
          <w:szCs w:val="26"/>
        </w:rPr>
        <w:fldChar w:fldCharType="begin"/>
      </w:r>
      <w:r>
        <w:rPr>
          <w:szCs w:val="26"/>
        </w:rPr>
        <w:instrText xml:space="preserve"> TOC \h \z \t "Figures" \c </w:instrText>
      </w:r>
      <w:r>
        <w:rPr>
          <w:szCs w:val="26"/>
        </w:rPr>
        <w:fldChar w:fldCharType="separate"/>
      </w:r>
      <w:hyperlink w:anchor="_Toc227792134" w:history="1">
        <w:r w:rsidR="00D20F1C" w:rsidRPr="00DD1B2E">
          <w:rPr>
            <w:rStyle w:val="Hyperlink"/>
            <w:noProof/>
          </w:rPr>
          <w:t>Figure 1: Defining the main roles for the users of the system</w:t>
        </w:r>
        <w:r w:rsidR="00D20F1C">
          <w:rPr>
            <w:noProof/>
            <w:webHidden/>
          </w:rPr>
          <w:tab/>
        </w:r>
        <w:r w:rsidR="00D20F1C">
          <w:rPr>
            <w:noProof/>
            <w:webHidden/>
          </w:rPr>
          <w:fldChar w:fldCharType="begin"/>
        </w:r>
        <w:r w:rsidR="00D20F1C">
          <w:rPr>
            <w:noProof/>
            <w:webHidden/>
          </w:rPr>
          <w:instrText xml:space="preserve"> PAGEREF _Toc227792134 \h </w:instrText>
        </w:r>
        <w:r w:rsidR="00D20F1C">
          <w:rPr>
            <w:noProof/>
            <w:webHidden/>
          </w:rPr>
        </w:r>
        <w:r w:rsidR="00D20F1C">
          <w:rPr>
            <w:noProof/>
            <w:webHidden/>
          </w:rPr>
          <w:fldChar w:fldCharType="separate"/>
        </w:r>
        <w:r w:rsidR="00D20F1C">
          <w:rPr>
            <w:noProof/>
            <w:webHidden/>
          </w:rPr>
          <w:t>6</w:t>
        </w:r>
        <w:r w:rsidR="00D20F1C">
          <w:rPr>
            <w:noProof/>
            <w:webHidden/>
          </w:rPr>
          <w:fldChar w:fldCharType="end"/>
        </w:r>
      </w:hyperlink>
    </w:p>
    <w:p w14:paraId="095C1D2A" w14:textId="61DA279A"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35" w:history="1">
        <w:r w:rsidRPr="00DD1B2E">
          <w:rPr>
            <w:rStyle w:val="Hyperlink"/>
            <w:noProof/>
          </w:rPr>
          <w:t xml:space="preserve">Figure </w:t>
        </w:r>
        <w:r w:rsidRPr="00DD1B2E">
          <w:rPr>
            <w:rStyle w:val="Hyperlink"/>
            <w:noProof/>
            <w:lang w:val="vi-VN"/>
          </w:rPr>
          <w:t>2</w:t>
        </w:r>
        <w:r w:rsidRPr="00DD1B2E">
          <w:rPr>
            <w:rStyle w:val="Hyperlink"/>
            <w:noProof/>
          </w:rPr>
          <w:t>: Assign</w:t>
        </w:r>
        <w:r w:rsidRPr="00DD1B2E">
          <w:rPr>
            <w:rStyle w:val="Hyperlink"/>
            <w:noProof/>
            <w:lang w:val="vi-VN"/>
          </w:rPr>
          <w:t xml:space="preserve"> a role to Mary</w:t>
        </w:r>
        <w:r>
          <w:rPr>
            <w:noProof/>
            <w:webHidden/>
          </w:rPr>
          <w:tab/>
        </w:r>
        <w:r>
          <w:rPr>
            <w:noProof/>
            <w:webHidden/>
          </w:rPr>
          <w:fldChar w:fldCharType="begin"/>
        </w:r>
        <w:r>
          <w:rPr>
            <w:noProof/>
            <w:webHidden/>
          </w:rPr>
          <w:instrText xml:space="preserve"> PAGEREF _Toc227792135 \h </w:instrText>
        </w:r>
        <w:r>
          <w:rPr>
            <w:noProof/>
            <w:webHidden/>
          </w:rPr>
        </w:r>
        <w:r>
          <w:rPr>
            <w:noProof/>
            <w:webHidden/>
          </w:rPr>
          <w:fldChar w:fldCharType="separate"/>
        </w:r>
        <w:r>
          <w:rPr>
            <w:noProof/>
            <w:webHidden/>
          </w:rPr>
          <w:t>6</w:t>
        </w:r>
        <w:r>
          <w:rPr>
            <w:noProof/>
            <w:webHidden/>
          </w:rPr>
          <w:fldChar w:fldCharType="end"/>
        </w:r>
      </w:hyperlink>
    </w:p>
    <w:p w14:paraId="2DD7948C" w14:textId="4A42B421"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36" w:history="1">
        <w:r w:rsidRPr="00DD1B2E">
          <w:rPr>
            <w:rStyle w:val="Hyperlink"/>
            <w:noProof/>
          </w:rPr>
          <w:t xml:space="preserve">Figure </w:t>
        </w:r>
        <w:r w:rsidRPr="00DD1B2E">
          <w:rPr>
            <w:rStyle w:val="Hyperlink"/>
            <w:noProof/>
            <w:lang w:val="vi-VN"/>
          </w:rPr>
          <w:t>3</w:t>
        </w:r>
        <w:r w:rsidRPr="00DD1B2E">
          <w:rPr>
            <w:rStyle w:val="Hyperlink"/>
            <w:noProof/>
          </w:rPr>
          <w:t>: Assign</w:t>
        </w:r>
        <w:r w:rsidRPr="00DD1B2E">
          <w:rPr>
            <w:rStyle w:val="Hyperlink"/>
            <w:noProof/>
            <w:lang w:val="vi-VN"/>
          </w:rPr>
          <w:t xml:space="preserve"> a role to Bob</w:t>
        </w:r>
        <w:r>
          <w:rPr>
            <w:noProof/>
            <w:webHidden/>
          </w:rPr>
          <w:tab/>
        </w:r>
        <w:r>
          <w:rPr>
            <w:noProof/>
            <w:webHidden/>
          </w:rPr>
          <w:fldChar w:fldCharType="begin"/>
        </w:r>
        <w:r>
          <w:rPr>
            <w:noProof/>
            <w:webHidden/>
          </w:rPr>
          <w:instrText xml:space="preserve"> PAGEREF _Toc227792136 \h </w:instrText>
        </w:r>
        <w:r>
          <w:rPr>
            <w:noProof/>
            <w:webHidden/>
          </w:rPr>
        </w:r>
        <w:r>
          <w:rPr>
            <w:noProof/>
            <w:webHidden/>
          </w:rPr>
          <w:fldChar w:fldCharType="separate"/>
        </w:r>
        <w:r>
          <w:rPr>
            <w:noProof/>
            <w:webHidden/>
          </w:rPr>
          <w:t>7</w:t>
        </w:r>
        <w:r>
          <w:rPr>
            <w:noProof/>
            <w:webHidden/>
          </w:rPr>
          <w:fldChar w:fldCharType="end"/>
        </w:r>
      </w:hyperlink>
    </w:p>
    <w:p w14:paraId="426A92DB" w14:textId="6D818FC3"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37" w:history="1">
        <w:r w:rsidRPr="00DD1B2E">
          <w:rPr>
            <w:rStyle w:val="Hyperlink"/>
            <w:noProof/>
          </w:rPr>
          <w:t xml:space="preserve">Figure </w:t>
        </w:r>
        <w:r w:rsidRPr="00DD1B2E">
          <w:rPr>
            <w:rStyle w:val="Hyperlink"/>
            <w:noProof/>
            <w:lang w:val="vi-VN"/>
          </w:rPr>
          <w:t>4</w:t>
        </w:r>
        <w:r w:rsidRPr="00DD1B2E">
          <w:rPr>
            <w:rStyle w:val="Hyperlink"/>
            <w:noProof/>
          </w:rPr>
          <w:t>: Assign</w:t>
        </w:r>
        <w:r w:rsidRPr="00DD1B2E">
          <w:rPr>
            <w:rStyle w:val="Hyperlink"/>
            <w:noProof/>
            <w:lang w:val="vi-VN"/>
          </w:rPr>
          <w:t xml:space="preserve"> a role to Erica</w:t>
        </w:r>
        <w:r>
          <w:rPr>
            <w:noProof/>
            <w:webHidden/>
          </w:rPr>
          <w:tab/>
        </w:r>
        <w:r>
          <w:rPr>
            <w:noProof/>
            <w:webHidden/>
          </w:rPr>
          <w:fldChar w:fldCharType="begin"/>
        </w:r>
        <w:r>
          <w:rPr>
            <w:noProof/>
            <w:webHidden/>
          </w:rPr>
          <w:instrText xml:space="preserve"> PAGEREF _Toc227792137 \h </w:instrText>
        </w:r>
        <w:r>
          <w:rPr>
            <w:noProof/>
            <w:webHidden/>
          </w:rPr>
        </w:r>
        <w:r>
          <w:rPr>
            <w:noProof/>
            <w:webHidden/>
          </w:rPr>
          <w:fldChar w:fldCharType="separate"/>
        </w:r>
        <w:r>
          <w:rPr>
            <w:noProof/>
            <w:webHidden/>
          </w:rPr>
          <w:t>7</w:t>
        </w:r>
        <w:r>
          <w:rPr>
            <w:noProof/>
            <w:webHidden/>
          </w:rPr>
          <w:fldChar w:fldCharType="end"/>
        </w:r>
      </w:hyperlink>
    </w:p>
    <w:p w14:paraId="0D90A6CA" w14:textId="1060F129"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38" w:history="1">
        <w:r w:rsidRPr="00DD1B2E">
          <w:rPr>
            <w:rStyle w:val="Hyperlink"/>
            <w:noProof/>
          </w:rPr>
          <w:t xml:space="preserve">Figure </w:t>
        </w:r>
        <w:r w:rsidRPr="00DD1B2E">
          <w:rPr>
            <w:rStyle w:val="Hyperlink"/>
            <w:noProof/>
            <w:lang w:val="vi-VN"/>
          </w:rPr>
          <w:t>5</w:t>
        </w:r>
        <w:r w:rsidRPr="00DD1B2E">
          <w:rPr>
            <w:rStyle w:val="Hyperlink"/>
            <w:noProof/>
          </w:rPr>
          <w:t>: Comprehensive list of defined roles in OpenMRS, illustrating the integration of abstract base roles and functional job titles</w:t>
        </w:r>
        <w:r>
          <w:rPr>
            <w:noProof/>
            <w:webHidden/>
          </w:rPr>
          <w:tab/>
        </w:r>
        <w:r>
          <w:rPr>
            <w:noProof/>
            <w:webHidden/>
          </w:rPr>
          <w:fldChar w:fldCharType="begin"/>
        </w:r>
        <w:r>
          <w:rPr>
            <w:noProof/>
            <w:webHidden/>
          </w:rPr>
          <w:instrText xml:space="preserve"> PAGEREF _Toc227792138 \h </w:instrText>
        </w:r>
        <w:r>
          <w:rPr>
            <w:noProof/>
            <w:webHidden/>
          </w:rPr>
        </w:r>
        <w:r>
          <w:rPr>
            <w:noProof/>
            <w:webHidden/>
          </w:rPr>
          <w:fldChar w:fldCharType="separate"/>
        </w:r>
        <w:r>
          <w:rPr>
            <w:noProof/>
            <w:webHidden/>
          </w:rPr>
          <w:t>11</w:t>
        </w:r>
        <w:r>
          <w:rPr>
            <w:noProof/>
            <w:webHidden/>
          </w:rPr>
          <w:fldChar w:fldCharType="end"/>
        </w:r>
      </w:hyperlink>
    </w:p>
    <w:p w14:paraId="015B54F3" w14:textId="7A2D5DC2"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39" w:history="1">
        <w:r w:rsidRPr="00DD1B2E">
          <w:rPr>
            <w:rStyle w:val="Hyperlink"/>
            <w:noProof/>
          </w:rPr>
          <w:t xml:space="preserve">Figure </w:t>
        </w:r>
        <w:r w:rsidRPr="00DD1B2E">
          <w:rPr>
            <w:rStyle w:val="Hyperlink"/>
            <w:noProof/>
            <w:lang w:val="vi-VN"/>
          </w:rPr>
          <w:t>6</w:t>
        </w:r>
        <w:r w:rsidRPr="00DD1B2E">
          <w:rPr>
            <w:rStyle w:val="Hyperlink"/>
            <w:noProof/>
          </w:rPr>
          <w:t>: Detailed configuration of the 'Nurse' role, demonstrating the functional implementation of privilege inheritance from multiple base modules</w:t>
        </w:r>
        <w:r w:rsidRPr="00DD1B2E">
          <w:rPr>
            <w:rStyle w:val="Hyperlink"/>
            <w:noProof/>
            <w:lang w:val="vi-VN"/>
          </w:rPr>
          <w:t xml:space="preserve"> 1</w:t>
        </w:r>
        <w:r>
          <w:rPr>
            <w:noProof/>
            <w:webHidden/>
          </w:rPr>
          <w:tab/>
        </w:r>
        <w:r>
          <w:rPr>
            <w:noProof/>
            <w:webHidden/>
          </w:rPr>
          <w:fldChar w:fldCharType="begin"/>
        </w:r>
        <w:r>
          <w:rPr>
            <w:noProof/>
            <w:webHidden/>
          </w:rPr>
          <w:instrText xml:space="preserve"> PAGEREF _Toc227792139 \h </w:instrText>
        </w:r>
        <w:r>
          <w:rPr>
            <w:noProof/>
            <w:webHidden/>
          </w:rPr>
        </w:r>
        <w:r>
          <w:rPr>
            <w:noProof/>
            <w:webHidden/>
          </w:rPr>
          <w:fldChar w:fldCharType="separate"/>
        </w:r>
        <w:r>
          <w:rPr>
            <w:noProof/>
            <w:webHidden/>
          </w:rPr>
          <w:t>12</w:t>
        </w:r>
        <w:r>
          <w:rPr>
            <w:noProof/>
            <w:webHidden/>
          </w:rPr>
          <w:fldChar w:fldCharType="end"/>
        </w:r>
      </w:hyperlink>
    </w:p>
    <w:p w14:paraId="27D69F48" w14:textId="0548C0A3"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40" w:history="1">
        <w:r w:rsidRPr="00DD1B2E">
          <w:rPr>
            <w:rStyle w:val="Hyperlink"/>
            <w:noProof/>
          </w:rPr>
          <w:t xml:space="preserve">Figure </w:t>
        </w:r>
        <w:r w:rsidRPr="00DD1B2E">
          <w:rPr>
            <w:rStyle w:val="Hyperlink"/>
            <w:noProof/>
            <w:lang w:val="vi-VN"/>
          </w:rPr>
          <w:t>7</w:t>
        </w:r>
        <w:r w:rsidRPr="00DD1B2E">
          <w:rPr>
            <w:rStyle w:val="Hyperlink"/>
            <w:noProof/>
          </w:rPr>
          <w:t>: Detailed configuration of the 'Nurse' role, demonstrating the functional implementation of privilege inheritance from multiple base modules</w:t>
        </w:r>
        <w:r w:rsidRPr="00DD1B2E">
          <w:rPr>
            <w:rStyle w:val="Hyperlink"/>
            <w:noProof/>
            <w:lang w:val="vi-VN"/>
          </w:rPr>
          <w:t xml:space="preserve"> 2</w:t>
        </w:r>
        <w:r>
          <w:rPr>
            <w:noProof/>
            <w:webHidden/>
          </w:rPr>
          <w:tab/>
        </w:r>
        <w:r>
          <w:rPr>
            <w:noProof/>
            <w:webHidden/>
          </w:rPr>
          <w:fldChar w:fldCharType="begin"/>
        </w:r>
        <w:r>
          <w:rPr>
            <w:noProof/>
            <w:webHidden/>
          </w:rPr>
          <w:instrText xml:space="preserve"> PAGEREF _Toc227792140 \h </w:instrText>
        </w:r>
        <w:r>
          <w:rPr>
            <w:noProof/>
            <w:webHidden/>
          </w:rPr>
        </w:r>
        <w:r>
          <w:rPr>
            <w:noProof/>
            <w:webHidden/>
          </w:rPr>
          <w:fldChar w:fldCharType="separate"/>
        </w:r>
        <w:r>
          <w:rPr>
            <w:noProof/>
            <w:webHidden/>
          </w:rPr>
          <w:t>12</w:t>
        </w:r>
        <w:r>
          <w:rPr>
            <w:noProof/>
            <w:webHidden/>
          </w:rPr>
          <w:fldChar w:fldCharType="end"/>
        </w:r>
      </w:hyperlink>
    </w:p>
    <w:p w14:paraId="6FA95F0D" w14:textId="14852C05"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41" w:history="1">
        <w:r w:rsidRPr="00DD1B2E">
          <w:rPr>
            <w:rStyle w:val="Hyperlink"/>
            <w:noProof/>
          </w:rPr>
          <w:t xml:space="preserve">Figure </w:t>
        </w:r>
        <w:r w:rsidRPr="00DD1B2E">
          <w:rPr>
            <w:rStyle w:val="Hyperlink"/>
            <w:noProof/>
            <w:lang w:val="vi-VN"/>
          </w:rPr>
          <w:t>8</w:t>
        </w:r>
        <w:r w:rsidRPr="00DD1B2E">
          <w:rPr>
            <w:rStyle w:val="Hyperlink"/>
            <w:noProof/>
          </w:rPr>
          <w:t>: Detailed configuration of the 'Nurse' role, demonstrating the functional implementation of privilege inheritance from multiple base modules</w:t>
        </w:r>
        <w:r w:rsidRPr="00DD1B2E">
          <w:rPr>
            <w:rStyle w:val="Hyperlink"/>
            <w:noProof/>
            <w:lang w:val="vi-VN"/>
          </w:rPr>
          <w:t xml:space="preserve"> 3</w:t>
        </w:r>
        <w:r>
          <w:rPr>
            <w:noProof/>
            <w:webHidden/>
          </w:rPr>
          <w:tab/>
        </w:r>
        <w:r>
          <w:rPr>
            <w:noProof/>
            <w:webHidden/>
          </w:rPr>
          <w:fldChar w:fldCharType="begin"/>
        </w:r>
        <w:r>
          <w:rPr>
            <w:noProof/>
            <w:webHidden/>
          </w:rPr>
          <w:instrText xml:space="preserve"> PAGEREF _Toc227792141 \h </w:instrText>
        </w:r>
        <w:r>
          <w:rPr>
            <w:noProof/>
            <w:webHidden/>
          </w:rPr>
        </w:r>
        <w:r>
          <w:rPr>
            <w:noProof/>
            <w:webHidden/>
          </w:rPr>
          <w:fldChar w:fldCharType="separate"/>
        </w:r>
        <w:r>
          <w:rPr>
            <w:noProof/>
            <w:webHidden/>
          </w:rPr>
          <w:t>13</w:t>
        </w:r>
        <w:r>
          <w:rPr>
            <w:noProof/>
            <w:webHidden/>
          </w:rPr>
          <w:fldChar w:fldCharType="end"/>
        </w:r>
      </w:hyperlink>
    </w:p>
    <w:p w14:paraId="4FB06F85" w14:textId="33C457A1"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42" w:history="1">
        <w:r w:rsidRPr="00DD1B2E">
          <w:rPr>
            <w:rStyle w:val="Hyperlink"/>
            <w:noProof/>
          </w:rPr>
          <w:t xml:space="preserve">Figure </w:t>
        </w:r>
        <w:r w:rsidRPr="00DD1B2E">
          <w:rPr>
            <w:rStyle w:val="Hyperlink"/>
            <w:noProof/>
            <w:lang w:val="vi-VN"/>
          </w:rPr>
          <w:t>9</w:t>
        </w:r>
        <w:r w:rsidRPr="00DD1B2E">
          <w:rPr>
            <w:rStyle w:val="Hyperlink"/>
            <w:noProof/>
          </w:rPr>
          <w:t>: Detailed configuration of the 'Nurse' role, demonstrating the functional implementation of privilege inheritance from multiple base modules</w:t>
        </w:r>
        <w:r w:rsidRPr="00DD1B2E">
          <w:rPr>
            <w:rStyle w:val="Hyperlink"/>
            <w:noProof/>
            <w:lang w:val="vi-VN"/>
          </w:rPr>
          <w:t xml:space="preserve"> 4</w:t>
        </w:r>
        <w:r>
          <w:rPr>
            <w:noProof/>
            <w:webHidden/>
          </w:rPr>
          <w:tab/>
        </w:r>
        <w:r>
          <w:rPr>
            <w:noProof/>
            <w:webHidden/>
          </w:rPr>
          <w:fldChar w:fldCharType="begin"/>
        </w:r>
        <w:r>
          <w:rPr>
            <w:noProof/>
            <w:webHidden/>
          </w:rPr>
          <w:instrText xml:space="preserve"> PAGEREF _Toc227792142 \h </w:instrText>
        </w:r>
        <w:r>
          <w:rPr>
            <w:noProof/>
            <w:webHidden/>
          </w:rPr>
        </w:r>
        <w:r>
          <w:rPr>
            <w:noProof/>
            <w:webHidden/>
          </w:rPr>
          <w:fldChar w:fldCharType="separate"/>
        </w:r>
        <w:r>
          <w:rPr>
            <w:noProof/>
            <w:webHidden/>
          </w:rPr>
          <w:t>14</w:t>
        </w:r>
        <w:r>
          <w:rPr>
            <w:noProof/>
            <w:webHidden/>
          </w:rPr>
          <w:fldChar w:fldCharType="end"/>
        </w:r>
      </w:hyperlink>
    </w:p>
    <w:p w14:paraId="3EB311DD" w14:textId="763B725E"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43" w:history="1">
        <w:r w:rsidRPr="00DD1B2E">
          <w:rPr>
            <w:rStyle w:val="Hyperlink"/>
            <w:noProof/>
          </w:rPr>
          <w:t xml:space="preserve">Figure </w:t>
        </w:r>
        <w:r w:rsidRPr="00DD1B2E">
          <w:rPr>
            <w:rStyle w:val="Hyperlink"/>
            <w:noProof/>
            <w:lang w:val="vi-VN"/>
          </w:rPr>
          <w:t>10</w:t>
        </w:r>
        <w:r w:rsidRPr="00DD1B2E">
          <w:rPr>
            <w:rStyle w:val="Hyperlink"/>
            <w:noProof/>
          </w:rPr>
          <w:t>: Detailed configuration of the 'Doctor' role, demonstrating the functional implementation of privilege inheritance from multiple base modules</w:t>
        </w:r>
        <w:r w:rsidRPr="00DD1B2E">
          <w:rPr>
            <w:rStyle w:val="Hyperlink"/>
            <w:noProof/>
            <w:lang w:val="vi-VN"/>
          </w:rPr>
          <w:t xml:space="preserve"> 1</w:t>
        </w:r>
        <w:r>
          <w:rPr>
            <w:noProof/>
            <w:webHidden/>
          </w:rPr>
          <w:tab/>
        </w:r>
        <w:r>
          <w:rPr>
            <w:noProof/>
            <w:webHidden/>
          </w:rPr>
          <w:fldChar w:fldCharType="begin"/>
        </w:r>
        <w:r>
          <w:rPr>
            <w:noProof/>
            <w:webHidden/>
          </w:rPr>
          <w:instrText xml:space="preserve"> PAGEREF _Toc227792143 \h </w:instrText>
        </w:r>
        <w:r>
          <w:rPr>
            <w:noProof/>
            <w:webHidden/>
          </w:rPr>
        </w:r>
        <w:r>
          <w:rPr>
            <w:noProof/>
            <w:webHidden/>
          </w:rPr>
          <w:fldChar w:fldCharType="separate"/>
        </w:r>
        <w:r>
          <w:rPr>
            <w:noProof/>
            <w:webHidden/>
          </w:rPr>
          <w:t>14</w:t>
        </w:r>
        <w:r>
          <w:rPr>
            <w:noProof/>
            <w:webHidden/>
          </w:rPr>
          <w:fldChar w:fldCharType="end"/>
        </w:r>
      </w:hyperlink>
    </w:p>
    <w:p w14:paraId="76C12F3D" w14:textId="3CD587D8"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44" w:history="1">
        <w:r w:rsidRPr="00DD1B2E">
          <w:rPr>
            <w:rStyle w:val="Hyperlink"/>
            <w:noProof/>
          </w:rPr>
          <w:t xml:space="preserve">Figure </w:t>
        </w:r>
        <w:r w:rsidRPr="00DD1B2E">
          <w:rPr>
            <w:rStyle w:val="Hyperlink"/>
            <w:noProof/>
            <w:lang w:val="vi-VN"/>
          </w:rPr>
          <w:t>11</w:t>
        </w:r>
        <w:r w:rsidRPr="00DD1B2E">
          <w:rPr>
            <w:rStyle w:val="Hyperlink"/>
            <w:noProof/>
          </w:rPr>
          <w:t>: Detailed configuration of the 'Doctor' role, demonstrating the functional implementation of privilege inheritance from multiple base modules</w:t>
        </w:r>
        <w:r w:rsidRPr="00DD1B2E">
          <w:rPr>
            <w:rStyle w:val="Hyperlink"/>
            <w:noProof/>
            <w:lang w:val="vi-VN"/>
          </w:rPr>
          <w:t xml:space="preserve"> 2</w:t>
        </w:r>
        <w:r>
          <w:rPr>
            <w:noProof/>
            <w:webHidden/>
          </w:rPr>
          <w:tab/>
        </w:r>
        <w:r>
          <w:rPr>
            <w:noProof/>
            <w:webHidden/>
          </w:rPr>
          <w:fldChar w:fldCharType="begin"/>
        </w:r>
        <w:r>
          <w:rPr>
            <w:noProof/>
            <w:webHidden/>
          </w:rPr>
          <w:instrText xml:space="preserve"> PAGEREF _Toc227792144 \h </w:instrText>
        </w:r>
        <w:r>
          <w:rPr>
            <w:noProof/>
            <w:webHidden/>
          </w:rPr>
        </w:r>
        <w:r>
          <w:rPr>
            <w:noProof/>
            <w:webHidden/>
          </w:rPr>
          <w:fldChar w:fldCharType="separate"/>
        </w:r>
        <w:r>
          <w:rPr>
            <w:noProof/>
            <w:webHidden/>
          </w:rPr>
          <w:t>15</w:t>
        </w:r>
        <w:r>
          <w:rPr>
            <w:noProof/>
            <w:webHidden/>
          </w:rPr>
          <w:fldChar w:fldCharType="end"/>
        </w:r>
      </w:hyperlink>
    </w:p>
    <w:p w14:paraId="6C3E1CD6" w14:textId="5305556A"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45" w:history="1">
        <w:r w:rsidRPr="00DD1B2E">
          <w:rPr>
            <w:rStyle w:val="Hyperlink"/>
            <w:noProof/>
          </w:rPr>
          <w:t xml:space="preserve">Figure </w:t>
        </w:r>
        <w:r w:rsidRPr="00DD1B2E">
          <w:rPr>
            <w:rStyle w:val="Hyperlink"/>
            <w:noProof/>
            <w:lang w:val="vi-VN"/>
          </w:rPr>
          <w:t>12</w:t>
        </w:r>
        <w:r w:rsidRPr="00DD1B2E">
          <w:rPr>
            <w:rStyle w:val="Hyperlink"/>
            <w:noProof/>
          </w:rPr>
          <w:t>: Detailed configuration of the 'Doctor' role, demonstrating the functional implementation of privilege inheritance from multiple base modules</w:t>
        </w:r>
        <w:r w:rsidRPr="00DD1B2E">
          <w:rPr>
            <w:rStyle w:val="Hyperlink"/>
            <w:noProof/>
            <w:lang w:val="vi-VN"/>
          </w:rPr>
          <w:t xml:space="preserve"> 3</w:t>
        </w:r>
        <w:r>
          <w:rPr>
            <w:noProof/>
            <w:webHidden/>
          </w:rPr>
          <w:tab/>
        </w:r>
        <w:r>
          <w:rPr>
            <w:noProof/>
            <w:webHidden/>
          </w:rPr>
          <w:fldChar w:fldCharType="begin"/>
        </w:r>
        <w:r>
          <w:rPr>
            <w:noProof/>
            <w:webHidden/>
          </w:rPr>
          <w:instrText xml:space="preserve"> PAGEREF _Toc227792145 \h </w:instrText>
        </w:r>
        <w:r>
          <w:rPr>
            <w:noProof/>
            <w:webHidden/>
          </w:rPr>
        </w:r>
        <w:r>
          <w:rPr>
            <w:noProof/>
            <w:webHidden/>
          </w:rPr>
          <w:fldChar w:fldCharType="separate"/>
        </w:r>
        <w:r>
          <w:rPr>
            <w:noProof/>
            <w:webHidden/>
          </w:rPr>
          <w:t>15</w:t>
        </w:r>
        <w:r>
          <w:rPr>
            <w:noProof/>
            <w:webHidden/>
          </w:rPr>
          <w:fldChar w:fldCharType="end"/>
        </w:r>
      </w:hyperlink>
    </w:p>
    <w:p w14:paraId="25E52A51" w14:textId="40C263C2"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46" w:history="1">
        <w:r w:rsidRPr="00DD1B2E">
          <w:rPr>
            <w:rStyle w:val="Hyperlink"/>
            <w:noProof/>
          </w:rPr>
          <w:t xml:space="preserve">Figure </w:t>
        </w:r>
        <w:r w:rsidRPr="00DD1B2E">
          <w:rPr>
            <w:rStyle w:val="Hyperlink"/>
            <w:noProof/>
            <w:lang w:val="vi-VN"/>
          </w:rPr>
          <w:t>13</w:t>
        </w:r>
        <w:r w:rsidRPr="00DD1B2E">
          <w:rPr>
            <w:rStyle w:val="Hyperlink"/>
            <w:noProof/>
          </w:rPr>
          <w:t>: Detailed configuration of the 'Doctor' role, demonstrating the functional implementation of privilege inheritance from multiple base modules</w:t>
        </w:r>
        <w:r w:rsidRPr="00DD1B2E">
          <w:rPr>
            <w:rStyle w:val="Hyperlink"/>
            <w:noProof/>
            <w:lang w:val="vi-VN"/>
          </w:rPr>
          <w:t xml:space="preserve"> 4</w:t>
        </w:r>
        <w:r>
          <w:rPr>
            <w:noProof/>
            <w:webHidden/>
          </w:rPr>
          <w:tab/>
        </w:r>
        <w:r>
          <w:rPr>
            <w:noProof/>
            <w:webHidden/>
          </w:rPr>
          <w:fldChar w:fldCharType="begin"/>
        </w:r>
        <w:r>
          <w:rPr>
            <w:noProof/>
            <w:webHidden/>
          </w:rPr>
          <w:instrText xml:space="preserve"> PAGEREF _Toc227792146 \h </w:instrText>
        </w:r>
        <w:r>
          <w:rPr>
            <w:noProof/>
            <w:webHidden/>
          </w:rPr>
        </w:r>
        <w:r>
          <w:rPr>
            <w:noProof/>
            <w:webHidden/>
          </w:rPr>
          <w:fldChar w:fldCharType="separate"/>
        </w:r>
        <w:r>
          <w:rPr>
            <w:noProof/>
            <w:webHidden/>
          </w:rPr>
          <w:t>16</w:t>
        </w:r>
        <w:r>
          <w:rPr>
            <w:noProof/>
            <w:webHidden/>
          </w:rPr>
          <w:fldChar w:fldCharType="end"/>
        </w:r>
      </w:hyperlink>
    </w:p>
    <w:p w14:paraId="6395208B" w14:textId="689168EF"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47" w:history="1">
        <w:r w:rsidRPr="00DD1B2E">
          <w:rPr>
            <w:rStyle w:val="Hyperlink"/>
            <w:noProof/>
          </w:rPr>
          <w:t xml:space="preserve">Figure </w:t>
        </w:r>
        <w:r w:rsidRPr="00DD1B2E">
          <w:rPr>
            <w:rStyle w:val="Hyperlink"/>
            <w:noProof/>
            <w:lang w:val="vi-VN"/>
          </w:rPr>
          <w:t>14</w:t>
        </w:r>
        <w:r w:rsidRPr="00DD1B2E">
          <w:rPr>
            <w:rStyle w:val="Hyperlink"/>
            <w:noProof/>
          </w:rPr>
          <w:t>: Detailed configuration of the 'Health</w:t>
        </w:r>
        <w:r w:rsidRPr="00DD1B2E">
          <w:rPr>
            <w:rStyle w:val="Hyperlink"/>
            <w:noProof/>
            <w:lang w:val="vi-VN"/>
          </w:rPr>
          <w:t xml:space="preserve"> Secrectary</w:t>
        </w:r>
        <w:r w:rsidRPr="00DD1B2E">
          <w:rPr>
            <w:rStyle w:val="Hyperlink"/>
            <w:noProof/>
          </w:rPr>
          <w:t>' role, demonstrating the functional implementation of privilege inheritance from multiple base modules</w:t>
        </w:r>
        <w:r w:rsidRPr="00DD1B2E">
          <w:rPr>
            <w:rStyle w:val="Hyperlink"/>
            <w:noProof/>
            <w:lang w:val="vi-VN"/>
          </w:rPr>
          <w:t xml:space="preserve"> 1</w:t>
        </w:r>
        <w:r>
          <w:rPr>
            <w:noProof/>
            <w:webHidden/>
          </w:rPr>
          <w:tab/>
        </w:r>
        <w:r>
          <w:rPr>
            <w:noProof/>
            <w:webHidden/>
          </w:rPr>
          <w:fldChar w:fldCharType="begin"/>
        </w:r>
        <w:r>
          <w:rPr>
            <w:noProof/>
            <w:webHidden/>
          </w:rPr>
          <w:instrText xml:space="preserve"> PAGEREF _Toc227792147 \h </w:instrText>
        </w:r>
        <w:r>
          <w:rPr>
            <w:noProof/>
            <w:webHidden/>
          </w:rPr>
        </w:r>
        <w:r>
          <w:rPr>
            <w:noProof/>
            <w:webHidden/>
          </w:rPr>
          <w:fldChar w:fldCharType="separate"/>
        </w:r>
        <w:r>
          <w:rPr>
            <w:noProof/>
            <w:webHidden/>
          </w:rPr>
          <w:t>16</w:t>
        </w:r>
        <w:r>
          <w:rPr>
            <w:noProof/>
            <w:webHidden/>
          </w:rPr>
          <w:fldChar w:fldCharType="end"/>
        </w:r>
      </w:hyperlink>
    </w:p>
    <w:p w14:paraId="6B0E5A65" w14:textId="4671F6D6"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48" w:history="1">
        <w:r w:rsidRPr="00DD1B2E">
          <w:rPr>
            <w:rStyle w:val="Hyperlink"/>
            <w:noProof/>
          </w:rPr>
          <w:t xml:space="preserve">Figure </w:t>
        </w:r>
        <w:r w:rsidRPr="00DD1B2E">
          <w:rPr>
            <w:rStyle w:val="Hyperlink"/>
            <w:noProof/>
            <w:lang w:val="vi-VN"/>
          </w:rPr>
          <w:t>15</w:t>
        </w:r>
        <w:r w:rsidRPr="00DD1B2E">
          <w:rPr>
            <w:rStyle w:val="Hyperlink"/>
            <w:noProof/>
          </w:rPr>
          <w:t>: Detailed configuration of the 'Health</w:t>
        </w:r>
        <w:r w:rsidRPr="00DD1B2E">
          <w:rPr>
            <w:rStyle w:val="Hyperlink"/>
            <w:noProof/>
            <w:lang w:val="vi-VN"/>
          </w:rPr>
          <w:t xml:space="preserve"> Secrectary</w:t>
        </w:r>
        <w:r w:rsidRPr="00DD1B2E">
          <w:rPr>
            <w:rStyle w:val="Hyperlink"/>
            <w:noProof/>
          </w:rPr>
          <w:t>' role, demonstrating the functional implementation of privilege inheritance from multiple base modules</w:t>
        </w:r>
        <w:r w:rsidRPr="00DD1B2E">
          <w:rPr>
            <w:rStyle w:val="Hyperlink"/>
            <w:noProof/>
            <w:lang w:val="vi-VN"/>
          </w:rPr>
          <w:t xml:space="preserve"> </w:t>
        </w:r>
        <w:r w:rsidRPr="00DD1B2E">
          <w:rPr>
            <w:rStyle w:val="Hyperlink"/>
            <w:noProof/>
          </w:rPr>
          <w:t>2</w:t>
        </w:r>
        <w:r>
          <w:rPr>
            <w:noProof/>
            <w:webHidden/>
          </w:rPr>
          <w:tab/>
        </w:r>
        <w:r>
          <w:rPr>
            <w:noProof/>
            <w:webHidden/>
          </w:rPr>
          <w:fldChar w:fldCharType="begin"/>
        </w:r>
        <w:r>
          <w:rPr>
            <w:noProof/>
            <w:webHidden/>
          </w:rPr>
          <w:instrText xml:space="preserve"> PAGEREF _Toc227792148 \h </w:instrText>
        </w:r>
        <w:r>
          <w:rPr>
            <w:noProof/>
            <w:webHidden/>
          </w:rPr>
        </w:r>
        <w:r>
          <w:rPr>
            <w:noProof/>
            <w:webHidden/>
          </w:rPr>
          <w:fldChar w:fldCharType="separate"/>
        </w:r>
        <w:r>
          <w:rPr>
            <w:noProof/>
            <w:webHidden/>
          </w:rPr>
          <w:t>17</w:t>
        </w:r>
        <w:r>
          <w:rPr>
            <w:noProof/>
            <w:webHidden/>
          </w:rPr>
          <w:fldChar w:fldCharType="end"/>
        </w:r>
      </w:hyperlink>
    </w:p>
    <w:p w14:paraId="20AED618" w14:textId="2168EB10"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49" w:history="1">
        <w:r w:rsidRPr="00DD1B2E">
          <w:rPr>
            <w:rStyle w:val="Hyperlink"/>
            <w:noProof/>
          </w:rPr>
          <w:t xml:space="preserve">Figure </w:t>
        </w:r>
        <w:r w:rsidRPr="00DD1B2E">
          <w:rPr>
            <w:rStyle w:val="Hyperlink"/>
            <w:noProof/>
            <w:lang w:val="vi-VN"/>
          </w:rPr>
          <w:t>16</w:t>
        </w:r>
        <w:r w:rsidRPr="00DD1B2E">
          <w:rPr>
            <w:rStyle w:val="Hyperlink"/>
            <w:noProof/>
          </w:rPr>
          <w:t>: Detailed configuration of the 'Health</w:t>
        </w:r>
        <w:r w:rsidRPr="00DD1B2E">
          <w:rPr>
            <w:rStyle w:val="Hyperlink"/>
            <w:noProof/>
            <w:lang w:val="vi-VN"/>
          </w:rPr>
          <w:t xml:space="preserve"> Secrectary</w:t>
        </w:r>
        <w:r w:rsidRPr="00DD1B2E">
          <w:rPr>
            <w:rStyle w:val="Hyperlink"/>
            <w:noProof/>
          </w:rPr>
          <w:t>' role, demonstrating the functional implementation of privilege inheritance from multiple base modules</w:t>
        </w:r>
        <w:r w:rsidRPr="00DD1B2E">
          <w:rPr>
            <w:rStyle w:val="Hyperlink"/>
            <w:noProof/>
            <w:lang w:val="vi-VN"/>
          </w:rPr>
          <w:t xml:space="preserve"> </w:t>
        </w:r>
        <w:r w:rsidRPr="00DD1B2E">
          <w:rPr>
            <w:rStyle w:val="Hyperlink"/>
            <w:noProof/>
          </w:rPr>
          <w:t>3</w:t>
        </w:r>
        <w:r>
          <w:rPr>
            <w:noProof/>
            <w:webHidden/>
          </w:rPr>
          <w:tab/>
        </w:r>
        <w:r>
          <w:rPr>
            <w:noProof/>
            <w:webHidden/>
          </w:rPr>
          <w:fldChar w:fldCharType="begin"/>
        </w:r>
        <w:r>
          <w:rPr>
            <w:noProof/>
            <w:webHidden/>
          </w:rPr>
          <w:instrText xml:space="preserve"> PAGEREF _Toc227792149 \h </w:instrText>
        </w:r>
        <w:r>
          <w:rPr>
            <w:noProof/>
            <w:webHidden/>
          </w:rPr>
        </w:r>
        <w:r>
          <w:rPr>
            <w:noProof/>
            <w:webHidden/>
          </w:rPr>
          <w:fldChar w:fldCharType="separate"/>
        </w:r>
        <w:r>
          <w:rPr>
            <w:noProof/>
            <w:webHidden/>
          </w:rPr>
          <w:t>17</w:t>
        </w:r>
        <w:r>
          <w:rPr>
            <w:noProof/>
            <w:webHidden/>
          </w:rPr>
          <w:fldChar w:fldCharType="end"/>
        </w:r>
      </w:hyperlink>
    </w:p>
    <w:p w14:paraId="6E5824DE" w14:textId="3454731B"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50" w:history="1">
        <w:r w:rsidRPr="00DD1B2E">
          <w:rPr>
            <w:rStyle w:val="Hyperlink"/>
            <w:noProof/>
          </w:rPr>
          <w:t xml:space="preserve">Figure </w:t>
        </w:r>
        <w:r w:rsidRPr="00DD1B2E">
          <w:rPr>
            <w:rStyle w:val="Hyperlink"/>
            <w:noProof/>
            <w:lang w:val="vi-VN"/>
          </w:rPr>
          <w:t>18</w:t>
        </w:r>
        <w:r w:rsidRPr="00DD1B2E">
          <w:rPr>
            <w:rStyle w:val="Hyperlink"/>
            <w:noProof/>
          </w:rPr>
          <w:t>: Detailed configuration of the 'Dentist' role, demonstrating the functional implementation of privilege inheritance from multiple base modules</w:t>
        </w:r>
        <w:r w:rsidRPr="00DD1B2E">
          <w:rPr>
            <w:rStyle w:val="Hyperlink"/>
            <w:noProof/>
            <w:lang w:val="vi-VN"/>
          </w:rPr>
          <w:t xml:space="preserve"> 1</w:t>
        </w:r>
        <w:r>
          <w:rPr>
            <w:noProof/>
            <w:webHidden/>
          </w:rPr>
          <w:tab/>
        </w:r>
        <w:r>
          <w:rPr>
            <w:noProof/>
            <w:webHidden/>
          </w:rPr>
          <w:fldChar w:fldCharType="begin"/>
        </w:r>
        <w:r>
          <w:rPr>
            <w:noProof/>
            <w:webHidden/>
          </w:rPr>
          <w:instrText xml:space="preserve"> PAGEREF _Toc227792150 \h </w:instrText>
        </w:r>
        <w:r>
          <w:rPr>
            <w:noProof/>
            <w:webHidden/>
          </w:rPr>
        </w:r>
        <w:r>
          <w:rPr>
            <w:noProof/>
            <w:webHidden/>
          </w:rPr>
          <w:fldChar w:fldCharType="separate"/>
        </w:r>
        <w:r>
          <w:rPr>
            <w:noProof/>
            <w:webHidden/>
          </w:rPr>
          <w:t>18</w:t>
        </w:r>
        <w:r>
          <w:rPr>
            <w:noProof/>
            <w:webHidden/>
          </w:rPr>
          <w:fldChar w:fldCharType="end"/>
        </w:r>
      </w:hyperlink>
    </w:p>
    <w:p w14:paraId="468B43CC" w14:textId="2D6DFA22"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51" w:history="1">
        <w:r w:rsidRPr="00DD1B2E">
          <w:rPr>
            <w:rStyle w:val="Hyperlink"/>
            <w:noProof/>
          </w:rPr>
          <w:t xml:space="preserve">Figure </w:t>
        </w:r>
        <w:r w:rsidRPr="00DD1B2E">
          <w:rPr>
            <w:rStyle w:val="Hyperlink"/>
            <w:noProof/>
            <w:lang w:val="vi-VN"/>
          </w:rPr>
          <w:t>19</w:t>
        </w:r>
        <w:r w:rsidRPr="00DD1B2E">
          <w:rPr>
            <w:rStyle w:val="Hyperlink"/>
            <w:noProof/>
          </w:rPr>
          <w:t>: Detailed configuration of the 'Dentist' role, demonstrating the functional implementation of privilege inheritance from multiple base modules</w:t>
        </w:r>
        <w:r w:rsidRPr="00DD1B2E">
          <w:rPr>
            <w:rStyle w:val="Hyperlink"/>
            <w:noProof/>
            <w:lang w:val="vi-VN"/>
          </w:rPr>
          <w:t xml:space="preserve"> </w:t>
        </w:r>
        <w:r w:rsidRPr="00DD1B2E">
          <w:rPr>
            <w:rStyle w:val="Hyperlink"/>
            <w:noProof/>
          </w:rPr>
          <w:t>2</w:t>
        </w:r>
        <w:r>
          <w:rPr>
            <w:noProof/>
            <w:webHidden/>
          </w:rPr>
          <w:tab/>
        </w:r>
        <w:r>
          <w:rPr>
            <w:noProof/>
            <w:webHidden/>
          </w:rPr>
          <w:fldChar w:fldCharType="begin"/>
        </w:r>
        <w:r>
          <w:rPr>
            <w:noProof/>
            <w:webHidden/>
          </w:rPr>
          <w:instrText xml:space="preserve"> PAGEREF _Toc227792151 \h </w:instrText>
        </w:r>
        <w:r>
          <w:rPr>
            <w:noProof/>
            <w:webHidden/>
          </w:rPr>
        </w:r>
        <w:r>
          <w:rPr>
            <w:noProof/>
            <w:webHidden/>
          </w:rPr>
          <w:fldChar w:fldCharType="separate"/>
        </w:r>
        <w:r>
          <w:rPr>
            <w:noProof/>
            <w:webHidden/>
          </w:rPr>
          <w:t>19</w:t>
        </w:r>
        <w:r>
          <w:rPr>
            <w:noProof/>
            <w:webHidden/>
          </w:rPr>
          <w:fldChar w:fldCharType="end"/>
        </w:r>
      </w:hyperlink>
    </w:p>
    <w:p w14:paraId="67B4B935" w14:textId="7DEED7C7"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52" w:history="1">
        <w:r w:rsidRPr="00DD1B2E">
          <w:rPr>
            <w:rStyle w:val="Hyperlink"/>
            <w:noProof/>
          </w:rPr>
          <w:t xml:space="preserve">Figure </w:t>
        </w:r>
        <w:r w:rsidRPr="00DD1B2E">
          <w:rPr>
            <w:rStyle w:val="Hyperlink"/>
            <w:noProof/>
            <w:lang w:val="vi-VN"/>
          </w:rPr>
          <w:t>20</w:t>
        </w:r>
        <w:r w:rsidRPr="00DD1B2E">
          <w:rPr>
            <w:rStyle w:val="Hyperlink"/>
            <w:noProof/>
          </w:rPr>
          <w:t>: Detailed configuration of the 'Dentist' role, demonstrating the functional implementation of privilege inheritance from multiple base modules</w:t>
        </w:r>
        <w:r w:rsidRPr="00DD1B2E">
          <w:rPr>
            <w:rStyle w:val="Hyperlink"/>
            <w:noProof/>
            <w:lang w:val="vi-VN"/>
          </w:rPr>
          <w:t xml:space="preserve"> </w:t>
        </w:r>
        <w:r w:rsidRPr="00DD1B2E">
          <w:rPr>
            <w:rStyle w:val="Hyperlink"/>
            <w:noProof/>
          </w:rPr>
          <w:t>3</w:t>
        </w:r>
        <w:r>
          <w:rPr>
            <w:noProof/>
            <w:webHidden/>
          </w:rPr>
          <w:tab/>
        </w:r>
        <w:r>
          <w:rPr>
            <w:noProof/>
            <w:webHidden/>
          </w:rPr>
          <w:fldChar w:fldCharType="begin"/>
        </w:r>
        <w:r>
          <w:rPr>
            <w:noProof/>
            <w:webHidden/>
          </w:rPr>
          <w:instrText xml:space="preserve"> PAGEREF _Toc227792152 \h </w:instrText>
        </w:r>
        <w:r>
          <w:rPr>
            <w:noProof/>
            <w:webHidden/>
          </w:rPr>
        </w:r>
        <w:r>
          <w:rPr>
            <w:noProof/>
            <w:webHidden/>
          </w:rPr>
          <w:fldChar w:fldCharType="separate"/>
        </w:r>
        <w:r>
          <w:rPr>
            <w:noProof/>
            <w:webHidden/>
          </w:rPr>
          <w:t>19</w:t>
        </w:r>
        <w:r>
          <w:rPr>
            <w:noProof/>
            <w:webHidden/>
          </w:rPr>
          <w:fldChar w:fldCharType="end"/>
        </w:r>
      </w:hyperlink>
    </w:p>
    <w:p w14:paraId="1B3206C4" w14:textId="749D218D"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53" w:history="1">
        <w:r w:rsidRPr="00DD1B2E">
          <w:rPr>
            <w:rStyle w:val="Hyperlink"/>
            <w:noProof/>
          </w:rPr>
          <w:t xml:space="preserve">Figure </w:t>
        </w:r>
        <w:r w:rsidRPr="00DD1B2E">
          <w:rPr>
            <w:rStyle w:val="Hyperlink"/>
            <w:noProof/>
            <w:lang w:val="vi-VN"/>
          </w:rPr>
          <w:t>21</w:t>
        </w:r>
        <w:r w:rsidRPr="00DD1B2E">
          <w:rPr>
            <w:rStyle w:val="Hyperlink"/>
            <w:noProof/>
          </w:rPr>
          <w:t>: Detailed configuration of the 'Dentist' role, demonstrating the functional implementation of privilege inheritance from multiple base modules</w:t>
        </w:r>
        <w:r w:rsidRPr="00DD1B2E">
          <w:rPr>
            <w:rStyle w:val="Hyperlink"/>
            <w:noProof/>
            <w:lang w:val="vi-VN"/>
          </w:rPr>
          <w:t xml:space="preserve"> </w:t>
        </w:r>
        <w:r w:rsidRPr="00DD1B2E">
          <w:rPr>
            <w:rStyle w:val="Hyperlink"/>
            <w:noProof/>
          </w:rPr>
          <w:t>4</w:t>
        </w:r>
        <w:r>
          <w:rPr>
            <w:noProof/>
            <w:webHidden/>
          </w:rPr>
          <w:tab/>
        </w:r>
        <w:r>
          <w:rPr>
            <w:noProof/>
            <w:webHidden/>
          </w:rPr>
          <w:fldChar w:fldCharType="begin"/>
        </w:r>
        <w:r>
          <w:rPr>
            <w:noProof/>
            <w:webHidden/>
          </w:rPr>
          <w:instrText xml:space="preserve"> PAGEREF _Toc227792153 \h </w:instrText>
        </w:r>
        <w:r>
          <w:rPr>
            <w:noProof/>
            <w:webHidden/>
          </w:rPr>
        </w:r>
        <w:r>
          <w:rPr>
            <w:noProof/>
            <w:webHidden/>
          </w:rPr>
          <w:fldChar w:fldCharType="separate"/>
        </w:r>
        <w:r>
          <w:rPr>
            <w:noProof/>
            <w:webHidden/>
          </w:rPr>
          <w:t>20</w:t>
        </w:r>
        <w:r>
          <w:rPr>
            <w:noProof/>
            <w:webHidden/>
          </w:rPr>
          <w:fldChar w:fldCharType="end"/>
        </w:r>
      </w:hyperlink>
    </w:p>
    <w:p w14:paraId="693A3EE1" w14:textId="35DA7C25"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54" w:history="1">
        <w:r w:rsidRPr="00DD1B2E">
          <w:rPr>
            <w:rStyle w:val="Hyperlink"/>
            <w:noProof/>
          </w:rPr>
          <w:t xml:space="preserve">Figure </w:t>
        </w:r>
        <w:r w:rsidRPr="00DD1B2E">
          <w:rPr>
            <w:rStyle w:val="Hyperlink"/>
            <w:noProof/>
            <w:lang w:val="vi-VN"/>
          </w:rPr>
          <w:t>22</w:t>
        </w:r>
        <w:r w:rsidRPr="00DD1B2E">
          <w:rPr>
            <w:rStyle w:val="Hyperlink"/>
            <w:noProof/>
          </w:rPr>
          <w:t>: Detailed configuration of the 'Physiotherapist' role, demonstrating the functional implementation of privilege inheritance from multiple base modules</w:t>
        </w:r>
        <w:r w:rsidRPr="00DD1B2E">
          <w:rPr>
            <w:rStyle w:val="Hyperlink"/>
            <w:noProof/>
            <w:lang w:val="vi-VN"/>
          </w:rPr>
          <w:t xml:space="preserve"> 1</w:t>
        </w:r>
        <w:r>
          <w:rPr>
            <w:noProof/>
            <w:webHidden/>
          </w:rPr>
          <w:tab/>
        </w:r>
        <w:r>
          <w:rPr>
            <w:noProof/>
            <w:webHidden/>
          </w:rPr>
          <w:fldChar w:fldCharType="begin"/>
        </w:r>
        <w:r>
          <w:rPr>
            <w:noProof/>
            <w:webHidden/>
          </w:rPr>
          <w:instrText xml:space="preserve"> PAGEREF _Toc227792154 \h </w:instrText>
        </w:r>
        <w:r>
          <w:rPr>
            <w:noProof/>
            <w:webHidden/>
          </w:rPr>
        </w:r>
        <w:r>
          <w:rPr>
            <w:noProof/>
            <w:webHidden/>
          </w:rPr>
          <w:fldChar w:fldCharType="separate"/>
        </w:r>
        <w:r>
          <w:rPr>
            <w:noProof/>
            <w:webHidden/>
          </w:rPr>
          <w:t>21</w:t>
        </w:r>
        <w:r>
          <w:rPr>
            <w:noProof/>
            <w:webHidden/>
          </w:rPr>
          <w:fldChar w:fldCharType="end"/>
        </w:r>
      </w:hyperlink>
    </w:p>
    <w:p w14:paraId="7A8B27FC" w14:textId="4212F469"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55" w:history="1">
        <w:r w:rsidRPr="00DD1B2E">
          <w:rPr>
            <w:rStyle w:val="Hyperlink"/>
            <w:noProof/>
          </w:rPr>
          <w:t xml:space="preserve">Figure </w:t>
        </w:r>
        <w:r w:rsidRPr="00DD1B2E">
          <w:rPr>
            <w:rStyle w:val="Hyperlink"/>
            <w:noProof/>
            <w:lang w:val="vi-VN"/>
          </w:rPr>
          <w:t>23</w:t>
        </w:r>
        <w:r w:rsidRPr="00DD1B2E">
          <w:rPr>
            <w:rStyle w:val="Hyperlink"/>
            <w:noProof/>
          </w:rPr>
          <w:t>: Detailed configuration of the 'Physiotherapist' role, demonstrating the functional implementation of privilege inheritance from multiple base modules</w:t>
        </w:r>
        <w:r w:rsidRPr="00DD1B2E">
          <w:rPr>
            <w:rStyle w:val="Hyperlink"/>
            <w:noProof/>
            <w:lang w:val="vi-VN"/>
          </w:rPr>
          <w:t xml:space="preserve"> </w:t>
        </w:r>
        <w:r w:rsidRPr="00DD1B2E">
          <w:rPr>
            <w:rStyle w:val="Hyperlink"/>
            <w:noProof/>
          </w:rPr>
          <w:t>2</w:t>
        </w:r>
        <w:r>
          <w:rPr>
            <w:noProof/>
            <w:webHidden/>
          </w:rPr>
          <w:tab/>
        </w:r>
        <w:r>
          <w:rPr>
            <w:noProof/>
            <w:webHidden/>
          </w:rPr>
          <w:fldChar w:fldCharType="begin"/>
        </w:r>
        <w:r>
          <w:rPr>
            <w:noProof/>
            <w:webHidden/>
          </w:rPr>
          <w:instrText xml:space="preserve"> PAGEREF _Toc227792155 \h </w:instrText>
        </w:r>
        <w:r>
          <w:rPr>
            <w:noProof/>
            <w:webHidden/>
          </w:rPr>
        </w:r>
        <w:r>
          <w:rPr>
            <w:noProof/>
            <w:webHidden/>
          </w:rPr>
          <w:fldChar w:fldCharType="separate"/>
        </w:r>
        <w:r>
          <w:rPr>
            <w:noProof/>
            <w:webHidden/>
          </w:rPr>
          <w:t>21</w:t>
        </w:r>
        <w:r>
          <w:rPr>
            <w:noProof/>
            <w:webHidden/>
          </w:rPr>
          <w:fldChar w:fldCharType="end"/>
        </w:r>
      </w:hyperlink>
    </w:p>
    <w:p w14:paraId="4789DE1D" w14:textId="1ECF1DAD"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56" w:history="1">
        <w:r w:rsidRPr="00DD1B2E">
          <w:rPr>
            <w:rStyle w:val="Hyperlink"/>
            <w:noProof/>
          </w:rPr>
          <w:t xml:space="preserve">Figure </w:t>
        </w:r>
        <w:r w:rsidRPr="00DD1B2E">
          <w:rPr>
            <w:rStyle w:val="Hyperlink"/>
            <w:noProof/>
            <w:lang w:val="vi-VN"/>
          </w:rPr>
          <w:t>24</w:t>
        </w:r>
        <w:r w:rsidRPr="00DD1B2E">
          <w:rPr>
            <w:rStyle w:val="Hyperlink"/>
            <w:noProof/>
          </w:rPr>
          <w:t>: Detailed configuration of the 'Physiotherapist' role, demonstrating the functional implementation of privilege inheritance from multiple base modules</w:t>
        </w:r>
        <w:r w:rsidRPr="00DD1B2E">
          <w:rPr>
            <w:rStyle w:val="Hyperlink"/>
            <w:noProof/>
            <w:lang w:val="vi-VN"/>
          </w:rPr>
          <w:t xml:space="preserve"> </w:t>
        </w:r>
        <w:r w:rsidRPr="00DD1B2E">
          <w:rPr>
            <w:rStyle w:val="Hyperlink"/>
            <w:noProof/>
          </w:rPr>
          <w:t>3</w:t>
        </w:r>
        <w:r>
          <w:rPr>
            <w:noProof/>
            <w:webHidden/>
          </w:rPr>
          <w:tab/>
        </w:r>
        <w:r>
          <w:rPr>
            <w:noProof/>
            <w:webHidden/>
          </w:rPr>
          <w:fldChar w:fldCharType="begin"/>
        </w:r>
        <w:r>
          <w:rPr>
            <w:noProof/>
            <w:webHidden/>
          </w:rPr>
          <w:instrText xml:space="preserve"> PAGEREF _Toc227792156 \h </w:instrText>
        </w:r>
        <w:r>
          <w:rPr>
            <w:noProof/>
            <w:webHidden/>
          </w:rPr>
        </w:r>
        <w:r>
          <w:rPr>
            <w:noProof/>
            <w:webHidden/>
          </w:rPr>
          <w:fldChar w:fldCharType="separate"/>
        </w:r>
        <w:r>
          <w:rPr>
            <w:noProof/>
            <w:webHidden/>
          </w:rPr>
          <w:t>22</w:t>
        </w:r>
        <w:r>
          <w:rPr>
            <w:noProof/>
            <w:webHidden/>
          </w:rPr>
          <w:fldChar w:fldCharType="end"/>
        </w:r>
      </w:hyperlink>
    </w:p>
    <w:p w14:paraId="0F1AEA36" w14:textId="732F810F"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57" w:history="1">
        <w:r w:rsidRPr="00DD1B2E">
          <w:rPr>
            <w:rStyle w:val="Hyperlink"/>
            <w:noProof/>
          </w:rPr>
          <w:t xml:space="preserve">Figure </w:t>
        </w:r>
        <w:r w:rsidRPr="00DD1B2E">
          <w:rPr>
            <w:rStyle w:val="Hyperlink"/>
            <w:noProof/>
            <w:lang w:val="vi-VN"/>
          </w:rPr>
          <w:t>25</w:t>
        </w:r>
        <w:r w:rsidRPr="00DD1B2E">
          <w:rPr>
            <w:rStyle w:val="Hyperlink"/>
            <w:noProof/>
          </w:rPr>
          <w:t>: Detailed configuration of the 'Physiotherapist' role, demonstrating the functional implementation of privilege inheritance from multiple base modules</w:t>
        </w:r>
        <w:r w:rsidRPr="00DD1B2E">
          <w:rPr>
            <w:rStyle w:val="Hyperlink"/>
            <w:noProof/>
            <w:lang w:val="vi-VN"/>
          </w:rPr>
          <w:t xml:space="preserve"> </w:t>
        </w:r>
        <w:r w:rsidRPr="00DD1B2E">
          <w:rPr>
            <w:rStyle w:val="Hyperlink"/>
            <w:noProof/>
          </w:rPr>
          <w:t>4</w:t>
        </w:r>
        <w:r>
          <w:rPr>
            <w:noProof/>
            <w:webHidden/>
          </w:rPr>
          <w:tab/>
        </w:r>
        <w:r>
          <w:rPr>
            <w:noProof/>
            <w:webHidden/>
          </w:rPr>
          <w:fldChar w:fldCharType="begin"/>
        </w:r>
        <w:r>
          <w:rPr>
            <w:noProof/>
            <w:webHidden/>
          </w:rPr>
          <w:instrText xml:space="preserve"> PAGEREF _Toc227792157 \h </w:instrText>
        </w:r>
        <w:r>
          <w:rPr>
            <w:noProof/>
            <w:webHidden/>
          </w:rPr>
        </w:r>
        <w:r>
          <w:rPr>
            <w:noProof/>
            <w:webHidden/>
          </w:rPr>
          <w:fldChar w:fldCharType="separate"/>
        </w:r>
        <w:r>
          <w:rPr>
            <w:noProof/>
            <w:webHidden/>
          </w:rPr>
          <w:t>22</w:t>
        </w:r>
        <w:r>
          <w:rPr>
            <w:noProof/>
            <w:webHidden/>
          </w:rPr>
          <w:fldChar w:fldCharType="end"/>
        </w:r>
      </w:hyperlink>
    </w:p>
    <w:p w14:paraId="1697CDC5" w14:textId="72655D80"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58" w:history="1">
        <w:r w:rsidRPr="00DD1B2E">
          <w:rPr>
            <w:rStyle w:val="Hyperlink"/>
            <w:noProof/>
          </w:rPr>
          <w:t xml:space="preserve">Figure </w:t>
        </w:r>
        <w:r w:rsidRPr="00DD1B2E">
          <w:rPr>
            <w:rStyle w:val="Hyperlink"/>
            <w:noProof/>
            <w:lang w:val="vi-VN"/>
          </w:rPr>
          <w:t>26</w:t>
        </w:r>
        <w:r w:rsidRPr="00DD1B2E">
          <w:rPr>
            <w:rStyle w:val="Hyperlink"/>
            <w:noProof/>
          </w:rPr>
          <w:t>: Detailed configuration of the 'Psychologist' role, demonstrating the functional implementation of privilege inheritance from multiple base modules</w:t>
        </w:r>
        <w:r w:rsidRPr="00DD1B2E">
          <w:rPr>
            <w:rStyle w:val="Hyperlink"/>
            <w:noProof/>
            <w:lang w:val="vi-VN"/>
          </w:rPr>
          <w:t xml:space="preserve"> 1</w:t>
        </w:r>
        <w:r>
          <w:rPr>
            <w:noProof/>
            <w:webHidden/>
          </w:rPr>
          <w:tab/>
        </w:r>
        <w:r>
          <w:rPr>
            <w:noProof/>
            <w:webHidden/>
          </w:rPr>
          <w:fldChar w:fldCharType="begin"/>
        </w:r>
        <w:r>
          <w:rPr>
            <w:noProof/>
            <w:webHidden/>
          </w:rPr>
          <w:instrText xml:space="preserve"> PAGEREF _Toc227792158 \h </w:instrText>
        </w:r>
        <w:r>
          <w:rPr>
            <w:noProof/>
            <w:webHidden/>
          </w:rPr>
        </w:r>
        <w:r>
          <w:rPr>
            <w:noProof/>
            <w:webHidden/>
          </w:rPr>
          <w:fldChar w:fldCharType="separate"/>
        </w:r>
        <w:r>
          <w:rPr>
            <w:noProof/>
            <w:webHidden/>
          </w:rPr>
          <w:t>23</w:t>
        </w:r>
        <w:r>
          <w:rPr>
            <w:noProof/>
            <w:webHidden/>
          </w:rPr>
          <w:fldChar w:fldCharType="end"/>
        </w:r>
      </w:hyperlink>
    </w:p>
    <w:p w14:paraId="58BDC23A" w14:textId="46F9F0F4"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59" w:history="1">
        <w:r w:rsidRPr="00DD1B2E">
          <w:rPr>
            <w:rStyle w:val="Hyperlink"/>
            <w:noProof/>
          </w:rPr>
          <w:t xml:space="preserve">Figure </w:t>
        </w:r>
        <w:r w:rsidRPr="00DD1B2E">
          <w:rPr>
            <w:rStyle w:val="Hyperlink"/>
            <w:noProof/>
            <w:lang w:val="vi-VN"/>
          </w:rPr>
          <w:t>27</w:t>
        </w:r>
        <w:r w:rsidRPr="00DD1B2E">
          <w:rPr>
            <w:rStyle w:val="Hyperlink"/>
            <w:noProof/>
          </w:rPr>
          <w:t>: Detailed configuration of the 'Psychologist' role, demonstrating the functional implementation of privilege inheritance from multiple base modules</w:t>
        </w:r>
        <w:r w:rsidRPr="00DD1B2E">
          <w:rPr>
            <w:rStyle w:val="Hyperlink"/>
            <w:noProof/>
            <w:lang w:val="vi-VN"/>
          </w:rPr>
          <w:t xml:space="preserve"> </w:t>
        </w:r>
        <w:r w:rsidRPr="00DD1B2E">
          <w:rPr>
            <w:rStyle w:val="Hyperlink"/>
            <w:noProof/>
          </w:rPr>
          <w:t>2</w:t>
        </w:r>
        <w:r>
          <w:rPr>
            <w:noProof/>
            <w:webHidden/>
          </w:rPr>
          <w:tab/>
        </w:r>
        <w:r>
          <w:rPr>
            <w:noProof/>
            <w:webHidden/>
          </w:rPr>
          <w:fldChar w:fldCharType="begin"/>
        </w:r>
        <w:r>
          <w:rPr>
            <w:noProof/>
            <w:webHidden/>
          </w:rPr>
          <w:instrText xml:space="preserve"> PAGEREF _Toc227792159 \h </w:instrText>
        </w:r>
        <w:r>
          <w:rPr>
            <w:noProof/>
            <w:webHidden/>
          </w:rPr>
        </w:r>
        <w:r>
          <w:rPr>
            <w:noProof/>
            <w:webHidden/>
          </w:rPr>
          <w:fldChar w:fldCharType="separate"/>
        </w:r>
        <w:r>
          <w:rPr>
            <w:noProof/>
            <w:webHidden/>
          </w:rPr>
          <w:t>24</w:t>
        </w:r>
        <w:r>
          <w:rPr>
            <w:noProof/>
            <w:webHidden/>
          </w:rPr>
          <w:fldChar w:fldCharType="end"/>
        </w:r>
      </w:hyperlink>
    </w:p>
    <w:p w14:paraId="02D105BD" w14:textId="24ABF64B"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60" w:history="1">
        <w:r w:rsidRPr="00DD1B2E">
          <w:rPr>
            <w:rStyle w:val="Hyperlink"/>
            <w:noProof/>
          </w:rPr>
          <w:t xml:space="preserve">Figure </w:t>
        </w:r>
        <w:r w:rsidRPr="00DD1B2E">
          <w:rPr>
            <w:rStyle w:val="Hyperlink"/>
            <w:noProof/>
            <w:lang w:val="vi-VN"/>
          </w:rPr>
          <w:t>28</w:t>
        </w:r>
        <w:r w:rsidRPr="00DD1B2E">
          <w:rPr>
            <w:rStyle w:val="Hyperlink"/>
            <w:noProof/>
          </w:rPr>
          <w:t>: Detailed configuration of the 'Psychologist' role, demonstrating the functional implementation of privilege inheritance from multiple base modules</w:t>
        </w:r>
        <w:r w:rsidRPr="00DD1B2E">
          <w:rPr>
            <w:rStyle w:val="Hyperlink"/>
            <w:noProof/>
            <w:lang w:val="vi-VN"/>
          </w:rPr>
          <w:t xml:space="preserve"> </w:t>
        </w:r>
        <w:r w:rsidRPr="00DD1B2E">
          <w:rPr>
            <w:rStyle w:val="Hyperlink"/>
            <w:noProof/>
          </w:rPr>
          <w:t>3</w:t>
        </w:r>
        <w:r>
          <w:rPr>
            <w:noProof/>
            <w:webHidden/>
          </w:rPr>
          <w:tab/>
        </w:r>
        <w:r>
          <w:rPr>
            <w:noProof/>
            <w:webHidden/>
          </w:rPr>
          <w:fldChar w:fldCharType="begin"/>
        </w:r>
        <w:r>
          <w:rPr>
            <w:noProof/>
            <w:webHidden/>
          </w:rPr>
          <w:instrText xml:space="preserve"> PAGEREF _Toc227792160 \h </w:instrText>
        </w:r>
        <w:r>
          <w:rPr>
            <w:noProof/>
            <w:webHidden/>
          </w:rPr>
        </w:r>
        <w:r>
          <w:rPr>
            <w:noProof/>
            <w:webHidden/>
          </w:rPr>
          <w:fldChar w:fldCharType="separate"/>
        </w:r>
        <w:r>
          <w:rPr>
            <w:noProof/>
            <w:webHidden/>
          </w:rPr>
          <w:t>24</w:t>
        </w:r>
        <w:r>
          <w:rPr>
            <w:noProof/>
            <w:webHidden/>
          </w:rPr>
          <w:fldChar w:fldCharType="end"/>
        </w:r>
      </w:hyperlink>
    </w:p>
    <w:p w14:paraId="27D5CEE5" w14:textId="4E0533DF"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61" w:history="1">
        <w:r w:rsidRPr="00DD1B2E">
          <w:rPr>
            <w:rStyle w:val="Hyperlink"/>
            <w:noProof/>
          </w:rPr>
          <w:t xml:space="preserve">Figure </w:t>
        </w:r>
        <w:r w:rsidRPr="00DD1B2E">
          <w:rPr>
            <w:rStyle w:val="Hyperlink"/>
            <w:noProof/>
            <w:lang w:val="vi-VN"/>
          </w:rPr>
          <w:t>29</w:t>
        </w:r>
        <w:r w:rsidRPr="00DD1B2E">
          <w:rPr>
            <w:rStyle w:val="Hyperlink"/>
            <w:noProof/>
          </w:rPr>
          <w:t>: Detailed configuration of the 'Psychologist' role, demonstrating the functional implementation of privilege inheritance from multiple base modules</w:t>
        </w:r>
        <w:r w:rsidRPr="00DD1B2E">
          <w:rPr>
            <w:rStyle w:val="Hyperlink"/>
            <w:noProof/>
            <w:lang w:val="vi-VN"/>
          </w:rPr>
          <w:t xml:space="preserve"> </w:t>
        </w:r>
        <w:r w:rsidRPr="00DD1B2E">
          <w:rPr>
            <w:rStyle w:val="Hyperlink"/>
            <w:noProof/>
          </w:rPr>
          <w:t>4</w:t>
        </w:r>
        <w:r>
          <w:rPr>
            <w:noProof/>
            <w:webHidden/>
          </w:rPr>
          <w:tab/>
        </w:r>
        <w:r>
          <w:rPr>
            <w:noProof/>
            <w:webHidden/>
          </w:rPr>
          <w:fldChar w:fldCharType="begin"/>
        </w:r>
        <w:r>
          <w:rPr>
            <w:noProof/>
            <w:webHidden/>
          </w:rPr>
          <w:instrText xml:space="preserve"> PAGEREF _Toc227792161 \h </w:instrText>
        </w:r>
        <w:r>
          <w:rPr>
            <w:noProof/>
            <w:webHidden/>
          </w:rPr>
        </w:r>
        <w:r>
          <w:rPr>
            <w:noProof/>
            <w:webHidden/>
          </w:rPr>
          <w:fldChar w:fldCharType="separate"/>
        </w:r>
        <w:r>
          <w:rPr>
            <w:noProof/>
            <w:webHidden/>
          </w:rPr>
          <w:t>25</w:t>
        </w:r>
        <w:r>
          <w:rPr>
            <w:noProof/>
            <w:webHidden/>
          </w:rPr>
          <w:fldChar w:fldCharType="end"/>
        </w:r>
      </w:hyperlink>
    </w:p>
    <w:p w14:paraId="506EF99D" w14:textId="024B53C8"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62" w:history="1">
        <w:r w:rsidRPr="00DD1B2E">
          <w:rPr>
            <w:rStyle w:val="Hyperlink"/>
            <w:noProof/>
          </w:rPr>
          <w:t xml:space="preserve">Figure </w:t>
        </w:r>
        <w:r w:rsidRPr="00DD1B2E">
          <w:rPr>
            <w:rStyle w:val="Hyperlink"/>
            <w:noProof/>
            <w:lang w:val="vi-VN"/>
          </w:rPr>
          <w:t>30</w:t>
        </w:r>
        <w:r w:rsidRPr="00DD1B2E">
          <w:rPr>
            <w:rStyle w:val="Hyperlink"/>
            <w:noProof/>
          </w:rPr>
          <w:t>: Detailed configuration of the 'Radiologist' role, demonstrating the functional implementation of privilege inheritance from multiple base modules</w:t>
        </w:r>
        <w:r w:rsidRPr="00DD1B2E">
          <w:rPr>
            <w:rStyle w:val="Hyperlink"/>
            <w:noProof/>
            <w:lang w:val="vi-VN"/>
          </w:rPr>
          <w:t xml:space="preserve"> 1</w:t>
        </w:r>
        <w:r>
          <w:rPr>
            <w:noProof/>
            <w:webHidden/>
          </w:rPr>
          <w:tab/>
        </w:r>
        <w:r>
          <w:rPr>
            <w:noProof/>
            <w:webHidden/>
          </w:rPr>
          <w:fldChar w:fldCharType="begin"/>
        </w:r>
        <w:r>
          <w:rPr>
            <w:noProof/>
            <w:webHidden/>
          </w:rPr>
          <w:instrText xml:space="preserve"> PAGEREF _Toc227792162 \h </w:instrText>
        </w:r>
        <w:r>
          <w:rPr>
            <w:noProof/>
            <w:webHidden/>
          </w:rPr>
        </w:r>
        <w:r>
          <w:rPr>
            <w:noProof/>
            <w:webHidden/>
          </w:rPr>
          <w:fldChar w:fldCharType="separate"/>
        </w:r>
        <w:r>
          <w:rPr>
            <w:noProof/>
            <w:webHidden/>
          </w:rPr>
          <w:t>25</w:t>
        </w:r>
        <w:r>
          <w:rPr>
            <w:noProof/>
            <w:webHidden/>
          </w:rPr>
          <w:fldChar w:fldCharType="end"/>
        </w:r>
      </w:hyperlink>
    </w:p>
    <w:p w14:paraId="4C6AE562" w14:textId="23B9A5B8"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63" w:history="1">
        <w:r w:rsidRPr="00DD1B2E">
          <w:rPr>
            <w:rStyle w:val="Hyperlink"/>
            <w:noProof/>
          </w:rPr>
          <w:t xml:space="preserve">Figure </w:t>
        </w:r>
        <w:r w:rsidRPr="00DD1B2E">
          <w:rPr>
            <w:rStyle w:val="Hyperlink"/>
            <w:noProof/>
            <w:lang w:val="vi-VN"/>
          </w:rPr>
          <w:t>31</w:t>
        </w:r>
        <w:r w:rsidRPr="00DD1B2E">
          <w:rPr>
            <w:rStyle w:val="Hyperlink"/>
            <w:noProof/>
          </w:rPr>
          <w:t>: Detailed configuration of the 'Radiologist' role, demonstrating the functional implementation of privilege inheritance from multiple base modules</w:t>
        </w:r>
        <w:r w:rsidRPr="00DD1B2E">
          <w:rPr>
            <w:rStyle w:val="Hyperlink"/>
            <w:noProof/>
            <w:lang w:val="vi-VN"/>
          </w:rPr>
          <w:t xml:space="preserve"> </w:t>
        </w:r>
        <w:r w:rsidRPr="00DD1B2E">
          <w:rPr>
            <w:rStyle w:val="Hyperlink"/>
            <w:noProof/>
          </w:rPr>
          <w:t>2</w:t>
        </w:r>
        <w:r>
          <w:rPr>
            <w:noProof/>
            <w:webHidden/>
          </w:rPr>
          <w:tab/>
        </w:r>
        <w:r>
          <w:rPr>
            <w:noProof/>
            <w:webHidden/>
          </w:rPr>
          <w:fldChar w:fldCharType="begin"/>
        </w:r>
        <w:r>
          <w:rPr>
            <w:noProof/>
            <w:webHidden/>
          </w:rPr>
          <w:instrText xml:space="preserve"> PAGEREF _Toc227792163 \h </w:instrText>
        </w:r>
        <w:r>
          <w:rPr>
            <w:noProof/>
            <w:webHidden/>
          </w:rPr>
        </w:r>
        <w:r>
          <w:rPr>
            <w:noProof/>
            <w:webHidden/>
          </w:rPr>
          <w:fldChar w:fldCharType="separate"/>
        </w:r>
        <w:r>
          <w:rPr>
            <w:noProof/>
            <w:webHidden/>
          </w:rPr>
          <w:t>26</w:t>
        </w:r>
        <w:r>
          <w:rPr>
            <w:noProof/>
            <w:webHidden/>
          </w:rPr>
          <w:fldChar w:fldCharType="end"/>
        </w:r>
      </w:hyperlink>
    </w:p>
    <w:p w14:paraId="3BEEC947" w14:textId="2E27431F"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64" w:history="1">
        <w:r w:rsidRPr="00DD1B2E">
          <w:rPr>
            <w:rStyle w:val="Hyperlink"/>
            <w:noProof/>
          </w:rPr>
          <w:t xml:space="preserve">Figure </w:t>
        </w:r>
        <w:r w:rsidRPr="00DD1B2E">
          <w:rPr>
            <w:rStyle w:val="Hyperlink"/>
            <w:noProof/>
            <w:lang w:val="vi-VN"/>
          </w:rPr>
          <w:t>32</w:t>
        </w:r>
        <w:r w:rsidRPr="00DD1B2E">
          <w:rPr>
            <w:rStyle w:val="Hyperlink"/>
            <w:noProof/>
          </w:rPr>
          <w:t>: Detailed configuration of the 'Radiologist' role, demonstrating the functional implementation of privilege inheritance from multiple base modules</w:t>
        </w:r>
        <w:r w:rsidRPr="00DD1B2E">
          <w:rPr>
            <w:rStyle w:val="Hyperlink"/>
            <w:noProof/>
            <w:lang w:val="vi-VN"/>
          </w:rPr>
          <w:t xml:space="preserve"> </w:t>
        </w:r>
        <w:r w:rsidRPr="00DD1B2E">
          <w:rPr>
            <w:rStyle w:val="Hyperlink"/>
            <w:noProof/>
          </w:rPr>
          <w:t>3</w:t>
        </w:r>
        <w:r>
          <w:rPr>
            <w:noProof/>
            <w:webHidden/>
          </w:rPr>
          <w:tab/>
        </w:r>
        <w:r>
          <w:rPr>
            <w:noProof/>
            <w:webHidden/>
          </w:rPr>
          <w:fldChar w:fldCharType="begin"/>
        </w:r>
        <w:r>
          <w:rPr>
            <w:noProof/>
            <w:webHidden/>
          </w:rPr>
          <w:instrText xml:space="preserve"> PAGEREF _Toc227792164 \h </w:instrText>
        </w:r>
        <w:r>
          <w:rPr>
            <w:noProof/>
            <w:webHidden/>
          </w:rPr>
        </w:r>
        <w:r>
          <w:rPr>
            <w:noProof/>
            <w:webHidden/>
          </w:rPr>
          <w:fldChar w:fldCharType="separate"/>
        </w:r>
        <w:r>
          <w:rPr>
            <w:noProof/>
            <w:webHidden/>
          </w:rPr>
          <w:t>27</w:t>
        </w:r>
        <w:r>
          <w:rPr>
            <w:noProof/>
            <w:webHidden/>
          </w:rPr>
          <w:fldChar w:fldCharType="end"/>
        </w:r>
      </w:hyperlink>
    </w:p>
    <w:p w14:paraId="52AC791E" w14:textId="3BC7C0B3"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65" w:history="1">
        <w:r w:rsidRPr="00DD1B2E">
          <w:rPr>
            <w:rStyle w:val="Hyperlink"/>
            <w:noProof/>
          </w:rPr>
          <w:t xml:space="preserve">Figure </w:t>
        </w:r>
        <w:r w:rsidRPr="00DD1B2E">
          <w:rPr>
            <w:rStyle w:val="Hyperlink"/>
            <w:noProof/>
            <w:lang w:val="vi-VN"/>
          </w:rPr>
          <w:t>33</w:t>
        </w:r>
        <w:r w:rsidRPr="00DD1B2E">
          <w:rPr>
            <w:rStyle w:val="Hyperlink"/>
            <w:noProof/>
          </w:rPr>
          <w:t>: Detailed configuration of the 'Radiologist' role, demonstrating the functional implementation of privilege inheritance from multiple base modules</w:t>
        </w:r>
        <w:r w:rsidRPr="00DD1B2E">
          <w:rPr>
            <w:rStyle w:val="Hyperlink"/>
            <w:noProof/>
            <w:lang w:val="vi-VN"/>
          </w:rPr>
          <w:t xml:space="preserve"> </w:t>
        </w:r>
        <w:r w:rsidRPr="00DD1B2E">
          <w:rPr>
            <w:rStyle w:val="Hyperlink"/>
            <w:noProof/>
          </w:rPr>
          <w:t>4</w:t>
        </w:r>
        <w:r>
          <w:rPr>
            <w:noProof/>
            <w:webHidden/>
          </w:rPr>
          <w:tab/>
        </w:r>
        <w:r>
          <w:rPr>
            <w:noProof/>
            <w:webHidden/>
          </w:rPr>
          <w:fldChar w:fldCharType="begin"/>
        </w:r>
        <w:r>
          <w:rPr>
            <w:noProof/>
            <w:webHidden/>
          </w:rPr>
          <w:instrText xml:space="preserve"> PAGEREF _Toc227792165 \h </w:instrText>
        </w:r>
        <w:r>
          <w:rPr>
            <w:noProof/>
            <w:webHidden/>
          </w:rPr>
        </w:r>
        <w:r>
          <w:rPr>
            <w:noProof/>
            <w:webHidden/>
          </w:rPr>
          <w:fldChar w:fldCharType="separate"/>
        </w:r>
        <w:r>
          <w:rPr>
            <w:noProof/>
            <w:webHidden/>
          </w:rPr>
          <w:t>27</w:t>
        </w:r>
        <w:r>
          <w:rPr>
            <w:noProof/>
            <w:webHidden/>
          </w:rPr>
          <w:fldChar w:fldCharType="end"/>
        </w:r>
      </w:hyperlink>
    </w:p>
    <w:p w14:paraId="3DAF42F3" w14:textId="05CC25C8"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66" w:history="1">
        <w:r w:rsidRPr="00DD1B2E">
          <w:rPr>
            <w:rStyle w:val="Hyperlink"/>
            <w:noProof/>
          </w:rPr>
          <w:t xml:space="preserve">Figure </w:t>
        </w:r>
        <w:r w:rsidRPr="00DD1B2E">
          <w:rPr>
            <w:rStyle w:val="Hyperlink"/>
            <w:noProof/>
            <w:lang w:val="vi-VN"/>
          </w:rPr>
          <w:t>34</w:t>
        </w:r>
        <w:r w:rsidRPr="00DD1B2E">
          <w:rPr>
            <w:rStyle w:val="Hyperlink"/>
            <w:noProof/>
          </w:rPr>
          <w:t>: Detailed configuration of the 'Registration Clerk' role, demonstrating the functional implementation of privilege inheritance from multiple base modules</w:t>
        </w:r>
        <w:r w:rsidRPr="00DD1B2E">
          <w:rPr>
            <w:rStyle w:val="Hyperlink"/>
            <w:noProof/>
            <w:lang w:val="vi-VN"/>
          </w:rPr>
          <w:t xml:space="preserve"> 1</w:t>
        </w:r>
        <w:r>
          <w:rPr>
            <w:noProof/>
            <w:webHidden/>
          </w:rPr>
          <w:tab/>
        </w:r>
        <w:r>
          <w:rPr>
            <w:noProof/>
            <w:webHidden/>
          </w:rPr>
          <w:fldChar w:fldCharType="begin"/>
        </w:r>
        <w:r>
          <w:rPr>
            <w:noProof/>
            <w:webHidden/>
          </w:rPr>
          <w:instrText xml:space="preserve"> PAGEREF _Toc227792166 \h </w:instrText>
        </w:r>
        <w:r>
          <w:rPr>
            <w:noProof/>
            <w:webHidden/>
          </w:rPr>
        </w:r>
        <w:r>
          <w:rPr>
            <w:noProof/>
            <w:webHidden/>
          </w:rPr>
          <w:fldChar w:fldCharType="separate"/>
        </w:r>
        <w:r>
          <w:rPr>
            <w:noProof/>
            <w:webHidden/>
          </w:rPr>
          <w:t>28</w:t>
        </w:r>
        <w:r>
          <w:rPr>
            <w:noProof/>
            <w:webHidden/>
          </w:rPr>
          <w:fldChar w:fldCharType="end"/>
        </w:r>
      </w:hyperlink>
    </w:p>
    <w:p w14:paraId="07A82FF5" w14:textId="2C3C0F7A"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67" w:history="1">
        <w:r w:rsidRPr="00DD1B2E">
          <w:rPr>
            <w:rStyle w:val="Hyperlink"/>
            <w:noProof/>
          </w:rPr>
          <w:t xml:space="preserve">Figure </w:t>
        </w:r>
        <w:r w:rsidRPr="00DD1B2E">
          <w:rPr>
            <w:rStyle w:val="Hyperlink"/>
            <w:noProof/>
            <w:lang w:val="vi-VN"/>
          </w:rPr>
          <w:t>35</w:t>
        </w:r>
        <w:r w:rsidRPr="00DD1B2E">
          <w:rPr>
            <w:rStyle w:val="Hyperlink"/>
            <w:noProof/>
          </w:rPr>
          <w:t>: Detailed configuration of the 'Registration Clerk' role, demonstrating the functional implementation of privilege inheritance from multiple base modules</w:t>
        </w:r>
        <w:r w:rsidRPr="00DD1B2E">
          <w:rPr>
            <w:rStyle w:val="Hyperlink"/>
            <w:noProof/>
            <w:lang w:val="vi-VN"/>
          </w:rPr>
          <w:t xml:space="preserve"> </w:t>
        </w:r>
        <w:r w:rsidRPr="00DD1B2E">
          <w:rPr>
            <w:rStyle w:val="Hyperlink"/>
            <w:noProof/>
          </w:rPr>
          <w:t>2</w:t>
        </w:r>
        <w:r>
          <w:rPr>
            <w:noProof/>
            <w:webHidden/>
          </w:rPr>
          <w:tab/>
        </w:r>
        <w:r>
          <w:rPr>
            <w:noProof/>
            <w:webHidden/>
          </w:rPr>
          <w:fldChar w:fldCharType="begin"/>
        </w:r>
        <w:r>
          <w:rPr>
            <w:noProof/>
            <w:webHidden/>
          </w:rPr>
          <w:instrText xml:space="preserve"> PAGEREF _Toc227792167 \h </w:instrText>
        </w:r>
        <w:r>
          <w:rPr>
            <w:noProof/>
            <w:webHidden/>
          </w:rPr>
        </w:r>
        <w:r>
          <w:rPr>
            <w:noProof/>
            <w:webHidden/>
          </w:rPr>
          <w:fldChar w:fldCharType="separate"/>
        </w:r>
        <w:r>
          <w:rPr>
            <w:noProof/>
            <w:webHidden/>
          </w:rPr>
          <w:t>28</w:t>
        </w:r>
        <w:r>
          <w:rPr>
            <w:noProof/>
            <w:webHidden/>
          </w:rPr>
          <w:fldChar w:fldCharType="end"/>
        </w:r>
      </w:hyperlink>
    </w:p>
    <w:p w14:paraId="5A448F03" w14:textId="557B70A8"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68" w:history="1">
        <w:r w:rsidRPr="00DD1B2E">
          <w:rPr>
            <w:rStyle w:val="Hyperlink"/>
            <w:noProof/>
          </w:rPr>
          <w:t xml:space="preserve">Figure </w:t>
        </w:r>
        <w:r w:rsidRPr="00DD1B2E">
          <w:rPr>
            <w:rStyle w:val="Hyperlink"/>
            <w:noProof/>
            <w:lang w:val="vi-VN"/>
          </w:rPr>
          <w:t>36</w:t>
        </w:r>
        <w:r w:rsidRPr="00DD1B2E">
          <w:rPr>
            <w:rStyle w:val="Hyperlink"/>
            <w:noProof/>
          </w:rPr>
          <w:t>: Detailed configuration of the 'Registration Clerk' role, demonstrating the functional implementation of privilege inheritance from multiple base modules</w:t>
        </w:r>
        <w:r w:rsidRPr="00DD1B2E">
          <w:rPr>
            <w:rStyle w:val="Hyperlink"/>
            <w:noProof/>
            <w:lang w:val="vi-VN"/>
          </w:rPr>
          <w:t xml:space="preserve"> </w:t>
        </w:r>
        <w:r w:rsidRPr="00DD1B2E">
          <w:rPr>
            <w:rStyle w:val="Hyperlink"/>
            <w:noProof/>
          </w:rPr>
          <w:t>3</w:t>
        </w:r>
        <w:r>
          <w:rPr>
            <w:noProof/>
            <w:webHidden/>
          </w:rPr>
          <w:tab/>
        </w:r>
        <w:r>
          <w:rPr>
            <w:noProof/>
            <w:webHidden/>
          </w:rPr>
          <w:fldChar w:fldCharType="begin"/>
        </w:r>
        <w:r>
          <w:rPr>
            <w:noProof/>
            <w:webHidden/>
          </w:rPr>
          <w:instrText xml:space="preserve"> PAGEREF _Toc227792168 \h </w:instrText>
        </w:r>
        <w:r>
          <w:rPr>
            <w:noProof/>
            <w:webHidden/>
          </w:rPr>
        </w:r>
        <w:r>
          <w:rPr>
            <w:noProof/>
            <w:webHidden/>
          </w:rPr>
          <w:fldChar w:fldCharType="separate"/>
        </w:r>
        <w:r>
          <w:rPr>
            <w:noProof/>
            <w:webHidden/>
          </w:rPr>
          <w:t>29</w:t>
        </w:r>
        <w:r>
          <w:rPr>
            <w:noProof/>
            <w:webHidden/>
          </w:rPr>
          <w:fldChar w:fldCharType="end"/>
        </w:r>
      </w:hyperlink>
    </w:p>
    <w:p w14:paraId="132F4B19" w14:textId="6B806610"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69" w:history="1">
        <w:r w:rsidRPr="00DD1B2E">
          <w:rPr>
            <w:rStyle w:val="Hyperlink"/>
            <w:noProof/>
          </w:rPr>
          <w:t xml:space="preserve">Figure </w:t>
        </w:r>
        <w:r w:rsidRPr="00DD1B2E">
          <w:rPr>
            <w:rStyle w:val="Hyperlink"/>
            <w:noProof/>
            <w:lang w:val="vi-VN"/>
          </w:rPr>
          <w:t>37</w:t>
        </w:r>
        <w:r w:rsidRPr="00DD1B2E">
          <w:rPr>
            <w:rStyle w:val="Hyperlink"/>
            <w:noProof/>
          </w:rPr>
          <w:t>: Detailed configuration of the 'Registration Clerk' role, demonstrating the functional implementation of privilege inheritance from multiple base modules</w:t>
        </w:r>
        <w:r w:rsidRPr="00DD1B2E">
          <w:rPr>
            <w:rStyle w:val="Hyperlink"/>
            <w:noProof/>
            <w:lang w:val="vi-VN"/>
          </w:rPr>
          <w:t xml:space="preserve"> </w:t>
        </w:r>
        <w:r w:rsidRPr="00DD1B2E">
          <w:rPr>
            <w:rStyle w:val="Hyperlink"/>
            <w:noProof/>
          </w:rPr>
          <w:t>4</w:t>
        </w:r>
        <w:r>
          <w:rPr>
            <w:noProof/>
            <w:webHidden/>
          </w:rPr>
          <w:tab/>
        </w:r>
        <w:r>
          <w:rPr>
            <w:noProof/>
            <w:webHidden/>
          </w:rPr>
          <w:fldChar w:fldCharType="begin"/>
        </w:r>
        <w:r>
          <w:rPr>
            <w:noProof/>
            <w:webHidden/>
          </w:rPr>
          <w:instrText xml:space="preserve"> PAGEREF _Toc227792169 \h </w:instrText>
        </w:r>
        <w:r>
          <w:rPr>
            <w:noProof/>
            <w:webHidden/>
          </w:rPr>
        </w:r>
        <w:r>
          <w:rPr>
            <w:noProof/>
            <w:webHidden/>
          </w:rPr>
          <w:fldChar w:fldCharType="separate"/>
        </w:r>
        <w:r>
          <w:rPr>
            <w:noProof/>
            <w:webHidden/>
          </w:rPr>
          <w:t>29</w:t>
        </w:r>
        <w:r>
          <w:rPr>
            <w:noProof/>
            <w:webHidden/>
          </w:rPr>
          <w:fldChar w:fldCharType="end"/>
        </w:r>
      </w:hyperlink>
    </w:p>
    <w:p w14:paraId="1860ABDE" w14:textId="02B17431"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70" w:history="1">
        <w:r w:rsidRPr="00DD1B2E">
          <w:rPr>
            <w:rStyle w:val="Hyperlink"/>
            <w:noProof/>
          </w:rPr>
          <w:t xml:space="preserve">Figure </w:t>
        </w:r>
        <w:r w:rsidRPr="00DD1B2E">
          <w:rPr>
            <w:rStyle w:val="Hyperlink"/>
            <w:noProof/>
            <w:lang w:val="vi-VN"/>
          </w:rPr>
          <w:t>38</w:t>
        </w:r>
        <w:r w:rsidRPr="00DD1B2E">
          <w:rPr>
            <w:rStyle w:val="Hyperlink"/>
            <w:noProof/>
          </w:rPr>
          <w:t>: Detailed configuration of the 'System Administrator' role, demonstrating the functional implementation of privilege inheritance from multiple base modules</w:t>
        </w:r>
        <w:r w:rsidRPr="00DD1B2E">
          <w:rPr>
            <w:rStyle w:val="Hyperlink"/>
            <w:noProof/>
            <w:lang w:val="vi-VN"/>
          </w:rPr>
          <w:t xml:space="preserve"> 1</w:t>
        </w:r>
        <w:r>
          <w:rPr>
            <w:noProof/>
            <w:webHidden/>
          </w:rPr>
          <w:tab/>
        </w:r>
        <w:r>
          <w:rPr>
            <w:noProof/>
            <w:webHidden/>
          </w:rPr>
          <w:fldChar w:fldCharType="begin"/>
        </w:r>
        <w:r>
          <w:rPr>
            <w:noProof/>
            <w:webHidden/>
          </w:rPr>
          <w:instrText xml:space="preserve"> PAGEREF _Toc227792170 \h </w:instrText>
        </w:r>
        <w:r>
          <w:rPr>
            <w:noProof/>
            <w:webHidden/>
          </w:rPr>
        </w:r>
        <w:r>
          <w:rPr>
            <w:noProof/>
            <w:webHidden/>
          </w:rPr>
          <w:fldChar w:fldCharType="separate"/>
        </w:r>
        <w:r>
          <w:rPr>
            <w:noProof/>
            <w:webHidden/>
          </w:rPr>
          <w:t>30</w:t>
        </w:r>
        <w:r>
          <w:rPr>
            <w:noProof/>
            <w:webHidden/>
          </w:rPr>
          <w:fldChar w:fldCharType="end"/>
        </w:r>
      </w:hyperlink>
    </w:p>
    <w:p w14:paraId="4FAE1673" w14:textId="165B6F95"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71" w:history="1">
        <w:r w:rsidRPr="00DD1B2E">
          <w:rPr>
            <w:rStyle w:val="Hyperlink"/>
            <w:noProof/>
          </w:rPr>
          <w:t xml:space="preserve">Figure </w:t>
        </w:r>
        <w:r w:rsidRPr="00DD1B2E">
          <w:rPr>
            <w:rStyle w:val="Hyperlink"/>
            <w:noProof/>
            <w:lang w:val="vi-VN"/>
          </w:rPr>
          <w:t>39</w:t>
        </w:r>
        <w:r w:rsidRPr="00DD1B2E">
          <w:rPr>
            <w:rStyle w:val="Hyperlink"/>
            <w:noProof/>
          </w:rPr>
          <w:t>: Detailed configuration of the 'System Administrator' role, demonstrating the functional implementation of privilege inheritance from multiple base modules</w:t>
        </w:r>
        <w:r w:rsidRPr="00DD1B2E">
          <w:rPr>
            <w:rStyle w:val="Hyperlink"/>
            <w:noProof/>
            <w:lang w:val="vi-VN"/>
          </w:rPr>
          <w:t xml:space="preserve"> </w:t>
        </w:r>
        <w:r w:rsidRPr="00DD1B2E">
          <w:rPr>
            <w:rStyle w:val="Hyperlink"/>
            <w:noProof/>
          </w:rPr>
          <w:t>2</w:t>
        </w:r>
        <w:r>
          <w:rPr>
            <w:noProof/>
            <w:webHidden/>
          </w:rPr>
          <w:tab/>
        </w:r>
        <w:r>
          <w:rPr>
            <w:noProof/>
            <w:webHidden/>
          </w:rPr>
          <w:fldChar w:fldCharType="begin"/>
        </w:r>
        <w:r>
          <w:rPr>
            <w:noProof/>
            <w:webHidden/>
          </w:rPr>
          <w:instrText xml:space="preserve"> PAGEREF _Toc227792171 \h </w:instrText>
        </w:r>
        <w:r>
          <w:rPr>
            <w:noProof/>
            <w:webHidden/>
          </w:rPr>
        </w:r>
        <w:r>
          <w:rPr>
            <w:noProof/>
            <w:webHidden/>
          </w:rPr>
          <w:fldChar w:fldCharType="separate"/>
        </w:r>
        <w:r>
          <w:rPr>
            <w:noProof/>
            <w:webHidden/>
          </w:rPr>
          <w:t>31</w:t>
        </w:r>
        <w:r>
          <w:rPr>
            <w:noProof/>
            <w:webHidden/>
          </w:rPr>
          <w:fldChar w:fldCharType="end"/>
        </w:r>
      </w:hyperlink>
    </w:p>
    <w:p w14:paraId="64A01975" w14:textId="0C7EDD23"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72" w:history="1">
        <w:r w:rsidRPr="00DD1B2E">
          <w:rPr>
            <w:rStyle w:val="Hyperlink"/>
            <w:noProof/>
          </w:rPr>
          <w:t xml:space="preserve">Figure </w:t>
        </w:r>
        <w:r w:rsidRPr="00DD1B2E">
          <w:rPr>
            <w:rStyle w:val="Hyperlink"/>
            <w:noProof/>
            <w:lang w:val="vi-VN"/>
          </w:rPr>
          <w:t>40</w:t>
        </w:r>
        <w:r w:rsidRPr="00DD1B2E">
          <w:rPr>
            <w:rStyle w:val="Hyperlink"/>
            <w:noProof/>
          </w:rPr>
          <w:t>: Detailed configuration of the 'System Administrator' role, demonstrating the functional implementation of privilege inheritance from multiple base modules</w:t>
        </w:r>
        <w:r w:rsidRPr="00DD1B2E">
          <w:rPr>
            <w:rStyle w:val="Hyperlink"/>
            <w:noProof/>
            <w:lang w:val="vi-VN"/>
          </w:rPr>
          <w:t xml:space="preserve"> </w:t>
        </w:r>
        <w:r w:rsidRPr="00DD1B2E">
          <w:rPr>
            <w:rStyle w:val="Hyperlink"/>
            <w:noProof/>
          </w:rPr>
          <w:t>3</w:t>
        </w:r>
        <w:r>
          <w:rPr>
            <w:noProof/>
            <w:webHidden/>
          </w:rPr>
          <w:tab/>
        </w:r>
        <w:r>
          <w:rPr>
            <w:noProof/>
            <w:webHidden/>
          </w:rPr>
          <w:fldChar w:fldCharType="begin"/>
        </w:r>
        <w:r>
          <w:rPr>
            <w:noProof/>
            <w:webHidden/>
          </w:rPr>
          <w:instrText xml:space="preserve"> PAGEREF _Toc227792172 \h </w:instrText>
        </w:r>
        <w:r>
          <w:rPr>
            <w:noProof/>
            <w:webHidden/>
          </w:rPr>
        </w:r>
        <w:r>
          <w:rPr>
            <w:noProof/>
            <w:webHidden/>
          </w:rPr>
          <w:fldChar w:fldCharType="separate"/>
        </w:r>
        <w:r>
          <w:rPr>
            <w:noProof/>
            <w:webHidden/>
          </w:rPr>
          <w:t>31</w:t>
        </w:r>
        <w:r>
          <w:rPr>
            <w:noProof/>
            <w:webHidden/>
          </w:rPr>
          <w:fldChar w:fldCharType="end"/>
        </w:r>
      </w:hyperlink>
    </w:p>
    <w:p w14:paraId="6CFD9BFB" w14:textId="7494AC21"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73" w:history="1">
        <w:r w:rsidRPr="00DD1B2E">
          <w:rPr>
            <w:rStyle w:val="Hyperlink"/>
            <w:noProof/>
          </w:rPr>
          <w:t xml:space="preserve">Figure </w:t>
        </w:r>
        <w:r w:rsidRPr="00DD1B2E">
          <w:rPr>
            <w:rStyle w:val="Hyperlink"/>
            <w:noProof/>
            <w:lang w:val="vi-VN"/>
          </w:rPr>
          <w:t>41</w:t>
        </w:r>
        <w:r w:rsidRPr="00DD1B2E">
          <w:rPr>
            <w:rStyle w:val="Hyperlink"/>
            <w:noProof/>
          </w:rPr>
          <w:t>: Detailed configuration of the 'System Administrator' role, demonstrating the functional implementation of privilege inheritance from multiple base modules</w:t>
        </w:r>
        <w:r w:rsidRPr="00DD1B2E">
          <w:rPr>
            <w:rStyle w:val="Hyperlink"/>
            <w:noProof/>
            <w:lang w:val="vi-VN"/>
          </w:rPr>
          <w:t xml:space="preserve"> </w:t>
        </w:r>
        <w:r w:rsidRPr="00DD1B2E">
          <w:rPr>
            <w:rStyle w:val="Hyperlink"/>
            <w:noProof/>
          </w:rPr>
          <w:t>4</w:t>
        </w:r>
        <w:r>
          <w:rPr>
            <w:noProof/>
            <w:webHidden/>
          </w:rPr>
          <w:tab/>
        </w:r>
        <w:r>
          <w:rPr>
            <w:noProof/>
            <w:webHidden/>
          </w:rPr>
          <w:fldChar w:fldCharType="begin"/>
        </w:r>
        <w:r>
          <w:rPr>
            <w:noProof/>
            <w:webHidden/>
          </w:rPr>
          <w:instrText xml:space="preserve"> PAGEREF _Toc227792173 \h </w:instrText>
        </w:r>
        <w:r>
          <w:rPr>
            <w:noProof/>
            <w:webHidden/>
          </w:rPr>
        </w:r>
        <w:r>
          <w:rPr>
            <w:noProof/>
            <w:webHidden/>
          </w:rPr>
          <w:fldChar w:fldCharType="separate"/>
        </w:r>
        <w:r>
          <w:rPr>
            <w:noProof/>
            <w:webHidden/>
          </w:rPr>
          <w:t>32</w:t>
        </w:r>
        <w:r>
          <w:rPr>
            <w:noProof/>
            <w:webHidden/>
          </w:rPr>
          <w:fldChar w:fldCharType="end"/>
        </w:r>
      </w:hyperlink>
    </w:p>
    <w:p w14:paraId="5855DD66" w14:textId="364E0CD0"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74" w:history="1">
        <w:r w:rsidRPr="00DD1B2E">
          <w:rPr>
            <w:rStyle w:val="Hyperlink"/>
            <w:noProof/>
          </w:rPr>
          <w:t xml:space="preserve">Figure </w:t>
        </w:r>
        <w:r w:rsidRPr="00DD1B2E">
          <w:rPr>
            <w:rStyle w:val="Hyperlink"/>
            <w:noProof/>
            <w:lang w:val="vi-VN"/>
          </w:rPr>
          <w:t>42</w:t>
        </w:r>
        <w:r w:rsidRPr="00DD1B2E">
          <w:rPr>
            <w:rStyle w:val="Hyperlink"/>
            <w:noProof/>
          </w:rPr>
          <w:t>: Detailed configuration of the 'Ambulance Personnel' role, demonstrating the functional implementation of privilege inheritance from multiple base modules</w:t>
        </w:r>
        <w:r w:rsidRPr="00DD1B2E">
          <w:rPr>
            <w:rStyle w:val="Hyperlink"/>
            <w:noProof/>
            <w:lang w:val="vi-VN"/>
          </w:rPr>
          <w:t xml:space="preserve"> 1</w:t>
        </w:r>
        <w:r>
          <w:rPr>
            <w:noProof/>
            <w:webHidden/>
          </w:rPr>
          <w:tab/>
        </w:r>
        <w:r>
          <w:rPr>
            <w:noProof/>
            <w:webHidden/>
          </w:rPr>
          <w:fldChar w:fldCharType="begin"/>
        </w:r>
        <w:r>
          <w:rPr>
            <w:noProof/>
            <w:webHidden/>
          </w:rPr>
          <w:instrText xml:space="preserve"> PAGEREF _Toc227792174 \h </w:instrText>
        </w:r>
        <w:r>
          <w:rPr>
            <w:noProof/>
            <w:webHidden/>
          </w:rPr>
        </w:r>
        <w:r>
          <w:rPr>
            <w:noProof/>
            <w:webHidden/>
          </w:rPr>
          <w:fldChar w:fldCharType="separate"/>
        </w:r>
        <w:r>
          <w:rPr>
            <w:noProof/>
            <w:webHidden/>
          </w:rPr>
          <w:t>33</w:t>
        </w:r>
        <w:r>
          <w:rPr>
            <w:noProof/>
            <w:webHidden/>
          </w:rPr>
          <w:fldChar w:fldCharType="end"/>
        </w:r>
      </w:hyperlink>
    </w:p>
    <w:p w14:paraId="711B7D93" w14:textId="37A56D7B"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75" w:history="1">
        <w:r w:rsidRPr="00DD1B2E">
          <w:rPr>
            <w:rStyle w:val="Hyperlink"/>
            <w:noProof/>
          </w:rPr>
          <w:t xml:space="preserve">Figure </w:t>
        </w:r>
        <w:r w:rsidRPr="00DD1B2E">
          <w:rPr>
            <w:rStyle w:val="Hyperlink"/>
            <w:noProof/>
            <w:lang w:val="vi-VN"/>
          </w:rPr>
          <w:t>43</w:t>
        </w:r>
        <w:r w:rsidRPr="00DD1B2E">
          <w:rPr>
            <w:rStyle w:val="Hyperlink"/>
            <w:noProof/>
          </w:rPr>
          <w:t>: Detailed configuration of the 'Ambulance Personnel' role, demonstrating the functional implementation of privilege inheritance from multiple base modules</w:t>
        </w:r>
        <w:r w:rsidRPr="00DD1B2E">
          <w:rPr>
            <w:rStyle w:val="Hyperlink"/>
            <w:noProof/>
            <w:lang w:val="vi-VN"/>
          </w:rPr>
          <w:t xml:space="preserve"> </w:t>
        </w:r>
        <w:r w:rsidRPr="00DD1B2E">
          <w:rPr>
            <w:rStyle w:val="Hyperlink"/>
            <w:noProof/>
          </w:rPr>
          <w:t>2</w:t>
        </w:r>
        <w:r>
          <w:rPr>
            <w:noProof/>
            <w:webHidden/>
          </w:rPr>
          <w:tab/>
        </w:r>
        <w:r>
          <w:rPr>
            <w:noProof/>
            <w:webHidden/>
          </w:rPr>
          <w:fldChar w:fldCharType="begin"/>
        </w:r>
        <w:r>
          <w:rPr>
            <w:noProof/>
            <w:webHidden/>
          </w:rPr>
          <w:instrText xml:space="preserve"> PAGEREF _Toc227792175 \h </w:instrText>
        </w:r>
        <w:r>
          <w:rPr>
            <w:noProof/>
            <w:webHidden/>
          </w:rPr>
        </w:r>
        <w:r>
          <w:rPr>
            <w:noProof/>
            <w:webHidden/>
          </w:rPr>
          <w:fldChar w:fldCharType="separate"/>
        </w:r>
        <w:r>
          <w:rPr>
            <w:noProof/>
            <w:webHidden/>
          </w:rPr>
          <w:t>33</w:t>
        </w:r>
        <w:r>
          <w:rPr>
            <w:noProof/>
            <w:webHidden/>
          </w:rPr>
          <w:fldChar w:fldCharType="end"/>
        </w:r>
      </w:hyperlink>
    </w:p>
    <w:p w14:paraId="46AD6358" w14:textId="3E3C325B" w:rsidR="00D20F1C" w:rsidRDefault="00D20F1C">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176" w:history="1">
        <w:r w:rsidRPr="00DD1B2E">
          <w:rPr>
            <w:rStyle w:val="Hyperlink"/>
            <w:noProof/>
          </w:rPr>
          <w:t xml:space="preserve">Figure </w:t>
        </w:r>
        <w:r w:rsidRPr="00DD1B2E">
          <w:rPr>
            <w:rStyle w:val="Hyperlink"/>
            <w:noProof/>
            <w:lang w:val="vi-VN"/>
          </w:rPr>
          <w:t>44</w:t>
        </w:r>
        <w:r w:rsidRPr="00DD1B2E">
          <w:rPr>
            <w:rStyle w:val="Hyperlink"/>
            <w:noProof/>
          </w:rPr>
          <w:t>: Detailed configuration of the 'Ambulance Personnel' role, demonstrating the functional implementation of privilege inheritance from multiple base modules</w:t>
        </w:r>
        <w:r w:rsidRPr="00DD1B2E">
          <w:rPr>
            <w:rStyle w:val="Hyperlink"/>
            <w:noProof/>
            <w:lang w:val="vi-VN"/>
          </w:rPr>
          <w:t xml:space="preserve"> </w:t>
        </w:r>
        <w:r w:rsidRPr="00DD1B2E">
          <w:rPr>
            <w:rStyle w:val="Hyperlink"/>
            <w:noProof/>
          </w:rPr>
          <w:t>3</w:t>
        </w:r>
        <w:r>
          <w:rPr>
            <w:noProof/>
            <w:webHidden/>
          </w:rPr>
          <w:tab/>
        </w:r>
        <w:r>
          <w:rPr>
            <w:noProof/>
            <w:webHidden/>
          </w:rPr>
          <w:fldChar w:fldCharType="begin"/>
        </w:r>
        <w:r>
          <w:rPr>
            <w:noProof/>
            <w:webHidden/>
          </w:rPr>
          <w:instrText xml:space="preserve"> PAGEREF _Toc227792176 \h </w:instrText>
        </w:r>
        <w:r>
          <w:rPr>
            <w:noProof/>
            <w:webHidden/>
          </w:rPr>
        </w:r>
        <w:r>
          <w:rPr>
            <w:noProof/>
            <w:webHidden/>
          </w:rPr>
          <w:fldChar w:fldCharType="separate"/>
        </w:r>
        <w:r>
          <w:rPr>
            <w:noProof/>
            <w:webHidden/>
          </w:rPr>
          <w:t>34</w:t>
        </w:r>
        <w:r>
          <w:rPr>
            <w:noProof/>
            <w:webHidden/>
          </w:rPr>
          <w:fldChar w:fldCharType="end"/>
        </w:r>
      </w:hyperlink>
    </w:p>
    <w:p w14:paraId="669C0AD4" w14:textId="04C8F2E0" w:rsidR="00730773" w:rsidRDefault="006C4DE2" w:rsidP="00730773">
      <w:pPr>
        <w:spacing w:after="200" w:line="276" w:lineRule="auto"/>
        <w:rPr>
          <w:sz w:val="26"/>
          <w:szCs w:val="26"/>
        </w:rPr>
      </w:pPr>
      <w:r>
        <w:rPr>
          <w:sz w:val="26"/>
          <w:szCs w:val="26"/>
        </w:rPr>
        <w:fldChar w:fldCharType="end"/>
      </w:r>
    </w:p>
    <w:p w14:paraId="0B5854A4" w14:textId="77777777" w:rsidR="00730773" w:rsidRDefault="00730773" w:rsidP="00730773">
      <w:pPr>
        <w:spacing w:after="200" w:line="276" w:lineRule="auto"/>
        <w:rPr>
          <w:b/>
          <w:sz w:val="32"/>
          <w:szCs w:val="32"/>
          <w:lang w:val="vi-VN"/>
        </w:rPr>
      </w:pPr>
      <w:r>
        <w:br w:type="page"/>
      </w:r>
    </w:p>
    <w:p w14:paraId="56B3C116" w14:textId="77777777" w:rsidR="00730773" w:rsidRPr="001061D5" w:rsidRDefault="00730773" w:rsidP="00730773">
      <w:pPr>
        <w:pStyle w:val="Heading1"/>
        <w:numPr>
          <w:ilvl w:val="0"/>
          <w:numId w:val="0"/>
        </w:numPr>
        <w:jc w:val="center"/>
        <w:rPr>
          <w:lang w:val="en-US"/>
        </w:rPr>
      </w:pPr>
      <w:bookmarkStart w:id="3" w:name="_Toc227792282"/>
      <w:r>
        <w:rPr>
          <w:lang w:val="en-US"/>
        </w:rPr>
        <w:lastRenderedPageBreak/>
        <w:t>LIST OF TABLES</w:t>
      </w:r>
      <w:bookmarkEnd w:id="3"/>
    </w:p>
    <w:p w14:paraId="4763E768" w14:textId="748D4E9A" w:rsidR="00C00BDE" w:rsidRDefault="00B521BB">
      <w:pPr>
        <w:pStyle w:val="TableofFigures"/>
        <w:tabs>
          <w:tab w:val="right" w:leader="dot" w:pos="8777"/>
        </w:tabs>
        <w:rPr>
          <w:rFonts w:asciiTheme="minorHAnsi" w:eastAsiaTheme="minorEastAsia" w:hAnsiTheme="minorHAnsi"/>
          <w:noProof/>
          <w:kern w:val="2"/>
          <w:sz w:val="24"/>
          <w:lang w:val="en-VN"/>
          <w14:ligatures w14:val="standardContextual"/>
        </w:rPr>
      </w:pPr>
      <w:r>
        <w:rPr>
          <w:b/>
          <w:szCs w:val="26"/>
        </w:rPr>
        <w:fldChar w:fldCharType="begin"/>
      </w:r>
      <w:r>
        <w:rPr>
          <w:b/>
          <w:szCs w:val="26"/>
        </w:rPr>
        <w:instrText xml:space="preserve"> TOC \h \z \t "Tables" \c </w:instrText>
      </w:r>
      <w:r>
        <w:rPr>
          <w:b/>
          <w:szCs w:val="26"/>
        </w:rPr>
        <w:fldChar w:fldCharType="separate"/>
      </w:r>
      <w:hyperlink w:anchor="_Toc227792058" w:history="1">
        <w:r w:rsidR="00C00BDE" w:rsidRPr="002F299F">
          <w:rPr>
            <w:rStyle w:val="Hyperlink"/>
            <w:noProof/>
          </w:rPr>
          <w:t xml:space="preserve">Table </w:t>
        </w:r>
        <w:r w:rsidR="00C00BDE" w:rsidRPr="002F299F">
          <w:rPr>
            <w:rStyle w:val="Hyperlink"/>
            <w:noProof/>
            <w:lang w:val="vi-VN"/>
          </w:rPr>
          <w:t>1</w:t>
        </w:r>
        <w:r w:rsidR="00C00BDE" w:rsidRPr="002F299F">
          <w:rPr>
            <w:rStyle w:val="Hyperlink"/>
            <w:noProof/>
          </w:rPr>
          <w:t>: Access Control Matrix detailing user role assignments, specific privileges, and the underlying security rationale</w:t>
        </w:r>
        <w:r w:rsidR="00C00BDE">
          <w:rPr>
            <w:noProof/>
            <w:webHidden/>
          </w:rPr>
          <w:tab/>
        </w:r>
        <w:r w:rsidR="00C00BDE">
          <w:rPr>
            <w:noProof/>
            <w:webHidden/>
          </w:rPr>
          <w:fldChar w:fldCharType="begin"/>
        </w:r>
        <w:r w:rsidR="00C00BDE">
          <w:rPr>
            <w:noProof/>
            <w:webHidden/>
          </w:rPr>
          <w:instrText xml:space="preserve"> PAGEREF _Toc227792058 \h </w:instrText>
        </w:r>
        <w:r w:rsidR="00C00BDE">
          <w:rPr>
            <w:noProof/>
            <w:webHidden/>
          </w:rPr>
        </w:r>
        <w:r w:rsidR="00C00BDE">
          <w:rPr>
            <w:noProof/>
            <w:webHidden/>
          </w:rPr>
          <w:fldChar w:fldCharType="separate"/>
        </w:r>
        <w:r w:rsidR="00C00BDE">
          <w:rPr>
            <w:noProof/>
            <w:webHidden/>
          </w:rPr>
          <w:t>6</w:t>
        </w:r>
        <w:r w:rsidR="00C00BDE">
          <w:rPr>
            <w:noProof/>
            <w:webHidden/>
          </w:rPr>
          <w:fldChar w:fldCharType="end"/>
        </w:r>
      </w:hyperlink>
    </w:p>
    <w:p w14:paraId="5EB161E3" w14:textId="57BF9BCB" w:rsidR="00C00BDE" w:rsidRDefault="00C00BDE">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27792059" w:history="1">
        <w:r w:rsidRPr="002F299F">
          <w:rPr>
            <w:rStyle w:val="Hyperlink"/>
            <w:noProof/>
          </w:rPr>
          <w:t>Table 2: Functional role hierarchy matrix illustrating the inheritance of abstract base roles and the assignment of additional direct privileges</w:t>
        </w:r>
        <w:r>
          <w:rPr>
            <w:noProof/>
            <w:webHidden/>
          </w:rPr>
          <w:tab/>
        </w:r>
        <w:r>
          <w:rPr>
            <w:noProof/>
            <w:webHidden/>
          </w:rPr>
          <w:fldChar w:fldCharType="begin"/>
        </w:r>
        <w:r>
          <w:rPr>
            <w:noProof/>
            <w:webHidden/>
          </w:rPr>
          <w:instrText xml:space="preserve"> PAGEREF _Toc227792059 \h </w:instrText>
        </w:r>
        <w:r>
          <w:rPr>
            <w:noProof/>
            <w:webHidden/>
          </w:rPr>
        </w:r>
        <w:r>
          <w:rPr>
            <w:noProof/>
            <w:webHidden/>
          </w:rPr>
          <w:fldChar w:fldCharType="separate"/>
        </w:r>
        <w:r>
          <w:rPr>
            <w:noProof/>
            <w:webHidden/>
          </w:rPr>
          <w:t>9</w:t>
        </w:r>
        <w:r>
          <w:rPr>
            <w:noProof/>
            <w:webHidden/>
          </w:rPr>
          <w:fldChar w:fldCharType="end"/>
        </w:r>
      </w:hyperlink>
    </w:p>
    <w:p w14:paraId="1602255B" w14:textId="56052AE3" w:rsidR="00811382" w:rsidRPr="00670126" w:rsidRDefault="00B521BB" w:rsidP="00730773">
      <w:pPr>
        <w:pStyle w:val="TOC1"/>
        <w:rPr>
          <w:rFonts w:cs="Times New Roman"/>
        </w:rPr>
        <w:sectPr w:rsidR="00811382" w:rsidRPr="00670126" w:rsidSect="008459E9">
          <w:headerReference w:type="default" r:id="rId12"/>
          <w:footerReference w:type="default" r:id="rId13"/>
          <w:pgSz w:w="11906" w:h="16838" w:code="9"/>
          <w:pgMar w:top="1985" w:right="1134" w:bottom="1701" w:left="1985" w:header="720" w:footer="720" w:gutter="0"/>
          <w:pgNumType w:fmt="lowerRoman" w:start="4"/>
          <w:cols w:space="720"/>
          <w:docGrid w:linePitch="360"/>
        </w:sectPr>
      </w:pPr>
      <w:r>
        <w:rPr>
          <w:b w:val="0"/>
          <w:sz w:val="26"/>
          <w:szCs w:val="26"/>
        </w:rPr>
        <w:fldChar w:fldCharType="end"/>
      </w:r>
    </w:p>
    <w:p w14:paraId="21742269" w14:textId="77777777" w:rsidR="00CF2D4C" w:rsidRPr="001061D5" w:rsidRDefault="00CF2D4C" w:rsidP="00CF2D4C">
      <w:pPr>
        <w:pStyle w:val="Heading1"/>
        <w:numPr>
          <w:ilvl w:val="0"/>
          <w:numId w:val="0"/>
        </w:numPr>
        <w:jc w:val="center"/>
        <w:rPr>
          <w:lang w:val="en-US"/>
        </w:rPr>
      </w:pPr>
      <w:bookmarkStart w:id="4" w:name="_Toc227792283"/>
      <w:r>
        <w:rPr>
          <w:lang w:val="en-US"/>
        </w:rPr>
        <w:lastRenderedPageBreak/>
        <w:t>ABBREVIATIONS</w:t>
      </w:r>
      <w:bookmarkEnd w:id="4"/>
    </w:p>
    <w:p w14:paraId="7F58CCEA" w14:textId="77777777" w:rsidR="00CF2D4C" w:rsidRDefault="00CF2D4C" w:rsidP="00CF2D4C">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5924"/>
      </w:tblGrid>
      <w:tr w:rsidR="00CF2D4C" w:rsidRPr="00E357F4" w14:paraId="639DEC5E" w14:textId="77777777" w:rsidTr="00CA7299">
        <w:tc>
          <w:tcPr>
            <w:tcW w:w="2948" w:type="dxa"/>
          </w:tcPr>
          <w:p w14:paraId="0CBA24BF" w14:textId="3F8E8D3F" w:rsidR="00CF2D4C" w:rsidRPr="00375240" w:rsidRDefault="008E49F0" w:rsidP="00CA7299">
            <w:pPr>
              <w:spacing w:line="360" w:lineRule="auto"/>
              <w:rPr>
                <w:sz w:val="26"/>
                <w:szCs w:val="26"/>
                <w:lang w:val="vi-VN"/>
              </w:rPr>
            </w:pPr>
            <w:r>
              <w:rPr>
                <w:sz w:val="26"/>
                <w:szCs w:val="26"/>
                <w:lang w:val="vi-VN"/>
              </w:rPr>
              <w:t>ABAC</w:t>
            </w:r>
          </w:p>
        </w:tc>
        <w:tc>
          <w:tcPr>
            <w:tcW w:w="6173" w:type="dxa"/>
          </w:tcPr>
          <w:p w14:paraId="5C20710D" w14:textId="6496932A" w:rsidR="00CF2D4C" w:rsidRPr="00AC3CFF" w:rsidRDefault="00AC3CFF" w:rsidP="00CA7299">
            <w:pPr>
              <w:spacing w:line="360" w:lineRule="auto"/>
              <w:rPr>
                <w:sz w:val="26"/>
                <w:szCs w:val="26"/>
              </w:rPr>
            </w:pPr>
            <w:r>
              <w:rPr>
                <w:sz w:val="26"/>
                <w:szCs w:val="26"/>
              </w:rPr>
              <w:t>Attribute</w:t>
            </w:r>
            <w:r>
              <w:rPr>
                <w:sz w:val="26"/>
                <w:szCs w:val="26"/>
                <w:lang w:val="vi-VN"/>
              </w:rPr>
              <w:t xml:space="preserve"> – Based</w:t>
            </w:r>
            <w:r w:rsidR="00006226">
              <w:rPr>
                <w:sz w:val="26"/>
                <w:szCs w:val="26"/>
              </w:rPr>
              <w:t xml:space="preserve"> Access Control</w:t>
            </w:r>
            <w:r>
              <w:rPr>
                <w:sz w:val="26"/>
                <w:szCs w:val="26"/>
                <w:lang w:val="vi-VN"/>
              </w:rPr>
              <w:t xml:space="preserve"> </w:t>
            </w:r>
          </w:p>
        </w:tc>
      </w:tr>
      <w:tr w:rsidR="00CF2D4C" w:rsidRPr="00E357F4" w14:paraId="67BD9E4E" w14:textId="77777777" w:rsidTr="00CA7299">
        <w:tc>
          <w:tcPr>
            <w:tcW w:w="2948" w:type="dxa"/>
          </w:tcPr>
          <w:p w14:paraId="3C81BA86" w14:textId="4365A7A8" w:rsidR="00CF2D4C" w:rsidRPr="00B21891" w:rsidRDefault="00B21891" w:rsidP="00CA7299">
            <w:pPr>
              <w:spacing w:line="360" w:lineRule="auto"/>
              <w:rPr>
                <w:sz w:val="26"/>
                <w:szCs w:val="26"/>
              </w:rPr>
            </w:pPr>
            <w:r>
              <w:rPr>
                <w:sz w:val="26"/>
                <w:szCs w:val="26"/>
              </w:rPr>
              <w:t>EHR</w:t>
            </w:r>
          </w:p>
        </w:tc>
        <w:tc>
          <w:tcPr>
            <w:tcW w:w="6173" w:type="dxa"/>
          </w:tcPr>
          <w:p w14:paraId="57DD817E" w14:textId="5BB81919" w:rsidR="00CF2D4C" w:rsidRPr="00F52174" w:rsidRDefault="00F52174" w:rsidP="00CA7299">
            <w:pPr>
              <w:spacing w:line="360" w:lineRule="auto"/>
              <w:rPr>
                <w:sz w:val="26"/>
                <w:szCs w:val="26"/>
              </w:rPr>
            </w:pPr>
            <w:r>
              <w:rPr>
                <w:sz w:val="26"/>
                <w:szCs w:val="26"/>
              </w:rPr>
              <w:t>Electronic</w:t>
            </w:r>
            <w:r w:rsidR="00317D9E">
              <w:rPr>
                <w:sz w:val="26"/>
                <w:szCs w:val="26"/>
              </w:rPr>
              <w:t xml:space="preserve"> Health</w:t>
            </w:r>
            <w:r w:rsidR="00213302">
              <w:rPr>
                <w:sz w:val="26"/>
                <w:szCs w:val="26"/>
              </w:rPr>
              <w:t xml:space="preserve"> Record</w:t>
            </w:r>
          </w:p>
        </w:tc>
      </w:tr>
      <w:tr w:rsidR="00CF2D4C" w:rsidRPr="00E357F4" w14:paraId="1C2AAE27" w14:textId="77777777" w:rsidTr="00CA7299">
        <w:tc>
          <w:tcPr>
            <w:tcW w:w="2948" w:type="dxa"/>
          </w:tcPr>
          <w:p w14:paraId="204B0FFB" w14:textId="7E1A53DD" w:rsidR="00CF2D4C" w:rsidRPr="00976FB5" w:rsidRDefault="00976FB5" w:rsidP="00CA7299">
            <w:pPr>
              <w:spacing w:line="360" w:lineRule="auto"/>
              <w:rPr>
                <w:sz w:val="26"/>
                <w:szCs w:val="26"/>
              </w:rPr>
            </w:pPr>
            <w:r>
              <w:rPr>
                <w:sz w:val="26"/>
                <w:szCs w:val="26"/>
              </w:rPr>
              <w:t>EMR</w:t>
            </w:r>
          </w:p>
          <w:p w14:paraId="151F34FE" w14:textId="77777777" w:rsidR="001C4D3A" w:rsidRPr="00375240" w:rsidRDefault="00EC6FF3" w:rsidP="00CA7299">
            <w:pPr>
              <w:spacing w:line="360" w:lineRule="auto"/>
              <w:rPr>
                <w:sz w:val="26"/>
                <w:szCs w:val="26"/>
                <w:lang w:val="vi-VN"/>
              </w:rPr>
            </w:pPr>
            <w:r w:rsidRPr="00375240">
              <w:rPr>
                <w:sz w:val="26"/>
                <w:szCs w:val="26"/>
                <w:lang w:val="vi-VN"/>
              </w:rPr>
              <w:t>ISR</w:t>
            </w:r>
          </w:p>
          <w:p w14:paraId="692B635B" w14:textId="78D3C182" w:rsidR="002A0334" w:rsidRPr="00877E50" w:rsidRDefault="00877E50" w:rsidP="00CA7299">
            <w:pPr>
              <w:spacing w:line="360" w:lineRule="auto"/>
              <w:rPr>
                <w:sz w:val="26"/>
                <w:szCs w:val="26"/>
                <w:lang w:val="vi-VN"/>
              </w:rPr>
            </w:pPr>
            <w:r>
              <w:rPr>
                <w:sz w:val="26"/>
                <w:szCs w:val="26"/>
                <w:lang w:val="vi-VN"/>
              </w:rPr>
              <w:t>PHI</w:t>
            </w:r>
          </w:p>
          <w:p w14:paraId="741D2290" w14:textId="2E77709F" w:rsidR="00375240" w:rsidRPr="00375240" w:rsidRDefault="00022591" w:rsidP="00CA7299">
            <w:pPr>
              <w:spacing w:line="360" w:lineRule="auto"/>
              <w:rPr>
                <w:sz w:val="26"/>
                <w:szCs w:val="26"/>
                <w:lang w:val="vi-VN"/>
              </w:rPr>
            </w:pPr>
            <w:proofErr w:type="spellStart"/>
            <w:r>
              <w:rPr>
                <w:sz w:val="26"/>
                <w:szCs w:val="26"/>
              </w:rPr>
              <w:t>OpenMRS</w:t>
            </w:r>
            <w:proofErr w:type="spellEnd"/>
          </w:p>
          <w:p w14:paraId="706F06E0" w14:textId="17FDD3BC" w:rsidR="00375240" w:rsidRPr="00CA6294" w:rsidRDefault="000D64E4" w:rsidP="00CA7299">
            <w:pPr>
              <w:spacing w:line="360" w:lineRule="auto"/>
              <w:rPr>
                <w:sz w:val="26"/>
                <w:szCs w:val="26"/>
              </w:rPr>
            </w:pPr>
            <w:r>
              <w:rPr>
                <w:sz w:val="26"/>
                <w:szCs w:val="26"/>
              </w:rPr>
              <w:t>RBAC</w:t>
            </w:r>
          </w:p>
        </w:tc>
        <w:tc>
          <w:tcPr>
            <w:tcW w:w="6173" w:type="dxa"/>
          </w:tcPr>
          <w:p w14:paraId="12675A6D" w14:textId="6873F92B" w:rsidR="00CF2D4C" w:rsidRPr="007B44BF" w:rsidRDefault="007B44BF" w:rsidP="00CA7299">
            <w:pPr>
              <w:spacing w:line="360" w:lineRule="auto"/>
              <w:rPr>
                <w:sz w:val="26"/>
                <w:szCs w:val="26"/>
              </w:rPr>
            </w:pPr>
            <w:r>
              <w:rPr>
                <w:sz w:val="26"/>
                <w:szCs w:val="26"/>
              </w:rPr>
              <w:t>Electronic Medical Record</w:t>
            </w:r>
          </w:p>
          <w:p w14:paraId="7EF637CD" w14:textId="77777777" w:rsidR="001C4D3A" w:rsidRPr="00375240" w:rsidRDefault="002A0334" w:rsidP="00CA7299">
            <w:pPr>
              <w:spacing w:line="360" w:lineRule="auto"/>
              <w:rPr>
                <w:sz w:val="26"/>
                <w:szCs w:val="26"/>
                <w:lang w:val="vi-VN"/>
              </w:rPr>
            </w:pPr>
            <w:r w:rsidRPr="00375240">
              <w:rPr>
                <w:sz w:val="26"/>
                <w:szCs w:val="26"/>
              </w:rPr>
              <w:t>Interrupt Service Routine</w:t>
            </w:r>
          </w:p>
          <w:p w14:paraId="566AC9B9" w14:textId="759962EB" w:rsidR="002A0334" w:rsidRPr="002F3217" w:rsidRDefault="00B8609A" w:rsidP="00CA7299">
            <w:pPr>
              <w:spacing w:line="360" w:lineRule="auto"/>
              <w:rPr>
                <w:sz w:val="26"/>
                <w:szCs w:val="26"/>
                <w:lang w:val="vi-VN"/>
              </w:rPr>
            </w:pPr>
            <w:r>
              <w:rPr>
                <w:sz w:val="26"/>
                <w:szCs w:val="26"/>
              </w:rPr>
              <w:t>Protected</w:t>
            </w:r>
            <w:r w:rsidR="002F3217">
              <w:rPr>
                <w:sz w:val="26"/>
                <w:szCs w:val="26"/>
                <w:lang w:val="vi-VN"/>
              </w:rPr>
              <w:t xml:space="preserve"> Health</w:t>
            </w:r>
            <w:r w:rsidR="003F7490">
              <w:rPr>
                <w:sz w:val="26"/>
                <w:szCs w:val="26"/>
                <w:lang w:val="vi-VN"/>
              </w:rPr>
              <w:t xml:space="preserve"> Information</w:t>
            </w:r>
          </w:p>
          <w:p w14:paraId="6832907E" w14:textId="19EF2479" w:rsidR="00375240" w:rsidRPr="00E37F26" w:rsidRDefault="00E37F26" w:rsidP="00CA7299">
            <w:pPr>
              <w:spacing w:line="360" w:lineRule="auto"/>
              <w:rPr>
                <w:sz w:val="26"/>
                <w:szCs w:val="26"/>
              </w:rPr>
            </w:pPr>
            <w:r>
              <w:rPr>
                <w:sz w:val="26"/>
                <w:szCs w:val="26"/>
              </w:rPr>
              <w:t>Open Medical Record System</w:t>
            </w:r>
          </w:p>
          <w:p w14:paraId="6E67B8D5" w14:textId="1FBB1E8C" w:rsidR="00375240" w:rsidRPr="009317C2" w:rsidRDefault="00AB4729" w:rsidP="00CA7299">
            <w:pPr>
              <w:spacing w:line="360" w:lineRule="auto"/>
              <w:rPr>
                <w:sz w:val="26"/>
                <w:szCs w:val="26"/>
              </w:rPr>
            </w:pPr>
            <w:r>
              <w:rPr>
                <w:sz w:val="26"/>
                <w:szCs w:val="26"/>
              </w:rPr>
              <w:t xml:space="preserve">Role – Based </w:t>
            </w:r>
            <w:r w:rsidR="00375FD2">
              <w:rPr>
                <w:sz w:val="26"/>
                <w:szCs w:val="26"/>
              </w:rPr>
              <w:t>Access Control</w:t>
            </w:r>
          </w:p>
        </w:tc>
      </w:tr>
      <w:tr w:rsidR="00CF2D4C" w:rsidRPr="00E357F4" w14:paraId="3AA34569" w14:textId="77777777" w:rsidTr="00CA7299">
        <w:tc>
          <w:tcPr>
            <w:tcW w:w="2948" w:type="dxa"/>
          </w:tcPr>
          <w:p w14:paraId="2C67E1DD" w14:textId="1A20FB64" w:rsidR="00CF2D4C" w:rsidRPr="00676512" w:rsidRDefault="00CF2D4C" w:rsidP="00CA7299">
            <w:pPr>
              <w:spacing w:line="360" w:lineRule="auto"/>
              <w:rPr>
                <w:sz w:val="26"/>
                <w:szCs w:val="26"/>
              </w:rPr>
            </w:pPr>
          </w:p>
        </w:tc>
        <w:tc>
          <w:tcPr>
            <w:tcW w:w="6173" w:type="dxa"/>
          </w:tcPr>
          <w:p w14:paraId="2850B101" w14:textId="76A71287" w:rsidR="00CF2D4C" w:rsidRPr="00676512" w:rsidRDefault="00CF2D4C" w:rsidP="00CA7299">
            <w:pPr>
              <w:spacing w:line="360" w:lineRule="auto"/>
              <w:rPr>
                <w:sz w:val="26"/>
                <w:szCs w:val="26"/>
              </w:rPr>
            </w:pPr>
          </w:p>
        </w:tc>
      </w:tr>
      <w:tr w:rsidR="00CF2D4C" w:rsidRPr="00E357F4" w14:paraId="4A89C887" w14:textId="77777777" w:rsidTr="00CA7299">
        <w:tc>
          <w:tcPr>
            <w:tcW w:w="2948" w:type="dxa"/>
          </w:tcPr>
          <w:p w14:paraId="24AAA304" w14:textId="61A1405D" w:rsidR="00CF2D4C" w:rsidRPr="00676512" w:rsidRDefault="00CF2D4C" w:rsidP="00CA7299">
            <w:pPr>
              <w:spacing w:line="360" w:lineRule="auto"/>
              <w:rPr>
                <w:sz w:val="26"/>
                <w:szCs w:val="26"/>
              </w:rPr>
            </w:pPr>
          </w:p>
        </w:tc>
        <w:tc>
          <w:tcPr>
            <w:tcW w:w="6173" w:type="dxa"/>
          </w:tcPr>
          <w:p w14:paraId="413C8A13" w14:textId="55433B0F" w:rsidR="00CF2D4C" w:rsidRPr="00676512" w:rsidRDefault="00CF2D4C" w:rsidP="00CA7299">
            <w:pPr>
              <w:spacing w:line="360" w:lineRule="auto"/>
              <w:rPr>
                <w:sz w:val="26"/>
                <w:szCs w:val="26"/>
              </w:rPr>
            </w:pPr>
          </w:p>
        </w:tc>
      </w:tr>
    </w:tbl>
    <w:p w14:paraId="0B7ACCDA" w14:textId="60744C47" w:rsidR="001317CE" w:rsidRPr="001317CE" w:rsidRDefault="001317CE" w:rsidP="001317CE">
      <w:pPr>
        <w:rPr>
          <w:sz w:val="28"/>
          <w:szCs w:val="28"/>
        </w:rPr>
        <w:sectPr w:rsidR="001317CE" w:rsidRPr="001317CE" w:rsidSect="00F64B22">
          <w:pgSz w:w="11906" w:h="16838" w:code="9"/>
          <w:pgMar w:top="1985" w:right="1134" w:bottom="1701" w:left="1985" w:header="720" w:footer="720" w:gutter="0"/>
          <w:pgNumType w:fmt="lowerRoman" w:start="10"/>
          <w:cols w:space="720"/>
          <w:docGrid w:linePitch="360"/>
        </w:sectPr>
      </w:pPr>
    </w:p>
    <w:p w14:paraId="2FE3689F" w14:textId="7E991735" w:rsidR="00003236" w:rsidRPr="005F2645" w:rsidRDefault="009C6987" w:rsidP="00003236">
      <w:pPr>
        <w:pStyle w:val="Heading1"/>
        <w:rPr>
          <w:rFonts w:cs="Times New Roman"/>
        </w:rPr>
      </w:pPr>
      <w:bookmarkStart w:id="5" w:name="_Toc227792284"/>
      <w:r>
        <w:rPr>
          <w:rFonts w:cs="Times New Roman"/>
          <w:lang w:val="en-US"/>
        </w:rPr>
        <w:lastRenderedPageBreak/>
        <w:t>ACCESS</w:t>
      </w:r>
      <w:r>
        <w:rPr>
          <w:rFonts w:cs="Times New Roman"/>
        </w:rPr>
        <w:t xml:space="preserve"> CONTROL FOR EHR</w:t>
      </w:r>
      <w:bookmarkEnd w:id="5"/>
    </w:p>
    <w:p w14:paraId="255FBCA1" w14:textId="2A9880F0" w:rsidR="00D14330" w:rsidRDefault="00017C5C" w:rsidP="00C60C4B">
      <w:pPr>
        <w:pStyle w:val="Heading2"/>
      </w:pPr>
      <w:bookmarkStart w:id="6" w:name="_Toc227792285"/>
      <w:r>
        <w:rPr>
          <w:rStyle w:val="Strong"/>
          <w:b/>
          <w:bCs w:val="0"/>
        </w:rPr>
        <w:t>E</w:t>
      </w:r>
      <w:r w:rsidR="00D54DE5">
        <w:rPr>
          <w:rStyle w:val="Strong"/>
          <w:b/>
          <w:bCs w:val="0"/>
        </w:rPr>
        <w:t>xercise 1</w:t>
      </w:r>
      <w:r w:rsidR="00195588">
        <w:rPr>
          <w:rStyle w:val="Strong"/>
          <w:b/>
          <w:bCs w:val="0"/>
        </w:rPr>
        <w:t xml:space="preserve"> (1.0 point)</w:t>
      </w:r>
      <w:bookmarkEnd w:id="6"/>
    </w:p>
    <w:p w14:paraId="71A21014" w14:textId="77777777" w:rsidR="00B5629C" w:rsidRPr="00B5629C" w:rsidRDefault="00B5629C" w:rsidP="00B5629C">
      <w:pPr>
        <w:pStyle w:val="Nidungvnbn"/>
      </w:pPr>
      <w:r w:rsidRPr="00B5629C">
        <w:t xml:space="preserve">Based on the foundational information security principles of Confidentiality, Integrity, and Availability (the CIA triad), the following four privileges are identified as the most critical within the </w:t>
      </w:r>
      <w:proofErr w:type="spellStart"/>
      <w:r w:rsidRPr="00B5629C">
        <w:t>OpenMRS</w:t>
      </w:r>
      <w:proofErr w:type="spellEnd"/>
      <w:r w:rsidRPr="00B5629C">
        <w:t xml:space="preserve"> architecture:</w:t>
      </w:r>
    </w:p>
    <w:p w14:paraId="714FB2EB" w14:textId="77777777" w:rsidR="00B5629C" w:rsidRPr="00DE6872" w:rsidRDefault="00B5629C" w:rsidP="00A25B85">
      <w:pPr>
        <w:pStyle w:val="Nidungvnbn"/>
        <w:numPr>
          <w:ilvl w:val="0"/>
          <w:numId w:val="146"/>
        </w:numPr>
        <w:rPr>
          <w:b/>
          <w:bCs/>
        </w:rPr>
      </w:pPr>
      <w:r w:rsidRPr="00DE6872">
        <w:rPr>
          <w:b/>
          <w:bCs/>
        </w:rPr>
        <w:t>View Patients:</w:t>
      </w:r>
    </w:p>
    <w:p w14:paraId="198FD18B" w14:textId="76233C36" w:rsidR="00B5629C" w:rsidRPr="00B5629C" w:rsidRDefault="00B5629C" w:rsidP="00A70FC4">
      <w:pPr>
        <w:pStyle w:val="Nidungvnbn"/>
        <w:numPr>
          <w:ilvl w:val="0"/>
          <w:numId w:val="148"/>
        </w:numPr>
      </w:pPr>
      <w:r w:rsidRPr="00A70FC4">
        <w:rPr>
          <w:b/>
          <w:bCs/>
        </w:rPr>
        <w:t>Description</w:t>
      </w:r>
      <w:r w:rsidR="00A70FC4">
        <w:rPr>
          <w:b/>
          <w:bCs/>
          <w:lang w:val="vi-VN"/>
        </w:rPr>
        <w:t>:</w:t>
      </w:r>
      <w:r w:rsidRPr="00B5629C">
        <w:t xml:space="preserve"> Authorizes users to query and access patient profiles, including sensitive demographic and clinical data.</w:t>
      </w:r>
    </w:p>
    <w:p w14:paraId="3D6671D3" w14:textId="77777777" w:rsidR="00B5629C" w:rsidRPr="009E10A3" w:rsidRDefault="00B5629C" w:rsidP="00A70FC4">
      <w:pPr>
        <w:pStyle w:val="Nidungvnbn"/>
        <w:numPr>
          <w:ilvl w:val="0"/>
          <w:numId w:val="148"/>
        </w:numPr>
      </w:pPr>
      <w:r w:rsidRPr="00D47062">
        <w:rPr>
          <w:b/>
          <w:bCs/>
        </w:rPr>
        <w:t>Importance:</w:t>
      </w:r>
      <w:r w:rsidRPr="00B5629C">
        <w:t xml:space="preserve"> This privilege is fundamental to maintaining </w:t>
      </w:r>
      <w:r w:rsidRPr="00BD13C6">
        <w:t>Confidentiality</w:t>
      </w:r>
      <w:r w:rsidRPr="00B5629C">
        <w:t xml:space="preserve">. Patient records contain highly sensitive Protected Health Information (PHI). Strictly regulating the View Patients privilege ensures that only authorized healthcare personnel can access this data, thereby </w:t>
      </w:r>
      <w:proofErr w:type="gramStart"/>
      <w:r w:rsidRPr="00B5629C">
        <w:t>mitigating</w:t>
      </w:r>
      <w:proofErr w:type="gramEnd"/>
      <w:r w:rsidRPr="00B5629C">
        <w:t xml:space="preserve"> the risk of unauthorized disclosure and ensuring compliance with privacy regulations.</w:t>
      </w:r>
    </w:p>
    <w:p w14:paraId="27C72CC1" w14:textId="77777777" w:rsidR="009E10A3" w:rsidRPr="00B5629C" w:rsidRDefault="009E10A3" w:rsidP="009E10A3">
      <w:pPr>
        <w:pStyle w:val="Nidungvnbn"/>
        <w:ind w:left="720" w:firstLine="0"/>
      </w:pPr>
    </w:p>
    <w:p w14:paraId="1E298B90" w14:textId="77777777" w:rsidR="00B5629C" w:rsidRPr="00DE6872" w:rsidRDefault="00B5629C" w:rsidP="00DE6872">
      <w:pPr>
        <w:pStyle w:val="Nidungvnbn"/>
        <w:numPr>
          <w:ilvl w:val="0"/>
          <w:numId w:val="147"/>
        </w:numPr>
        <w:rPr>
          <w:b/>
          <w:bCs/>
        </w:rPr>
      </w:pPr>
      <w:r w:rsidRPr="00DE6872">
        <w:rPr>
          <w:b/>
          <w:bCs/>
        </w:rPr>
        <w:t>Add Patients:</w:t>
      </w:r>
    </w:p>
    <w:p w14:paraId="3ADBD9F8" w14:textId="77777777" w:rsidR="00B5629C" w:rsidRPr="00B5629C" w:rsidRDefault="00B5629C" w:rsidP="00A70FC4">
      <w:pPr>
        <w:pStyle w:val="Nidungvnbn"/>
        <w:numPr>
          <w:ilvl w:val="0"/>
          <w:numId w:val="148"/>
        </w:numPr>
      </w:pPr>
      <w:r w:rsidRPr="00845EE8">
        <w:rPr>
          <w:b/>
          <w:bCs/>
        </w:rPr>
        <w:t>Description:</w:t>
      </w:r>
      <w:r w:rsidRPr="00B5629C">
        <w:t xml:space="preserve"> Permits users to instantiate new patient records within the system's database.</w:t>
      </w:r>
    </w:p>
    <w:p w14:paraId="1F45E3F3" w14:textId="77777777" w:rsidR="00B5629C" w:rsidRPr="00CF5EF9" w:rsidRDefault="00B5629C" w:rsidP="00A70FC4">
      <w:pPr>
        <w:pStyle w:val="Nidungvnbn"/>
        <w:numPr>
          <w:ilvl w:val="0"/>
          <w:numId w:val="148"/>
        </w:numPr>
      </w:pPr>
      <w:r w:rsidRPr="00845EE8">
        <w:rPr>
          <w:b/>
          <w:bCs/>
        </w:rPr>
        <w:t>Importance:</w:t>
      </w:r>
      <w:r w:rsidRPr="00B5629C">
        <w:t xml:space="preserve"> This privilege directly safeguards </w:t>
      </w:r>
      <w:r w:rsidRPr="00B16C62">
        <w:t>Integrity</w:t>
      </w:r>
      <w:r w:rsidRPr="00B5629C">
        <w:t xml:space="preserve"> and </w:t>
      </w:r>
      <w:r w:rsidRPr="00B16C62">
        <w:t>Availability</w:t>
      </w:r>
      <w:r w:rsidRPr="00B5629C">
        <w:t>. Rigorous control over data entry ensures the system maintains accurate, authentic, and legitimate medical records. If mismanaged, unauthorized entities could inject duplicate or fabricated patient data, which compromises database integrity and degrades the overall reliability of clinical operations.</w:t>
      </w:r>
    </w:p>
    <w:p w14:paraId="23999DF4" w14:textId="77777777" w:rsidR="00CF5EF9" w:rsidRPr="00B5629C" w:rsidRDefault="00CF5EF9" w:rsidP="00CF5EF9">
      <w:pPr>
        <w:pStyle w:val="Nidungvnbn"/>
        <w:ind w:left="720" w:firstLine="0"/>
      </w:pPr>
    </w:p>
    <w:p w14:paraId="5746A77C" w14:textId="77777777" w:rsidR="00B5629C" w:rsidRPr="00DE6872" w:rsidRDefault="00B5629C" w:rsidP="00DE6872">
      <w:pPr>
        <w:pStyle w:val="Nidungvnbn"/>
        <w:numPr>
          <w:ilvl w:val="0"/>
          <w:numId w:val="147"/>
        </w:numPr>
        <w:rPr>
          <w:b/>
          <w:bCs/>
        </w:rPr>
      </w:pPr>
      <w:r w:rsidRPr="00DE6872">
        <w:rPr>
          <w:b/>
          <w:bCs/>
        </w:rPr>
        <w:t>Delete Patients:</w:t>
      </w:r>
    </w:p>
    <w:p w14:paraId="4C942174" w14:textId="77777777" w:rsidR="00B5629C" w:rsidRPr="00B5629C" w:rsidRDefault="00B5629C" w:rsidP="00A70FC4">
      <w:pPr>
        <w:pStyle w:val="Nidungvnbn"/>
        <w:numPr>
          <w:ilvl w:val="0"/>
          <w:numId w:val="148"/>
        </w:numPr>
      </w:pPr>
      <w:r w:rsidRPr="009E4012">
        <w:rPr>
          <w:b/>
          <w:bCs/>
        </w:rPr>
        <w:t>Description:</w:t>
      </w:r>
      <w:r w:rsidRPr="00B5629C">
        <w:t xml:space="preserve"> Grants the capability to permanently eradicate patient records from the system.</w:t>
      </w:r>
    </w:p>
    <w:p w14:paraId="69D43E13" w14:textId="77777777" w:rsidR="00B5629C" w:rsidRPr="00D7083C" w:rsidRDefault="00B5629C" w:rsidP="00A70FC4">
      <w:pPr>
        <w:pStyle w:val="Nidungvnbn"/>
        <w:numPr>
          <w:ilvl w:val="0"/>
          <w:numId w:val="148"/>
        </w:numPr>
      </w:pPr>
      <w:r w:rsidRPr="009E4012">
        <w:rPr>
          <w:b/>
          <w:bCs/>
        </w:rPr>
        <w:t>Importance:</w:t>
      </w:r>
      <w:r w:rsidRPr="00B5629C">
        <w:t xml:space="preserve"> This is a high-risk privilege that poses a direct threat to </w:t>
      </w:r>
      <w:r w:rsidRPr="0022692F">
        <w:t>Availability</w:t>
      </w:r>
      <w:r w:rsidRPr="00B5629C">
        <w:t xml:space="preserve">. The accidental or malicious deletion of patient records results in </w:t>
      </w:r>
      <w:r w:rsidRPr="00B5629C">
        <w:lastRenderedPageBreak/>
        <w:t>an irreversible loss of critical medical history. Such events can severely disrupt patient care and violate legal data retention requirements. Consequently, this privilege must be exclusively restricted to top-tier administrative roles.</w:t>
      </w:r>
    </w:p>
    <w:p w14:paraId="46FD113C" w14:textId="77777777" w:rsidR="00D7083C" w:rsidRPr="00B5629C" w:rsidRDefault="00D7083C" w:rsidP="00D7083C">
      <w:pPr>
        <w:pStyle w:val="Nidungvnbn"/>
        <w:ind w:left="720" w:firstLine="0"/>
      </w:pPr>
    </w:p>
    <w:p w14:paraId="0E5E3E11" w14:textId="77777777" w:rsidR="00B5629C" w:rsidRPr="00DE6872" w:rsidRDefault="00B5629C" w:rsidP="00DE6872">
      <w:pPr>
        <w:pStyle w:val="Nidungvnbn"/>
        <w:numPr>
          <w:ilvl w:val="0"/>
          <w:numId w:val="147"/>
        </w:numPr>
        <w:rPr>
          <w:b/>
          <w:bCs/>
        </w:rPr>
      </w:pPr>
      <w:r w:rsidRPr="00DE6872">
        <w:rPr>
          <w:b/>
          <w:bCs/>
        </w:rPr>
        <w:t>Manage Users:</w:t>
      </w:r>
    </w:p>
    <w:p w14:paraId="507FB983" w14:textId="77777777" w:rsidR="00B5629C" w:rsidRPr="00B5629C" w:rsidRDefault="00B5629C" w:rsidP="00A70FC4">
      <w:pPr>
        <w:pStyle w:val="Nidungvnbn"/>
        <w:numPr>
          <w:ilvl w:val="0"/>
          <w:numId w:val="148"/>
        </w:numPr>
      </w:pPr>
      <w:r w:rsidRPr="00754030">
        <w:rPr>
          <w:b/>
          <w:bCs/>
        </w:rPr>
        <w:t>Description:</w:t>
      </w:r>
      <w:r w:rsidRPr="00B5629C">
        <w:t xml:space="preserve"> Empowers administrators to govern user identities, including the provisioning of accounts, role assignment, and privilege modification.</w:t>
      </w:r>
    </w:p>
    <w:p w14:paraId="3F0918D4" w14:textId="34A21821" w:rsidR="00460010" w:rsidRPr="00605716" w:rsidRDefault="00B5629C" w:rsidP="00605716">
      <w:pPr>
        <w:pStyle w:val="Nidungvnbn"/>
        <w:numPr>
          <w:ilvl w:val="0"/>
          <w:numId w:val="148"/>
        </w:numPr>
      </w:pPr>
      <w:r w:rsidRPr="008A1EAF">
        <w:rPr>
          <w:b/>
          <w:bCs/>
        </w:rPr>
        <w:t>Importance:</w:t>
      </w:r>
      <w:r w:rsidRPr="00B5629C">
        <w:t xml:space="preserve"> This represents a core administrative privilege that encompasses the entire CIA triad. If compromised, a malicious actor could execute privilege escalation, establish unauthorized backdoor accounts, or entirely circumvent existing access controls. This poses a catastrophic threat to the overarching security posture of the EMR system.</w:t>
      </w:r>
    </w:p>
    <w:p w14:paraId="5C9C3F33" w14:textId="77777777" w:rsidR="001A1BC0" w:rsidRPr="00CA2C7E" w:rsidRDefault="001A1BC0" w:rsidP="00B5629C">
      <w:pPr>
        <w:pStyle w:val="Nidungvnbn"/>
        <w:rPr>
          <w:lang w:val="vi-VN"/>
        </w:rPr>
      </w:pPr>
    </w:p>
    <w:p w14:paraId="1DD94D52" w14:textId="155FF315" w:rsidR="00817296" w:rsidRDefault="00817296" w:rsidP="00817296">
      <w:pPr>
        <w:pStyle w:val="Heading2"/>
      </w:pPr>
      <w:bookmarkStart w:id="7" w:name="_Toc195829555"/>
      <w:bookmarkStart w:id="8" w:name="_Toc227792286"/>
      <w:r>
        <w:rPr>
          <w:rStyle w:val="Strong"/>
          <w:b/>
          <w:bCs w:val="0"/>
        </w:rPr>
        <w:t xml:space="preserve">Exercise </w:t>
      </w:r>
      <w:r w:rsidR="00F65A9F">
        <w:rPr>
          <w:rStyle w:val="Strong"/>
          <w:b/>
          <w:bCs w:val="0"/>
        </w:rPr>
        <w:t>2</w:t>
      </w:r>
      <w:r w:rsidR="00C70D2D">
        <w:rPr>
          <w:rStyle w:val="Strong"/>
          <w:b/>
          <w:bCs w:val="0"/>
        </w:rPr>
        <w:t xml:space="preserve"> (1.0 point)</w:t>
      </w:r>
      <w:bookmarkEnd w:id="8"/>
    </w:p>
    <w:p w14:paraId="348DAD22" w14:textId="77777777" w:rsidR="00AF3129" w:rsidRPr="00AF3129" w:rsidRDefault="00AF3129" w:rsidP="00AF3129">
      <w:pPr>
        <w:pStyle w:val="Nidungvnbn"/>
      </w:pPr>
      <w:r w:rsidRPr="00AF3129">
        <w:t xml:space="preserve">Within the </w:t>
      </w:r>
      <w:proofErr w:type="spellStart"/>
      <w:r w:rsidRPr="00AF3129">
        <w:t>OpenMRS</w:t>
      </w:r>
      <w:proofErr w:type="spellEnd"/>
      <w:r w:rsidRPr="00AF3129">
        <w:t xml:space="preserve"> architecture, roles function as aggregations of privileges designed to enforce access control. Based on an analysis of the </w:t>
      </w:r>
      <w:proofErr w:type="spellStart"/>
      <w:r w:rsidRPr="00AF3129">
        <w:t>OpenMRS</w:t>
      </w:r>
      <w:proofErr w:type="spellEnd"/>
      <w:r w:rsidRPr="00AF3129">
        <w:t xml:space="preserve"> Demo environment, the following four built-in roles possess the most comprehensive sets of system privileges:</w:t>
      </w:r>
    </w:p>
    <w:p w14:paraId="62746C1E" w14:textId="77777777" w:rsidR="00A94260" w:rsidRPr="00052472" w:rsidRDefault="00AF3129" w:rsidP="00052472">
      <w:pPr>
        <w:pStyle w:val="Nidungvnbn"/>
        <w:numPr>
          <w:ilvl w:val="0"/>
          <w:numId w:val="150"/>
        </w:numPr>
        <w:rPr>
          <w:b/>
          <w:bCs/>
          <w:lang w:val="vi-VN"/>
        </w:rPr>
      </w:pPr>
      <w:r w:rsidRPr="00052472">
        <w:rPr>
          <w:b/>
          <w:bCs/>
        </w:rPr>
        <w:t xml:space="preserve">System Developer: </w:t>
      </w:r>
    </w:p>
    <w:p w14:paraId="3A37B769" w14:textId="17C7AE3F" w:rsidR="00AF3129" w:rsidRDefault="00AF3129" w:rsidP="00A1179E">
      <w:pPr>
        <w:pStyle w:val="Nidungvnbn"/>
        <w:rPr>
          <w:lang w:val="vi-VN"/>
        </w:rPr>
      </w:pPr>
      <w:r w:rsidRPr="00AF3129">
        <w:t xml:space="preserve">This default role possesses the absolute highest tier of access within </w:t>
      </w:r>
      <w:proofErr w:type="spellStart"/>
      <w:r w:rsidRPr="00AF3129">
        <w:t>OpenMRS</w:t>
      </w:r>
      <w:proofErr w:type="spellEnd"/>
      <w:r w:rsidRPr="00AF3129">
        <w:t>. It is strictly intended for system architects and technical administrators who require unrestricted capabilities to configure the core architecture, manage database schemas, modify operational modules, and interact with all internal APIs. Consequently, it bypasses standard clinical access controls, granting profound administrative and technical authority.</w:t>
      </w:r>
    </w:p>
    <w:p w14:paraId="52328895" w14:textId="77777777" w:rsidR="00085173" w:rsidRPr="00085173" w:rsidRDefault="00085173" w:rsidP="00AF3129">
      <w:pPr>
        <w:pStyle w:val="Nidungvnbn"/>
        <w:rPr>
          <w:lang w:val="vi-VN"/>
        </w:rPr>
      </w:pPr>
    </w:p>
    <w:p w14:paraId="5D7930FB" w14:textId="77777777" w:rsidR="00A94260" w:rsidRPr="00052472" w:rsidRDefault="00AF3129" w:rsidP="00052472">
      <w:pPr>
        <w:pStyle w:val="Nidungvnbn"/>
        <w:numPr>
          <w:ilvl w:val="0"/>
          <w:numId w:val="150"/>
        </w:numPr>
        <w:rPr>
          <w:b/>
          <w:bCs/>
          <w:lang w:val="vi-VN"/>
        </w:rPr>
      </w:pPr>
      <w:r w:rsidRPr="00052472">
        <w:rPr>
          <w:b/>
          <w:bCs/>
        </w:rPr>
        <w:t xml:space="preserve">System Administrator: </w:t>
      </w:r>
    </w:p>
    <w:p w14:paraId="06840A9E" w14:textId="2764B4CF" w:rsidR="00AF3129" w:rsidRDefault="00AF3129" w:rsidP="005B1FE0">
      <w:pPr>
        <w:pStyle w:val="Nidungvnbn"/>
        <w:rPr>
          <w:lang w:val="vi-VN"/>
        </w:rPr>
      </w:pPr>
      <w:r w:rsidRPr="00AF3129">
        <w:lastRenderedPageBreak/>
        <w:t xml:space="preserve">This role governs the overall operational security and functional configuration of the </w:t>
      </w:r>
      <w:proofErr w:type="spellStart"/>
      <w:r w:rsidRPr="00AF3129">
        <w:t>OpenMRS</w:t>
      </w:r>
      <w:proofErr w:type="spellEnd"/>
      <w:r w:rsidRPr="00AF3129">
        <w:t xml:space="preserve"> platform. It encompasses a vast array of administrative privileges, including user identity management, role-based access control (RBAC) enforcement, and systemic data oversight. This role is pivotal in maintaining data integrity and ensuring system-wide compliance with security policies.</w:t>
      </w:r>
    </w:p>
    <w:p w14:paraId="026DFDBB" w14:textId="77777777" w:rsidR="00085173" w:rsidRPr="00085173" w:rsidRDefault="00085173" w:rsidP="00AF3129">
      <w:pPr>
        <w:pStyle w:val="Nidungvnbn"/>
        <w:rPr>
          <w:lang w:val="vi-VN"/>
        </w:rPr>
      </w:pPr>
    </w:p>
    <w:p w14:paraId="26B4E214" w14:textId="77777777" w:rsidR="00A94260" w:rsidRPr="00052472" w:rsidRDefault="00AF3129" w:rsidP="00052472">
      <w:pPr>
        <w:pStyle w:val="Nidungvnbn"/>
        <w:numPr>
          <w:ilvl w:val="0"/>
          <w:numId w:val="150"/>
        </w:numPr>
        <w:rPr>
          <w:b/>
          <w:bCs/>
          <w:lang w:val="vi-VN"/>
        </w:rPr>
      </w:pPr>
      <w:r w:rsidRPr="00052472">
        <w:rPr>
          <w:b/>
          <w:bCs/>
        </w:rPr>
        <w:t xml:space="preserve">Privilege Level: Full: </w:t>
      </w:r>
    </w:p>
    <w:p w14:paraId="12981037" w14:textId="0D58E77A" w:rsidR="00AF3129" w:rsidRDefault="00AF3129" w:rsidP="00260FAC">
      <w:pPr>
        <w:pStyle w:val="Nidungvnbn"/>
        <w:rPr>
          <w:lang w:val="vi-VN"/>
        </w:rPr>
      </w:pPr>
      <w:r w:rsidRPr="00AF3129">
        <w:t>Operating as a comprehensive aggregation of privileges, this role grants unrestricted access to nearly all available clinical and administrative modules. Users assigned this designation are authorized to execute high-risk operations across the application, making it appropriate solely for highly trusted, top-level system operators or chief medical informatics officers.</w:t>
      </w:r>
    </w:p>
    <w:p w14:paraId="64B31A1C" w14:textId="77777777" w:rsidR="00085173" w:rsidRPr="00085173" w:rsidRDefault="00085173" w:rsidP="00AF3129">
      <w:pPr>
        <w:pStyle w:val="Nidungvnbn"/>
        <w:rPr>
          <w:lang w:val="vi-VN"/>
        </w:rPr>
      </w:pPr>
    </w:p>
    <w:p w14:paraId="53224FEF" w14:textId="77777777" w:rsidR="00A94260" w:rsidRPr="00052472" w:rsidRDefault="00AF3129" w:rsidP="00052472">
      <w:pPr>
        <w:pStyle w:val="Nidungvnbn"/>
        <w:numPr>
          <w:ilvl w:val="0"/>
          <w:numId w:val="150"/>
        </w:numPr>
        <w:rPr>
          <w:b/>
          <w:bCs/>
          <w:lang w:val="vi-VN"/>
        </w:rPr>
      </w:pPr>
      <w:r w:rsidRPr="00052472">
        <w:rPr>
          <w:b/>
          <w:bCs/>
        </w:rPr>
        <w:t xml:space="preserve">Privilege Level: High: </w:t>
      </w:r>
    </w:p>
    <w:p w14:paraId="6EB2C606" w14:textId="0451D9EF" w:rsidR="00AF3129" w:rsidRPr="00AF3129" w:rsidRDefault="00AF3129" w:rsidP="006C2476">
      <w:pPr>
        <w:pStyle w:val="Nidungvnbn"/>
      </w:pPr>
      <w:r w:rsidRPr="00AF3129">
        <w:t>This role provides an extensive spectrum of system privileges while strategically restricting a minimal set of the most sensitive administrative actions (e.g., core system configuration changes). It is engineered for advanced personnel who require broad operational access to fulfill complex clinical or managerial duties, effectively balancing operational flexibility with the Principle of Least Privilege.</w:t>
      </w:r>
    </w:p>
    <w:p w14:paraId="039057F5" w14:textId="77777777" w:rsidR="00460010" w:rsidRPr="00CB4203" w:rsidRDefault="00460010" w:rsidP="00CB4203">
      <w:pPr>
        <w:pStyle w:val="Nidungvnbn"/>
        <w:ind w:firstLine="0"/>
        <w:rPr>
          <w:lang w:val="vi-VN"/>
        </w:rPr>
      </w:pPr>
    </w:p>
    <w:p w14:paraId="347809F9" w14:textId="6E1FF8AB" w:rsidR="00817296" w:rsidRDefault="00817296" w:rsidP="00817296">
      <w:pPr>
        <w:pStyle w:val="Heading2"/>
      </w:pPr>
      <w:bookmarkStart w:id="9" w:name="_Toc195829556"/>
      <w:bookmarkStart w:id="10" w:name="_Toc227792287"/>
      <w:bookmarkEnd w:id="7"/>
      <w:r>
        <w:rPr>
          <w:rStyle w:val="Strong"/>
          <w:b/>
          <w:bCs w:val="0"/>
        </w:rPr>
        <w:t xml:space="preserve">Exercise </w:t>
      </w:r>
      <w:r w:rsidR="00F65A9F">
        <w:rPr>
          <w:rStyle w:val="Strong"/>
          <w:b/>
          <w:bCs w:val="0"/>
        </w:rPr>
        <w:t>3</w:t>
      </w:r>
      <w:r w:rsidR="00B64915">
        <w:rPr>
          <w:rStyle w:val="Strong"/>
          <w:b/>
          <w:bCs w:val="0"/>
        </w:rPr>
        <w:t xml:space="preserve"> (2.0 point)</w:t>
      </w:r>
      <w:bookmarkEnd w:id="10"/>
    </w:p>
    <w:p w14:paraId="6D620E46" w14:textId="77777777" w:rsidR="00872643" w:rsidRPr="00872643" w:rsidRDefault="00872643" w:rsidP="00872643">
      <w:pPr>
        <w:pStyle w:val="Nidungvnbn"/>
      </w:pPr>
      <w:r w:rsidRPr="00872643">
        <w:t>Based on the specified system requirements, the Access Control Matrix for the designated users has been defined to reflect a strict Role-Based Access Control (RBAC) hierarchy. The system provisions three distinct user identities, each assigned a specific tier of privileges:</w:t>
      </w:r>
    </w:p>
    <w:p w14:paraId="65CA8EE9" w14:textId="77777777" w:rsidR="00872643" w:rsidRPr="00872643" w:rsidRDefault="00872643" w:rsidP="003336B3">
      <w:pPr>
        <w:pStyle w:val="Nidungvnbn"/>
        <w:numPr>
          <w:ilvl w:val="0"/>
          <w:numId w:val="154"/>
        </w:numPr>
      </w:pPr>
      <w:r w:rsidRPr="003336B3">
        <w:rPr>
          <w:b/>
          <w:bCs/>
        </w:rPr>
        <w:t>Medical Student:</w:t>
      </w:r>
      <w:r w:rsidRPr="00872643">
        <w:t xml:space="preserve"> This role is intended for educational and observational purposes. Users are authorized to view patient information but are strictly prohibited from modifying any data, thereby preserving database integrity.</w:t>
      </w:r>
    </w:p>
    <w:p w14:paraId="26D967AC" w14:textId="77777777" w:rsidR="00872643" w:rsidRPr="00872643" w:rsidRDefault="00872643" w:rsidP="003336B3">
      <w:pPr>
        <w:pStyle w:val="Nidungvnbn"/>
        <w:numPr>
          <w:ilvl w:val="0"/>
          <w:numId w:val="154"/>
        </w:numPr>
      </w:pPr>
      <w:r w:rsidRPr="003336B3">
        <w:rPr>
          <w:b/>
          <w:bCs/>
        </w:rPr>
        <w:lastRenderedPageBreak/>
        <w:t>Data Assistant:</w:t>
      </w:r>
      <w:r w:rsidRPr="00872643">
        <w:t xml:space="preserve"> This role represents operational staff responsible for maintaining patient records. Users can view and edit existing patient data but lack the authorization to instantiate new patient records.</w:t>
      </w:r>
    </w:p>
    <w:p w14:paraId="7D6B01F4" w14:textId="77777777" w:rsidR="00872643" w:rsidRPr="00286E3D" w:rsidRDefault="00872643" w:rsidP="003336B3">
      <w:pPr>
        <w:pStyle w:val="Nidungvnbn"/>
        <w:numPr>
          <w:ilvl w:val="0"/>
          <w:numId w:val="154"/>
        </w:numPr>
      </w:pPr>
      <w:r w:rsidRPr="003336B3">
        <w:rPr>
          <w:b/>
          <w:bCs/>
        </w:rPr>
        <w:t>Data Manager:</w:t>
      </w:r>
      <w:r w:rsidRPr="00872643">
        <w:t xml:space="preserve"> This supervisory role holds extended authority over patient data. In addition to viewing and editing records, users can create new patient identities, governing the full patient data lifecycle.</w:t>
      </w:r>
    </w:p>
    <w:p w14:paraId="2D9F7977" w14:textId="77777777" w:rsidR="00286E3D" w:rsidRPr="00872643" w:rsidRDefault="00286E3D" w:rsidP="00286E3D">
      <w:pPr>
        <w:pStyle w:val="Nidungvnbn"/>
        <w:ind w:left="360" w:firstLine="0"/>
      </w:pPr>
    </w:p>
    <w:p w14:paraId="0D36F0FE" w14:textId="77777777" w:rsidR="00872643" w:rsidRPr="00793C78" w:rsidRDefault="00872643" w:rsidP="00286E3D">
      <w:pPr>
        <w:pStyle w:val="Nidungvnbn"/>
        <w:ind w:firstLine="0"/>
        <w:rPr>
          <w:b/>
          <w:bCs/>
        </w:rPr>
      </w:pPr>
      <w:r w:rsidRPr="00793C78">
        <w:rPr>
          <w:b/>
          <w:bCs/>
        </w:rPr>
        <w:t>Security Principles Applied:</w:t>
      </w:r>
    </w:p>
    <w:p w14:paraId="0FC803C9" w14:textId="77777777" w:rsidR="00872643" w:rsidRPr="00872643" w:rsidRDefault="00872643" w:rsidP="00286E3D">
      <w:pPr>
        <w:pStyle w:val="Nidungvnbn"/>
        <w:numPr>
          <w:ilvl w:val="0"/>
          <w:numId w:val="155"/>
        </w:numPr>
      </w:pPr>
      <w:r w:rsidRPr="00286E3D">
        <w:rPr>
          <w:b/>
          <w:bCs/>
        </w:rPr>
        <w:t>Confidentiality:</w:t>
      </w:r>
      <w:r w:rsidRPr="00872643">
        <w:t xml:space="preserve"> Access to sensitive patient data is strictly compartmentalized based on role-specific responsibilities.</w:t>
      </w:r>
    </w:p>
    <w:p w14:paraId="074602C0" w14:textId="77777777" w:rsidR="00872643" w:rsidRPr="00872643" w:rsidRDefault="00872643" w:rsidP="00286E3D">
      <w:pPr>
        <w:pStyle w:val="Nidungvnbn"/>
        <w:numPr>
          <w:ilvl w:val="0"/>
          <w:numId w:val="155"/>
        </w:numPr>
      </w:pPr>
      <w:r w:rsidRPr="00286E3D">
        <w:rPr>
          <w:b/>
          <w:bCs/>
        </w:rPr>
        <w:t>Integrity:</w:t>
      </w:r>
      <w:r w:rsidRPr="00872643">
        <w:t xml:space="preserve"> Editing and creation privileges are rigorously controlled to prevent unauthorized or accidental data modification.</w:t>
      </w:r>
    </w:p>
    <w:p w14:paraId="32642AAD" w14:textId="6EBA2A27" w:rsidR="00E40833" w:rsidRPr="00872643" w:rsidRDefault="00872643" w:rsidP="005A73EC">
      <w:pPr>
        <w:pStyle w:val="Nidungvnbn"/>
        <w:numPr>
          <w:ilvl w:val="0"/>
          <w:numId w:val="155"/>
        </w:numPr>
      </w:pPr>
      <w:r w:rsidRPr="00286E3D">
        <w:rPr>
          <w:b/>
          <w:bCs/>
        </w:rPr>
        <w:t>Availability:</w:t>
      </w:r>
      <w:r w:rsidRPr="00872643">
        <w:t xml:space="preserve"> Proper role separation ensures that patient data remains accurate, consistent, and accessible for authorized clinical operations.</w:t>
      </w:r>
    </w:p>
    <w:p w14:paraId="111ECE82" w14:textId="77777777" w:rsidR="00CA2C7E" w:rsidRPr="005370A6" w:rsidRDefault="00CA2C7E" w:rsidP="00872643">
      <w:pPr>
        <w:pStyle w:val="Nidungvnbn"/>
        <w:rPr>
          <w:lang w:val="vi-VN"/>
        </w:rPr>
      </w:pPr>
    </w:p>
    <w:tbl>
      <w:tblPr>
        <w:tblStyle w:val="TableGrid"/>
        <w:tblW w:w="0" w:type="auto"/>
        <w:tblLook w:val="04A0" w:firstRow="1" w:lastRow="0" w:firstColumn="1" w:lastColumn="0" w:noHBand="0" w:noVBand="1"/>
      </w:tblPr>
      <w:tblGrid>
        <w:gridCol w:w="2405"/>
        <w:gridCol w:w="2410"/>
        <w:gridCol w:w="1767"/>
        <w:gridCol w:w="2195"/>
      </w:tblGrid>
      <w:tr w:rsidR="004C628E" w:rsidRPr="00B6655A" w14:paraId="630B7B81" w14:textId="77777777" w:rsidTr="00276BA7">
        <w:tc>
          <w:tcPr>
            <w:tcW w:w="2405" w:type="dxa"/>
            <w:shd w:val="clear" w:color="auto" w:fill="D9D9D9" w:themeFill="background1" w:themeFillShade="D9"/>
          </w:tcPr>
          <w:p w14:paraId="4CE2A8C3" w14:textId="18960A39" w:rsidR="004C628E" w:rsidRPr="00B6655A" w:rsidRDefault="00270D8D" w:rsidP="00276BA7">
            <w:pPr>
              <w:pStyle w:val="Nidungvnbn"/>
              <w:ind w:firstLine="0"/>
              <w:jc w:val="center"/>
              <w:rPr>
                <w:b/>
                <w:bCs/>
              </w:rPr>
            </w:pPr>
            <w:r>
              <w:rPr>
                <w:b/>
                <w:bCs/>
              </w:rPr>
              <w:t>User</w:t>
            </w:r>
            <w:r w:rsidR="000A4441">
              <w:rPr>
                <w:b/>
                <w:bCs/>
              </w:rPr>
              <w:t>n</w:t>
            </w:r>
            <w:r>
              <w:rPr>
                <w:b/>
                <w:bCs/>
              </w:rPr>
              <w:t>ame</w:t>
            </w:r>
          </w:p>
        </w:tc>
        <w:tc>
          <w:tcPr>
            <w:tcW w:w="2410" w:type="dxa"/>
            <w:shd w:val="clear" w:color="auto" w:fill="D9D9D9" w:themeFill="background1" w:themeFillShade="D9"/>
          </w:tcPr>
          <w:p w14:paraId="2E7112BD" w14:textId="1A52A26A" w:rsidR="004C628E" w:rsidRPr="00B6655A" w:rsidRDefault="00270D8D" w:rsidP="00276BA7">
            <w:pPr>
              <w:pStyle w:val="Nidungvnbn"/>
              <w:ind w:firstLine="0"/>
              <w:jc w:val="center"/>
              <w:rPr>
                <w:b/>
                <w:bCs/>
              </w:rPr>
            </w:pPr>
            <w:r>
              <w:rPr>
                <w:b/>
                <w:bCs/>
              </w:rPr>
              <w:t>Assigned Role</w:t>
            </w:r>
          </w:p>
        </w:tc>
        <w:tc>
          <w:tcPr>
            <w:tcW w:w="1767" w:type="dxa"/>
            <w:shd w:val="clear" w:color="auto" w:fill="D9D9D9" w:themeFill="background1" w:themeFillShade="D9"/>
          </w:tcPr>
          <w:p w14:paraId="42E8A497" w14:textId="2476A593" w:rsidR="004C628E" w:rsidRPr="00B6655A" w:rsidRDefault="005C6B1D" w:rsidP="00276BA7">
            <w:pPr>
              <w:pStyle w:val="Nidungvnbn"/>
              <w:ind w:firstLine="0"/>
              <w:jc w:val="center"/>
              <w:rPr>
                <w:b/>
                <w:bCs/>
              </w:rPr>
            </w:pPr>
            <w:r>
              <w:rPr>
                <w:b/>
                <w:bCs/>
              </w:rPr>
              <w:t>Privileges</w:t>
            </w:r>
          </w:p>
        </w:tc>
        <w:tc>
          <w:tcPr>
            <w:tcW w:w="2195" w:type="dxa"/>
            <w:shd w:val="clear" w:color="auto" w:fill="D9D9D9" w:themeFill="background1" w:themeFillShade="D9"/>
          </w:tcPr>
          <w:p w14:paraId="71FF1D14" w14:textId="66D95220" w:rsidR="004C628E" w:rsidRPr="00B6655A" w:rsidRDefault="00E81FEA" w:rsidP="00276BA7">
            <w:pPr>
              <w:pStyle w:val="Nidungvnbn"/>
              <w:ind w:firstLine="0"/>
              <w:jc w:val="center"/>
              <w:rPr>
                <w:b/>
                <w:bCs/>
              </w:rPr>
            </w:pPr>
            <w:r>
              <w:rPr>
                <w:b/>
                <w:bCs/>
              </w:rPr>
              <w:t>Justification</w:t>
            </w:r>
          </w:p>
        </w:tc>
      </w:tr>
      <w:tr w:rsidR="004C628E" w14:paraId="53B63549" w14:textId="77777777" w:rsidTr="00276BA7">
        <w:tc>
          <w:tcPr>
            <w:tcW w:w="2405" w:type="dxa"/>
          </w:tcPr>
          <w:p w14:paraId="4A8DEBA3" w14:textId="714C1177" w:rsidR="004C628E" w:rsidRDefault="006A59B0" w:rsidP="003E2764">
            <w:pPr>
              <w:pStyle w:val="Nidungvnbn"/>
              <w:ind w:firstLine="0"/>
              <w:jc w:val="left"/>
            </w:pPr>
            <w:r>
              <w:t>Mary</w:t>
            </w:r>
          </w:p>
        </w:tc>
        <w:tc>
          <w:tcPr>
            <w:tcW w:w="2410" w:type="dxa"/>
          </w:tcPr>
          <w:p w14:paraId="4195BC02" w14:textId="6AE7E032" w:rsidR="004C628E" w:rsidRDefault="006A59B0" w:rsidP="003E2764">
            <w:pPr>
              <w:pStyle w:val="Nidungvnbn"/>
              <w:ind w:firstLine="0"/>
              <w:jc w:val="left"/>
            </w:pPr>
            <w:r>
              <w:t>Medical Student</w:t>
            </w:r>
          </w:p>
        </w:tc>
        <w:tc>
          <w:tcPr>
            <w:tcW w:w="1767" w:type="dxa"/>
          </w:tcPr>
          <w:p w14:paraId="285A72DE" w14:textId="0A4AD5A2" w:rsidR="004C628E" w:rsidRDefault="006A59B0" w:rsidP="003E2764">
            <w:pPr>
              <w:pStyle w:val="Nidungvnbn"/>
              <w:ind w:firstLine="0"/>
              <w:jc w:val="left"/>
            </w:pPr>
            <w:r>
              <w:t>View Patients</w:t>
            </w:r>
          </w:p>
        </w:tc>
        <w:tc>
          <w:tcPr>
            <w:tcW w:w="2195" w:type="dxa"/>
          </w:tcPr>
          <w:p w14:paraId="30F575D5" w14:textId="16F4EAA6" w:rsidR="004C628E" w:rsidRDefault="00D370F1" w:rsidP="003E2764">
            <w:pPr>
              <w:pStyle w:val="Nidungvnbn"/>
              <w:ind w:firstLine="0"/>
              <w:jc w:val="left"/>
            </w:pPr>
            <w:r>
              <w:rPr>
                <w:b/>
                <w:bCs/>
              </w:rPr>
              <w:t>Principle of Least Privilege:</w:t>
            </w:r>
            <w:r>
              <w:t xml:space="preserve"> Mary is granted read-only access to patient data. This is sufficient for educational purposes while effectively mitigating the risk of accidental or unauthorized modification of </w:t>
            </w:r>
            <w:r>
              <w:lastRenderedPageBreak/>
              <w:t>sensitive clinical information.</w:t>
            </w:r>
          </w:p>
        </w:tc>
      </w:tr>
      <w:tr w:rsidR="00CA2C7E" w14:paraId="19742100" w14:textId="77777777" w:rsidTr="00276BA7">
        <w:tc>
          <w:tcPr>
            <w:tcW w:w="2405" w:type="dxa"/>
          </w:tcPr>
          <w:p w14:paraId="0CB6EF17" w14:textId="2FE0D361" w:rsidR="00CA2C7E" w:rsidRDefault="006A59B0" w:rsidP="003E2764">
            <w:pPr>
              <w:pStyle w:val="Nidungvnbn"/>
              <w:ind w:firstLine="0"/>
              <w:jc w:val="left"/>
            </w:pPr>
            <w:r>
              <w:lastRenderedPageBreak/>
              <w:t>Bob</w:t>
            </w:r>
          </w:p>
        </w:tc>
        <w:tc>
          <w:tcPr>
            <w:tcW w:w="2410" w:type="dxa"/>
          </w:tcPr>
          <w:p w14:paraId="60FEFF33" w14:textId="0AF09C0C" w:rsidR="00CA2C7E" w:rsidRDefault="006A59B0" w:rsidP="003E2764">
            <w:pPr>
              <w:pStyle w:val="Nidungvnbn"/>
              <w:ind w:firstLine="0"/>
              <w:jc w:val="left"/>
            </w:pPr>
            <w:r>
              <w:t>Data Assistant</w:t>
            </w:r>
          </w:p>
        </w:tc>
        <w:tc>
          <w:tcPr>
            <w:tcW w:w="1767" w:type="dxa"/>
          </w:tcPr>
          <w:p w14:paraId="76214632" w14:textId="77777777" w:rsidR="00CA2C7E" w:rsidRDefault="006A59B0" w:rsidP="003E2764">
            <w:pPr>
              <w:pStyle w:val="Nidungvnbn"/>
              <w:ind w:firstLine="0"/>
              <w:jc w:val="left"/>
              <w:rPr>
                <w:lang w:val="vi-VN"/>
              </w:rPr>
            </w:pPr>
            <w:r>
              <w:t>View Patients</w:t>
            </w:r>
          </w:p>
          <w:p w14:paraId="31912A0F" w14:textId="18F7852B" w:rsidR="006A59B0" w:rsidRPr="006A59B0" w:rsidRDefault="006A59B0" w:rsidP="003E2764">
            <w:pPr>
              <w:pStyle w:val="Nidungvnbn"/>
              <w:ind w:firstLine="0"/>
              <w:jc w:val="left"/>
              <w:rPr>
                <w:lang w:val="vi-VN"/>
              </w:rPr>
            </w:pPr>
            <w:r>
              <w:t>Edit Patients</w:t>
            </w:r>
          </w:p>
        </w:tc>
        <w:tc>
          <w:tcPr>
            <w:tcW w:w="2195" w:type="dxa"/>
          </w:tcPr>
          <w:p w14:paraId="290755D2" w14:textId="3CDDF84D" w:rsidR="00CA2C7E" w:rsidRDefault="007D010A" w:rsidP="003E2764">
            <w:pPr>
              <w:pStyle w:val="Nidungvnbn"/>
              <w:ind w:firstLine="0"/>
              <w:jc w:val="left"/>
            </w:pPr>
            <w:r>
              <w:rPr>
                <w:b/>
                <w:bCs/>
              </w:rPr>
              <w:t>Operational Necessity:</w:t>
            </w:r>
            <w:r>
              <w:t xml:space="preserve"> Bob requires both read and write access to update existing patient records as part of his daily responsibilities. However, he is restricted from adding new patients to prevent duplicate or unauthorized record creation.</w:t>
            </w:r>
          </w:p>
        </w:tc>
      </w:tr>
      <w:tr w:rsidR="00CA2C7E" w14:paraId="06E102A2" w14:textId="77777777" w:rsidTr="00276BA7">
        <w:tc>
          <w:tcPr>
            <w:tcW w:w="2405" w:type="dxa"/>
          </w:tcPr>
          <w:p w14:paraId="743E4732" w14:textId="266157D1" w:rsidR="00CA2C7E" w:rsidRDefault="006A59B0" w:rsidP="003E2764">
            <w:pPr>
              <w:pStyle w:val="Nidungvnbn"/>
              <w:ind w:firstLine="0"/>
              <w:jc w:val="left"/>
            </w:pPr>
            <w:r>
              <w:t>Erica</w:t>
            </w:r>
          </w:p>
        </w:tc>
        <w:tc>
          <w:tcPr>
            <w:tcW w:w="2410" w:type="dxa"/>
          </w:tcPr>
          <w:p w14:paraId="143E3118" w14:textId="7C036E91" w:rsidR="00CA2C7E" w:rsidRDefault="006A59B0" w:rsidP="003E2764">
            <w:pPr>
              <w:pStyle w:val="Nidungvnbn"/>
              <w:ind w:firstLine="0"/>
              <w:jc w:val="left"/>
            </w:pPr>
            <w:r>
              <w:t>Data Manager</w:t>
            </w:r>
          </w:p>
        </w:tc>
        <w:tc>
          <w:tcPr>
            <w:tcW w:w="1767" w:type="dxa"/>
          </w:tcPr>
          <w:p w14:paraId="6ED4CC54" w14:textId="77777777" w:rsidR="00CA2C7E" w:rsidRDefault="006A59B0" w:rsidP="003E2764">
            <w:pPr>
              <w:pStyle w:val="Nidungvnbn"/>
              <w:ind w:firstLine="0"/>
              <w:jc w:val="left"/>
              <w:rPr>
                <w:lang w:val="vi-VN"/>
              </w:rPr>
            </w:pPr>
            <w:r>
              <w:t>View Patients</w:t>
            </w:r>
          </w:p>
          <w:p w14:paraId="501E6A83" w14:textId="77777777" w:rsidR="006A59B0" w:rsidRDefault="006A59B0" w:rsidP="003E2764">
            <w:pPr>
              <w:pStyle w:val="Nidungvnbn"/>
              <w:ind w:firstLine="0"/>
              <w:jc w:val="left"/>
              <w:rPr>
                <w:lang w:val="vi-VN"/>
              </w:rPr>
            </w:pPr>
            <w:r>
              <w:t>Edit Patients</w:t>
            </w:r>
          </w:p>
          <w:p w14:paraId="30EE16CC" w14:textId="43A155B5" w:rsidR="006A59B0" w:rsidRPr="006A59B0" w:rsidRDefault="006A59B0" w:rsidP="003E2764">
            <w:pPr>
              <w:pStyle w:val="Nidungvnbn"/>
              <w:ind w:firstLine="0"/>
              <w:jc w:val="left"/>
              <w:rPr>
                <w:lang w:val="vi-VN"/>
              </w:rPr>
            </w:pPr>
            <w:r>
              <w:t>Add Patients</w:t>
            </w:r>
          </w:p>
        </w:tc>
        <w:tc>
          <w:tcPr>
            <w:tcW w:w="2195" w:type="dxa"/>
          </w:tcPr>
          <w:p w14:paraId="38ED68FA" w14:textId="33EEF1A0" w:rsidR="00CA2C7E" w:rsidRDefault="007D010A" w:rsidP="003E2764">
            <w:pPr>
              <w:pStyle w:val="Nidungvnbn"/>
              <w:ind w:firstLine="0"/>
              <w:jc w:val="left"/>
            </w:pPr>
            <w:r>
              <w:rPr>
                <w:b/>
                <w:bCs/>
              </w:rPr>
              <w:t>Managerial Authority:</w:t>
            </w:r>
            <w:r>
              <w:t xml:space="preserve"> Erica holds a superset of privileges. The </w:t>
            </w:r>
            <w:r>
              <w:rPr>
                <w:i/>
                <w:iCs/>
              </w:rPr>
              <w:t>Add Patients</w:t>
            </w:r>
            <w:r>
              <w:t xml:space="preserve"> privilege is exclusively reserved for trusted senior staff to ensure proper governance over the creation of </w:t>
            </w:r>
            <w:r>
              <w:lastRenderedPageBreak/>
              <w:t>new patient identities and to maintain overarching data integrity.</w:t>
            </w:r>
          </w:p>
        </w:tc>
      </w:tr>
    </w:tbl>
    <w:p w14:paraId="43678B8E" w14:textId="6D26FCCB" w:rsidR="004C628E" w:rsidRPr="00823BFB" w:rsidRDefault="004C628E" w:rsidP="004C628E">
      <w:pPr>
        <w:pStyle w:val="Tables"/>
        <w:rPr>
          <w:lang w:val="vi-VN"/>
        </w:rPr>
      </w:pPr>
      <w:bookmarkStart w:id="11" w:name="_Toc227792058"/>
      <w:r>
        <w:lastRenderedPageBreak/>
        <w:t xml:space="preserve">Table </w:t>
      </w:r>
      <w:r>
        <w:rPr>
          <w:lang w:val="vi-VN"/>
        </w:rPr>
        <w:t>1</w:t>
      </w:r>
      <w:r>
        <w:t xml:space="preserve">: </w:t>
      </w:r>
      <w:r w:rsidR="005370A6">
        <w:t>Access Control Matrix detailing user role assignments, specific privileges, and the underlying security rationale</w:t>
      </w:r>
      <w:bookmarkEnd w:id="11"/>
    </w:p>
    <w:p w14:paraId="28B9171C" w14:textId="77777777" w:rsidR="00B46DF7" w:rsidRDefault="00B46DF7" w:rsidP="00B46DF7">
      <w:pPr>
        <w:pStyle w:val="Nidungvnbn"/>
        <w:ind w:firstLine="0"/>
        <w:rPr>
          <w:b/>
          <w:bCs/>
          <w:lang w:val="vi-VN"/>
        </w:rPr>
      </w:pPr>
    </w:p>
    <w:p w14:paraId="4040A7AC" w14:textId="77777777" w:rsidR="00B46DF7" w:rsidRPr="00B46DF7" w:rsidRDefault="00B46DF7" w:rsidP="00B46DF7">
      <w:pPr>
        <w:pStyle w:val="Nidungvnbn"/>
        <w:ind w:firstLine="0"/>
        <w:rPr>
          <w:b/>
          <w:bCs/>
        </w:rPr>
      </w:pPr>
      <w:r w:rsidRPr="00B46DF7">
        <w:rPr>
          <w:b/>
          <w:bCs/>
        </w:rPr>
        <w:t xml:space="preserve">Implementation Evidence: </w:t>
      </w:r>
    </w:p>
    <w:p w14:paraId="7C462E2F" w14:textId="5FB8667D" w:rsidR="00E40833" w:rsidRDefault="00B46DF7" w:rsidP="00B46DF7">
      <w:pPr>
        <w:pStyle w:val="Nidungvnbn"/>
        <w:rPr>
          <w:lang w:val="vi-VN"/>
        </w:rPr>
      </w:pPr>
      <w:r w:rsidRPr="00B46DF7">
        <w:t xml:space="preserve">The aforementioned roles and user identities have been successfully configured within the </w:t>
      </w:r>
      <w:proofErr w:type="spellStart"/>
      <w:r w:rsidRPr="00B46DF7">
        <w:t>OpenMRS</w:t>
      </w:r>
      <w:proofErr w:type="spellEnd"/>
      <w:r w:rsidRPr="00B46DF7">
        <w:t xml:space="preserve"> Advanced Administration module.</w:t>
      </w:r>
    </w:p>
    <w:p w14:paraId="77D5A8D2" w14:textId="065A2847" w:rsidR="003B15EA" w:rsidRDefault="00E8041E" w:rsidP="00603E33">
      <w:pPr>
        <w:pStyle w:val="Nidungvnbn"/>
        <w:ind w:firstLine="0"/>
        <w:jc w:val="center"/>
        <w:rPr>
          <w:lang w:val="vi-VN"/>
        </w:rPr>
      </w:pPr>
      <w:r>
        <w:rPr>
          <w:noProof/>
          <w:lang w:val="vi-VN"/>
        </w:rPr>
        <w:drawing>
          <wp:inline distT="0" distB="0" distL="0" distR="0" wp14:anchorId="4BC7CEEF" wp14:editId="6C2D5A47">
            <wp:extent cx="5579745" cy="454025"/>
            <wp:effectExtent l="0" t="0" r="0" b="3175"/>
            <wp:docPr id="270531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31084" name="Picture 2705310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454025"/>
                    </a:xfrm>
                    <a:prstGeom prst="rect">
                      <a:avLst/>
                    </a:prstGeom>
                  </pic:spPr>
                </pic:pic>
              </a:graphicData>
            </a:graphic>
          </wp:inline>
        </w:drawing>
      </w:r>
    </w:p>
    <w:p w14:paraId="3604F6CC" w14:textId="66F42CEE" w:rsidR="003D4C00" w:rsidRPr="00B11060" w:rsidRDefault="003D4C00" w:rsidP="003D4C00">
      <w:pPr>
        <w:pStyle w:val="Figures"/>
        <w:rPr>
          <w:lang w:val="vi-VN"/>
        </w:rPr>
      </w:pPr>
      <w:bookmarkStart w:id="12" w:name="_Toc227792134"/>
      <w:r>
        <w:t xml:space="preserve">Figure 1: </w:t>
      </w:r>
      <w:r w:rsidR="00B11060" w:rsidRPr="00B11060">
        <w:t>Defining the main roles for the users of the system</w:t>
      </w:r>
      <w:bookmarkEnd w:id="12"/>
    </w:p>
    <w:p w14:paraId="07FF3CC1" w14:textId="77777777" w:rsidR="00377CB8" w:rsidRDefault="00377CB8" w:rsidP="00E14911">
      <w:pPr>
        <w:pStyle w:val="Nidungvnbn"/>
        <w:ind w:firstLine="0"/>
        <w:rPr>
          <w:lang w:val="vi-VN"/>
        </w:rPr>
      </w:pPr>
    </w:p>
    <w:p w14:paraId="1EE0BEB8" w14:textId="768B6109" w:rsidR="00377CB8" w:rsidRDefault="00F12F8B" w:rsidP="00603E33">
      <w:pPr>
        <w:pStyle w:val="Nidungvnbn"/>
        <w:ind w:firstLine="0"/>
        <w:jc w:val="center"/>
      </w:pPr>
      <w:r>
        <w:rPr>
          <w:noProof/>
          <w:lang w:val="vi-VN"/>
        </w:rPr>
        <w:drawing>
          <wp:inline distT="0" distB="0" distL="0" distR="0" wp14:anchorId="5C1697D2" wp14:editId="438B4B54">
            <wp:extent cx="5579745" cy="1565910"/>
            <wp:effectExtent l="0" t="0" r="0" b="0"/>
            <wp:docPr id="314825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25395" name="Picture 3148253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1565910"/>
                    </a:xfrm>
                    <a:prstGeom prst="rect">
                      <a:avLst/>
                    </a:prstGeom>
                  </pic:spPr>
                </pic:pic>
              </a:graphicData>
            </a:graphic>
          </wp:inline>
        </w:drawing>
      </w:r>
    </w:p>
    <w:p w14:paraId="30FDD7D6" w14:textId="0F585E82" w:rsidR="00977B6A" w:rsidRPr="002009AA" w:rsidRDefault="00977B6A" w:rsidP="00977B6A">
      <w:pPr>
        <w:pStyle w:val="Figures"/>
        <w:rPr>
          <w:lang w:val="vi-VN"/>
        </w:rPr>
      </w:pPr>
      <w:bookmarkStart w:id="13" w:name="_Toc227792135"/>
      <w:r>
        <w:t xml:space="preserve">Figure </w:t>
      </w:r>
      <w:r w:rsidR="0028771F">
        <w:rPr>
          <w:lang w:val="vi-VN"/>
        </w:rPr>
        <w:t>2</w:t>
      </w:r>
      <w:r>
        <w:t xml:space="preserve">: </w:t>
      </w:r>
      <w:r w:rsidR="002009AA">
        <w:t>Assign</w:t>
      </w:r>
      <w:r w:rsidR="002009AA">
        <w:rPr>
          <w:lang w:val="vi-VN"/>
        </w:rPr>
        <w:t xml:space="preserve"> a role to Mary</w:t>
      </w:r>
      <w:bookmarkEnd w:id="13"/>
    </w:p>
    <w:p w14:paraId="1A958349" w14:textId="77777777" w:rsidR="009656EA" w:rsidRPr="002E4160" w:rsidRDefault="009656EA" w:rsidP="002E4160">
      <w:pPr>
        <w:pStyle w:val="Nidungvnbn"/>
        <w:ind w:firstLine="0"/>
      </w:pPr>
    </w:p>
    <w:p w14:paraId="33BD3C88" w14:textId="2B5A5B21" w:rsidR="009656EA" w:rsidRDefault="000A3DAC" w:rsidP="00603E33">
      <w:pPr>
        <w:pStyle w:val="Nidungvnbn"/>
        <w:ind w:firstLine="0"/>
        <w:jc w:val="center"/>
        <w:rPr>
          <w:lang w:val="vi-VN"/>
        </w:rPr>
      </w:pPr>
      <w:r>
        <w:rPr>
          <w:noProof/>
          <w:lang w:val="vi-VN"/>
        </w:rPr>
        <w:drawing>
          <wp:inline distT="0" distB="0" distL="0" distR="0" wp14:anchorId="4466C972" wp14:editId="2CB398FA">
            <wp:extent cx="5579745" cy="1611630"/>
            <wp:effectExtent l="0" t="0" r="0" b="1270"/>
            <wp:docPr id="95609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9723" name="Picture 956097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1611630"/>
                    </a:xfrm>
                    <a:prstGeom prst="rect">
                      <a:avLst/>
                    </a:prstGeom>
                  </pic:spPr>
                </pic:pic>
              </a:graphicData>
            </a:graphic>
          </wp:inline>
        </w:drawing>
      </w:r>
    </w:p>
    <w:p w14:paraId="2EF796FA" w14:textId="364BE33A" w:rsidR="002E4160" w:rsidRPr="00011B51" w:rsidRDefault="002E4160" w:rsidP="002E4160">
      <w:pPr>
        <w:pStyle w:val="Figures"/>
        <w:rPr>
          <w:lang w:val="vi-VN"/>
        </w:rPr>
      </w:pPr>
      <w:bookmarkStart w:id="14" w:name="_Toc227792136"/>
      <w:r>
        <w:lastRenderedPageBreak/>
        <w:t xml:space="preserve">Figure </w:t>
      </w:r>
      <w:r w:rsidR="00A668D0">
        <w:rPr>
          <w:lang w:val="vi-VN"/>
        </w:rPr>
        <w:t>3</w:t>
      </w:r>
      <w:r>
        <w:t xml:space="preserve">: </w:t>
      </w:r>
      <w:r w:rsidR="00C50591">
        <w:t>Assign</w:t>
      </w:r>
      <w:r w:rsidR="00C50591">
        <w:rPr>
          <w:lang w:val="vi-VN"/>
        </w:rPr>
        <w:t xml:space="preserve"> a role to </w:t>
      </w:r>
      <w:r w:rsidR="00BB4462">
        <w:rPr>
          <w:lang w:val="vi-VN"/>
        </w:rPr>
        <w:t>Bob</w:t>
      </w:r>
      <w:bookmarkEnd w:id="14"/>
    </w:p>
    <w:p w14:paraId="2BD45F64" w14:textId="77777777" w:rsidR="002A162B" w:rsidRDefault="002A162B" w:rsidP="00603E33">
      <w:pPr>
        <w:pStyle w:val="Nidungvnbn"/>
        <w:ind w:firstLine="0"/>
        <w:jc w:val="center"/>
        <w:rPr>
          <w:lang w:val="vi-VN"/>
        </w:rPr>
      </w:pPr>
    </w:p>
    <w:p w14:paraId="3E46FAF9" w14:textId="1A6AA12F" w:rsidR="002A162B" w:rsidRDefault="002A162B" w:rsidP="00603E33">
      <w:pPr>
        <w:pStyle w:val="Nidungvnbn"/>
        <w:ind w:firstLine="0"/>
        <w:jc w:val="center"/>
        <w:rPr>
          <w:lang w:val="vi-VN"/>
        </w:rPr>
      </w:pPr>
      <w:r>
        <w:rPr>
          <w:noProof/>
          <w:lang w:val="vi-VN"/>
        </w:rPr>
        <w:drawing>
          <wp:inline distT="0" distB="0" distL="0" distR="0" wp14:anchorId="07B64DFC" wp14:editId="0CC27C75">
            <wp:extent cx="5579745" cy="1576705"/>
            <wp:effectExtent l="0" t="0" r="0" b="0"/>
            <wp:docPr id="2061731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31252" name="Picture 20617312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1576705"/>
                    </a:xfrm>
                    <a:prstGeom prst="rect">
                      <a:avLst/>
                    </a:prstGeom>
                  </pic:spPr>
                </pic:pic>
              </a:graphicData>
            </a:graphic>
          </wp:inline>
        </w:drawing>
      </w:r>
    </w:p>
    <w:p w14:paraId="3F17FBBE" w14:textId="587B076D" w:rsidR="00D7586B" w:rsidRPr="00011B51" w:rsidRDefault="00D7586B" w:rsidP="00D7586B">
      <w:pPr>
        <w:pStyle w:val="Figures"/>
        <w:rPr>
          <w:lang w:val="vi-VN"/>
        </w:rPr>
      </w:pPr>
      <w:bookmarkStart w:id="15" w:name="_Toc227792137"/>
      <w:r>
        <w:t xml:space="preserve">Figure </w:t>
      </w:r>
      <w:r w:rsidR="00BA7B97">
        <w:rPr>
          <w:lang w:val="vi-VN"/>
        </w:rPr>
        <w:t>4</w:t>
      </w:r>
      <w:r>
        <w:t xml:space="preserve">: </w:t>
      </w:r>
      <w:r w:rsidR="004C7E22">
        <w:t>Assign</w:t>
      </w:r>
      <w:r w:rsidR="004C7E22">
        <w:rPr>
          <w:lang w:val="vi-VN"/>
        </w:rPr>
        <w:t xml:space="preserve"> a role to </w:t>
      </w:r>
      <w:r w:rsidR="00C36560">
        <w:rPr>
          <w:lang w:val="vi-VN"/>
        </w:rPr>
        <w:t>Erica</w:t>
      </w:r>
      <w:bookmarkEnd w:id="15"/>
    </w:p>
    <w:p w14:paraId="0B38E38C" w14:textId="77777777" w:rsidR="00EF775A" w:rsidRPr="00F25BFF" w:rsidRDefault="00EF775A" w:rsidP="00D7586B">
      <w:pPr>
        <w:pStyle w:val="Nidungvnbn"/>
        <w:ind w:firstLine="0"/>
      </w:pPr>
    </w:p>
    <w:p w14:paraId="7C235E5C" w14:textId="67F4309F" w:rsidR="00817296" w:rsidRDefault="00817296" w:rsidP="00817296">
      <w:pPr>
        <w:pStyle w:val="Heading2"/>
        <w:rPr>
          <w:rStyle w:val="Strong"/>
          <w:b/>
          <w:bCs w:val="0"/>
        </w:rPr>
      </w:pPr>
      <w:bookmarkStart w:id="16" w:name="_Toc195545457"/>
      <w:bookmarkStart w:id="17" w:name="_Toc195829557"/>
      <w:bookmarkStart w:id="18" w:name="_Toc227792288"/>
      <w:bookmarkEnd w:id="9"/>
      <w:r>
        <w:rPr>
          <w:rStyle w:val="Strong"/>
          <w:b/>
          <w:bCs w:val="0"/>
        </w:rPr>
        <w:t xml:space="preserve">Exercise </w:t>
      </w:r>
      <w:r w:rsidR="00F65A9F">
        <w:rPr>
          <w:rStyle w:val="Strong"/>
          <w:b/>
          <w:bCs w:val="0"/>
        </w:rPr>
        <w:t>4</w:t>
      </w:r>
      <w:r w:rsidR="006D23ED">
        <w:rPr>
          <w:rStyle w:val="Strong"/>
          <w:b/>
          <w:bCs w:val="0"/>
        </w:rPr>
        <w:t xml:space="preserve"> </w:t>
      </w:r>
      <w:r w:rsidR="006D23ED">
        <w:rPr>
          <w:rStyle w:val="Strong"/>
          <w:b/>
          <w:bCs w:val="0"/>
        </w:rPr>
        <w:t>(2.0 point)</w:t>
      </w:r>
      <w:bookmarkEnd w:id="18"/>
    </w:p>
    <w:p w14:paraId="77B63850" w14:textId="77777777" w:rsidR="00BF5E1E" w:rsidRDefault="00BF5E1E" w:rsidP="00BF5E1E">
      <w:pPr>
        <w:pStyle w:val="Nidungvnbn"/>
        <w:rPr>
          <w:lang w:val="vi-VN"/>
        </w:rPr>
      </w:pPr>
      <w:r w:rsidRPr="00BF5E1E">
        <w:t xml:space="preserve">To systematically manage the complex privilege matrix and eliminate redundancy within the </w:t>
      </w:r>
      <w:proofErr w:type="spellStart"/>
      <w:r w:rsidRPr="00BF5E1E">
        <w:t>OpenMRS</w:t>
      </w:r>
      <w:proofErr w:type="spellEnd"/>
      <w:r w:rsidRPr="00BF5E1E">
        <w:t xml:space="preserve"> RBAC framework, a Role Abstraction Strategy has been implemented. Rather than assigning privileges directly to job titles, the architecture introduces "Abstract Base Roles". These base roles function as inheritable privilege containers spanning common operational domains.</w:t>
      </w:r>
    </w:p>
    <w:p w14:paraId="26231C4B" w14:textId="77777777" w:rsidR="001249EE" w:rsidRPr="001249EE" w:rsidRDefault="001249EE" w:rsidP="00BF5E1E">
      <w:pPr>
        <w:pStyle w:val="Nidungvnbn"/>
        <w:rPr>
          <w:lang w:val="vi-VN"/>
        </w:rPr>
      </w:pPr>
    </w:p>
    <w:p w14:paraId="249B5C29" w14:textId="092DED54" w:rsidR="00BF5E1E" w:rsidRPr="00BF5E1E" w:rsidRDefault="00BF5E1E" w:rsidP="00BF5E1E">
      <w:pPr>
        <w:pStyle w:val="Heading3"/>
        <w:rPr>
          <w:i w:val="0"/>
          <w:iCs/>
        </w:rPr>
      </w:pPr>
      <w:bookmarkStart w:id="19" w:name="_Toc227792289"/>
      <w:r w:rsidRPr="00BF5E1E">
        <w:rPr>
          <w:i w:val="0"/>
          <w:iCs/>
        </w:rPr>
        <w:t>Definition of Abstract Base Roles</w:t>
      </w:r>
      <w:bookmarkEnd w:id="19"/>
    </w:p>
    <w:p w14:paraId="772B578D" w14:textId="77777777" w:rsidR="00BF5E1E" w:rsidRPr="00BF5E1E" w:rsidRDefault="00BF5E1E" w:rsidP="00BF5E1E">
      <w:pPr>
        <w:pStyle w:val="Nidungvnbn"/>
      </w:pPr>
      <w:r w:rsidRPr="00BF5E1E">
        <w:t>The following foundational modules have been established to streamline privilege inheritance:</w:t>
      </w:r>
    </w:p>
    <w:p w14:paraId="54CAA113" w14:textId="34A503D3" w:rsidR="00BF5E1E" w:rsidRPr="00A92EE2" w:rsidRDefault="00BF5E1E" w:rsidP="00C139CC">
      <w:pPr>
        <w:pStyle w:val="Nidungvnbn"/>
        <w:numPr>
          <w:ilvl w:val="0"/>
          <w:numId w:val="157"/>
        </w:numPr>
      </w:pPr>
      <w:r w:rsidRPr="00E3450D">
        <w:rPr>
          <w:b/>
          <w:bCs/>
        </w:rPr>
        <w:t>Base</w:t>
      </w:r>
      <w:r w:rsidR="00EC6059" w:rsidRPr="00E3450D">
        <w:rPr>
          <w:b/>
          <w:bCs/>
          <w:lang w:val="vi-VN"/>
        </w:rPr>
        <w:t xml:space="preserve"> </w:t>
      </w:r>
      <w:r w:rsidRPr="00E3450D">
        <w:rPr>
          <w:b/>
          <w:bCs/>
        </w:rPr>
        <w:t>Patient</w:t>
      </w:r>
      <w:r w:rsidR="00EC6059" w:rsidRPr="00E3450D">
        <w:rPr>
          <w:b/>
          <w:bCs/>
          <w:lang w:val="vi-VN"/>
        </w:rPr>
        <w:t xml:space="preserve"> </w:t>
      </w:r>
      <w:r w:rsidRPr="00E3450D">
        <w:rPr>
          <w:b/>
          <w:bCs/>
        </w:rPr>
        <w:t>Manager:</w:t>
      </w:r>
      <w:r w:rsidRPr="00BF5E1E">
        <w:t xml:space="preserve"> Aggregates core demographic controls</w:t>
      </w:r>
      <w:r w:rsidR="005B3760">
        <w:rPr>
          <w:lang w:val="vi-VN"/>
        </w:rPr>
        <w:t>.</w:t>
      </w:r>
    </w:p>
    <w:p w14:paraId="5E744C70" w14:textId="499261CA" w:rsidR="00A92EE2" w:rsidRPr="00A92EE2" w:rsidRDefault="00A92EE2" w:rsidP="00A92EE2">
      <w:pPr>
        <w:pStyle w:val="Nidungvnbn"/>
        <w:numPr>
          <w:ilvl w:val="0"/>
          <w:numId w:val="158"/>
        </w:numPr>
      </w:pPr>
      <w:r>
        <w:t>Privileges</w:t>
      </w:r>
      <w:r>
        <w:rPr>
          <w:lang w:val="vi-VN"/>
        </w:rPr>
        <w:t>:</w:t>
      </w:r>
    </w:p>
    <w:p w14:paraId="10D1B10B" w14:textId="28BF18E1" w:rsidR="00A92EE2" w:rsidRPr="009F078B" w:rsidRDefault="009F078B" w:rsidP="00A92EE2">
      <w:pPr>
        <w:pStyle w:val="Nidungvnbn"/>
        <w:numPr>
          <w:ilvl w:val="0"/>
          <w:numId w:val="159"/>
        </w:numPr>
      </w:pPr>
      <w:r>
        <w:t>Add</w:t>
      </w:r>
      <w:r w:rsidR="00B97E5C">
        <w:rPr>
          <w:lang w:val="vi-VN"/>
        </w:rPr>
        <w:t xml:space="preserve"> </w:t>
      </w:r>
      <w:r w:rsidR="00B97E5C" w:rsidRPr="00BF5E1E">
        <w:t>Patients</w:t>
      </w:r>
    </w:p>
    <w:p w14:paraId="2960DF0A" w14:textId="59EEE2A4" w:rsidR="009F078B" w:rsidRPr="009F078B" w:rsidRDefault="009F078B" w:rsidP="00A92EE2">
      <w:pPr>
        <w:pStyle w:val="Nidungvnbn"/>
        <w:numPr>
          <w:ilvl w:val="0"/>
          <w:numId w:val="159"/>
        </w:numPr>
      </w:pPr>
      <w:r>
        <w:rPr>
          <w:lang w:val="vi-VN"/>
        </w:rPr>
        <w:t>Edit</w:t>
      </w:r>
      <w:r w:rsidR="00B97E5C">
        <w:rPr>
          <w:lang w:val="vi-VN"/>
        </w:rPr>
        <w:t xml:space="preserve"> </w:t>
      </w:r>
      <w:r w:rsidR="00B97E5C" w:rsidRPr="00BF5E1E">
        <w:t>Patients</w:t>
      </w:r>
    </w:p>
    <w:p w14:paraId="5613901A" w14:textId="211599F6" w:rsidR="009F078B" w:rsidRPr="009F078B" w:rsidRDefault="009F078B" w:rsidP="00A92EE2">
      <w:pPr>
        <w:pStyle w:val="Nidungvnbn"/>
        <w:numPr>
          <w:ilvl w:val="0"/>
          <w:numId w:val="159"/>
        </w:numPr>
      </w:pPr>
      <w:r>
        <w:rPr>
          <w:lang w:val="vi-VN"/>
        </w:rPr>
        <w:t>View</w:t>
      </w:r>
      <w:r w:rsidR="00B97E5C">
        <w:rPr>
          <w:lang w:val="vi-VN"/>
        </w:rPr>
        <w:t xml:space="preserve"> </w:t>
      </w:r>
      <w:r w:rsidR="00B97E5C" w:rsidRPr="00BF5E1E">
        <w:t>Patients</w:t>
      </w:r>
    </w:p>
    <w:p w14:paraId="3BA6B1FF" w14:textId="77777777" w:rsidR="009F078B" w:rsidRPr="00BF5E1E" w:rsidRDefault="009F078B" w:rsidP="009F078B">
      <w:pPr>
        <w:pStyle w:val="Nidungvnbn"/>
        <w:ind w:firstLine="0"/>
      </w:pPr>
    </w:p>
    <w:p w14:paraId="7C924278" w14:textId="15BA7540" w:rsidR="00BF5E1E" w:rsidRPr="00774F93" w:rsidRDefault="00BF5E1E" w:rsidP="00293BEF">
      <w:pPr>
        <w:pStyle w:val="Nidungvnbn"/>
        <w:numPr>
          <w:ilvl w:val="0"/>
          <w:numId w:val="157"/>
        </w:numPr>
      </w:pPr>
      <w:r w:rsidRPr="00E3450D">
        <w:rPr>
          <w:b/>
          <w:bCs/>
        </w:rPr>
        <w:t>Base</w:t>
      </w:r>
      <w:r w:rsidR="00A22920" w:rsidRPr="00E3450D">
        <w:rPr>
          <w:b/>
          <w:bCs/>
          <w:lang w:val="vi-VN"/>
        </w:rPr>
        <w:t xml:space="preserve"> </w:t>
      </w:r>
      <w:r w:rsidRPr="00E3450D">
        <w:rPr>
          <w:b/>
          <w:bCs/>
        </w:rPr>
        <w:t>Encounter</w:t>
      </w:r>
      <w:r w:rsidR="00A22920" w:rsidRPr="00E3450D">
        <w:rPr>
          <w:b/>
          <w:bCs/>
          <w:lang w:val="vi-VN"/>
        </w:rPr>
        <w:t xml:space="preserve"> </w:t>
      </w:r>
      <w:r w:rsidRPr="00E3450D">
        <w:rPr>
          <w:b/>
          <w:bCs/>
        </w:rPr>
        <w:t>Manager:</w:t>
      </w:r>
      <w:r w:rsidRPr="00BF5E1E">
        <w:t xml:space="preserve"> Centralizes clinical interaction tracking.</w:t>
      </w:r>
    </w:p>
    <w:p w14:paraId="49AD1D5B" w14:textId="77777777" w:rsidR="00774F93" w:rsidRPr="00A92EE2" w:rsidRDefault="00774F93" w:rsidP="00774F93">
      <w:pPr>
        <w:pStyle w:val="Nidungvnbn"/>
        <w:numPr>
          <w:ilvl w:val="0"/>
          <w:numId w:val="158"/>
        </w:numPr>
      </w:pPr>
      <w:r>
        <w:t>Privileges</w:t>
      </w:r>
      <w:r>
        <w:rPr>
          <w:lang w:val="vi-VN"/>
        </w:rPr>
        <w:t>:</w:t>
      </w:r>
    </w:p>
    <w:p w14:paraId="114C0CF2" w14:textId="3612C147" w:rsidR="00774F93" w:rsidRPr="009F078B" w:rsidRDefault="00774F93" w:rsidP="00774F93">
      <w:pPr>
        <w:pStyle w:val="Nidungvnbn"/>
        <w:numPr>
          <w:ilvl w:val="0"/>
          <w:numId w:val="159"/>
        </w:numPr>
      </w:pPr>
      <w:r>
        <w:lastRenderedPageBreak/>
        <w:t>Add</w:t>
      </w:r>
      <w:r>
        <w:rPr>
          <w:lang w:val="vi-VN"/>
        </w:rPr>
        <w:t xml:space="preserve"> </w:t>
      </w:r>
      <w:r w:rsidR="00B63059" w:rsidRPr="00BF5E1E">
        <w:t>Encounters</w:t>
      </w:r>
    </w:p>
    <w:p w14:paraId="2D994E12" w14:textId="3A837542" w:rsidR="00774F93" w:rsidRPr="009F078B" w:rsidRDefault="00774F93" w:rsidP="00774F93">
      <w:pPr>
        <w:pStyle w:val="Nidungvnbn"/>
        <w:numPr>
          <w:ilvl w:val="0"/>
          <w:numId w:val="159"/>
        </w:numPr>
      </w:pPr>
      <w:r>
        <w:rPr>
          <w:lang w:val="vi-VN"/>
        </w:rPr>
        <w:t xml:space="preserve">Edit </w:t>
      </w:r>
      <w:r w:rsidR="00B63059" w:rsidRPr="00BF5E1E">
        <w:t>Encounters</w:t>
      </w:r>
    </w:p>
    <w:p w14:paraId="6D54DE2E" w14:textId="1B87CFF0" w:rsidR="00774F93" w:rsidRPr="009F078B" w:rsidRDefault="00774F93" w:rsidP="00774F93">
      <w:pPr>
        <w:pStyle w:val="Nidungvnbn"/>
        <w:numPr>
          <w:ilvl w:val="0"/>
          <w:numId w:val="159"/>
        </w:numPr>
      </w:pPr>
      <w:r>
        <w:rPr>
          <w:lang w:val="vi-VN"/>
        </w:rPr>
        <w:t xml:space="preserve">View </w:t>
      </w:r>
      <w:r w:rsidR="00B63059" w:rsidRPr="00BF5E1E">
        <w:t>Encounters</w:t>
      </w:r>
    </w:p>
    <w:p w14:paraId="7EEF9ED4" w14:textId="77777777" w:rsidR="00774F93" w:rsidRPr="00BF5E1E" w:rsidRDefault="00774F93" w:rsidP="00774F93">
      <w:pPr>
        <w:pStyle w:val="Nidungvnbn"/>
        <w:ind w:left="360" w:firstLine="0"/>
      </w:pPr>
    </w:p>
    <w:p w14:paraId="120CFD5E" w14:textId="040AD690" w:rsidR="00BF5E1E" w:rsidRPr="00774F93" w:rsidRDefault="00BF5E1E" w:rsidP="00C139CC">
      <w:pPr>
        <w:pStyle w:val="Nidungvnbn"/>
        <w:numPr>
          <w:ilvl w:val="0"/>
          <w:numId w:val="157"/>
        </w:numPr>
      </w:pPr>
      <w:r w:rsidRPr="00E3450D">
        <w:rPr>
          <w:b/>
          <w:bCs/>
        </w:rPr>
        <w:t>Base</w:t>
      </w:r>
      <w:r w:rsidR="00BA4C40" w:rsidRPr="00E3450D">
        <w:rPr>
          <w:b/>
          <w:bCs/>
          <w:lang w:val="vi-VN"/>
        </w:rPr>
        <w:t xml:space="preserve"> </w:t>
      </w:r>
      <w:r w:rsidRPr="00E3450D">
        <w:rPr>
          <w:b/>
          <w:bCs/>
        </w:rPr>
        <w:t>Laboratory</w:t>
      </w:r>
      <w:r w:rsidR="00BA4C40" w:rsidRPr="00E3450D">
        <w:rPr>
          <w:b/>
          <w:bCs/>
          <w:lang w:val="vi-VN"/>
        </w:rPr>
        <w:t xml:space="preserve"> </w:t>
      </w:r>
      <w:r w:rsidRPr="00E3450D">
        <w:rPr>
          <w:b/>
          <w:bCs/>
        </w:rPr>
        <w:t>Manager:</w:t>
      </w:r>
      <w:r w:rsidRPr="00BF5E1E">
        <w:t xml:space="preserve"> Consolidates testing and diagnostics operations.</w:t>
      </w:r>
    </w:p>
    <w:p w14:paraId="32F2E437" w14:textId="77777777" w:rsidR="00774F93" w:rsidRPr="00A92EE2" w:rsidRDefault="00774F93" w:rsidP="00774F93">
      <w:pPr>
        <w:pStyle w:val="Nidungvnbn"/>
        <w:numPr>
          <w:ilvl w:val="0"/>
          <w:numId w:val="158"/>
        </w:numPr>
      </w:pPr>
      <w:r>
        <w:t>Privileges</w:t>
      </w:r>
      <w:r>
        <w:rPr>
          <w:lang w:val="vi-VN"/>
        </w:rPr>
        <w:t>:</w:t>
      </w:r>
    </w:p>
    <w:p w14:paraId="2B29EA19" w14:textId="6116F55D" w:rsidR="00774F93" w:rsidRPr="009F078B" w:rsidRDefault="00774F93" w:rsidP="00774F93">
      <w:pPr>
        <w:pStyle w:val="Nidungvnbn"/>
        <w:numPr>
          <w:ilvl w:val="0"/>
          <w:numId w:val="159"/>
        </w:numPr>
      </w:pPr>
      <w:r>
        <w:t>Add</w:t>
      </w:r>
      <w:r>
        <w:rPr>
          <w:lang w:val="vi-VN"/>
        </w:rPr>
        <w:t xml:space="preserve"> </w:t>
      </w:r>
      <w:r w:rsidR="00FA0567" w:rsidRPr="00BF5E1E">
        <w:t>Laboratory Orders</w:t>
      </w:r>
    </w:p>
    <w:p w14:paraId="02068BF1" w14:textId="6BA0A417" w:rsidR="00774F93" w:rsidRPr="009F078B" w:rsidRDefault="00774F93" w:rsidP="00774F93">
      <w:pPr>
        <w:pStyle w:val="Nidungvnbn"/>
        <w:numPr>
          <w:ilvl w:val="0"/>
          <w:numId w:val="159"/>
        </w:numPr>
      </w:pPr>
      <w:r>
        <w:rPr>
          <w:lang w:val="vi-VN"/>
        </w:rPr>
        <w:t xml:space="preserve">Edit </w:t>
      </w:r>
      <w:r w:rsidR="00FA0567" w:rsidRPr="00BF5E1E">
        <w:t>Laboratory Orders</w:t>
      </w:r>
    </w:p>
    <w:p w14:paraId="50333B45" w14:textId="52264834" w:rsidR="00774F93" w:rsidRPr="009F078B" w:rsidRDefault="00774F93" w:rsidP="00774F93">
      <w:pPr>
        <w:pStyle w:val="Nidungvnbn"/>
        <w:numPr>
          <w:ilvl w:val="0"/>
          <w:numId w:val="159"/>
        </w:numPr>
      </w:pPr>
      <w:r>
        <w:rPr>
          <w:lang w:val="vi-VN"/>
        </w:rPr>
        <w:t xml:space="preserve">View </w:t>
      </w:r>
      <w:r w:rsidR="00FA0567" w:rsidRPr="00BF5E1E">
        <w:t>Laboratory Orders</w:t>
      </w:r>
    </w:p>
    <w:p w14:paraId="0493BE29" w14:textId="77777777" w:rsidR="00774F93" w:rsidRPr="00BF5E1E" w:rsidRDefault="00774F93" w:rsidP="00774F93">
      <w:pPr>
        <w:pStyle w:val="Nidungvnbn"/>
        <w:ind w:left="360" w:firstLine="0"/>
      </w:pPr>
    </w:p>
    <w:p w14:paraId="1760B7B9" w14:textId="55B8C29E" w:rsidR="00BF5E1E" w:rsidRPr="00774F93" w:rsidRDefault="00BF5E1E" w:rsidP="00C139CC">
      <w:pPr>
        <w:pStyle w:val="Nidungvnbn"/>
        <w:numPr>
          <w:ilvl w:val="0"/>
          <w:numId w:val="157"/>
        </w:numPr>
      </w:pPr>
      <w:r w:rsidRPr="00E3450D">
        <w:rPr>
          <w:b/>
          <w:bCs/>
        </w:rPr>
        <w:t>Base</w:t>
      </w:r>
      <w:r w:rsidR="00FF6BC6" w:rsidRPr="00E3450D">
        <w:rPr>
          <w:b/>
          <w:bCs/>
          <w:lang w:val="vi-VN"/>
        </w:rPr>
        <w:t xml:space="preserve"> </w:t>
      </w:r>
      <w:r w:rsidRPr="00E3450D">
        <w:rPr>
          <w:b/>
          <w:bCs/>
        </w:rPr>
        <w:t>Dietary</w:t>
      </w:r>
      <w:r w:rsidR="00FF6BC6" w:rsidRPr="00E3450D">
        <w:rPr>
          <w:b/>
          <w:bCs/>
          <w:lang w:val="vi-VN"/>
        </w:rPr>
        <w:t xml:space="preserve"> </w:t>
      </w:r>
      <w:r w:rsidRPr="00E3450D">
        <w:rPr>
          <w:b/>
          <w:bCs/>
        </w:rPr>
        <w:t>Manager:</w:t>
      </w:r>
      <w:r w:rsidRPr="00BF5E1E">
        <w:t xml:space="preserve"> Manages nutritional instructions.</w:t>
      </w:r>
    </w:p>
    <w:p w14:paraId="3957F3DE" w14:textId="77777777" w:rsidR="00774F93" w:rsidRPr="00A92EE2" w:rsidRDefault="00774F93" w:rsidP="00774F93">
      <w:pPr>
        <w:pStyle w:val="Nidungvnbn"/>
        <w:numPr>
          <w:ilvl w:val="0"/>
          <w:numId w:val="158"/>
        </w:numPr>
      </w:pPr>
      <w:r>
        <w:t>Privileges</w:t>
      </w:r>
      <w:r>
        <w:rPr>
          <w:lang w:val="vi-VN"/>
        </w:rPr>
        <w:t>:</w:t>
      </w:r>
    </w:p>
    <w:p w14:paraId="7E3368A2" w14:textId="77817C3E" w:rsidR="00774F93" w:rsidRPr="009F078B" w:rsidRDefault="00774F93" w:rsidP="00774F93">
      <w:pPr>
        <w:pStyle w:val="Nidungvnbn"/>
        <w:numPr>
          <w:ilvl w:val="0"/>
          <w:numId w:val="159"/>
        </w:numPr>
      </w:pPr>
      <w:r>
        <w:t>Add</w:t>
      </w:r>
      <w:r>
        <w:rPr>
          <w:lang w:val="vi-VN"/>
        </w:rPr>
        <w:t xml:space="preserve"> </w:t>
      </w:r>
      <w:r w:rsidR="00BA414D" w:rsidRPr="00BF5E1E">
        <w:t>Diet Orders</w:t>
      </w:r>
    </w:p>
    <w:p w14:paraId="1541F8A7" w14:textId="33CFBF98" w:rsidR="00774F93" w:rsidRPr="009F078B" w:rsidRDefault="00774F93" w:rsidP="00774F93">
      <w:pPr>
        <w:pStyle w:val="Nidungvnbn"/>
        <w:numPr>
          <w:ilvl w:val="0"/>
          <w:numId w:val="159"/>
        </w:numPr>
      </w:pPr>
      <w:r>
        <w:rPr>
          <w:lang w:val="vi-VN"/>
        </w:rPr>
        <w:t xml:space="preserve">Edit </w:t>
      </w:r>
      <w:r w:rsidR="00BA414D" w:rsidRPr="00BF5E1E">
        <w:t>Diet Orders</w:t>
      </w:r>
    </w:p>
    <w:p w14:paraId="1EECE46E" w14:textId="4FF825C4" w:rsidR="00774F93" w:rsidRPr="009F078B" w:rsidRDefault="00774F93" w:rsidP="00774F93">
      <w:pPr>
        <w:pStyle w:val="Nidungvnbn"/>
        <w:numPr>
          <w:ilvl w:val="0"/>
          <w:numId w:val="159"/>
        </w:numPr>
      </w:pPr>
      <w:r>
        <w:rPr>
          <w:lang w:val="vi-VN"/>
        </w:rPr>
        <w:t xml:space="preserve">View </w:t>
      </w:r>
      <w:r w:rsidR="00BA414D" w:rsidRPr="00BF5E1E">
        <w:t>Diet Orders</w:t>
      </w:r>
    </w:p>
    <w:p w14:paraId="363C10A9" w14:textId="77777777" w:rsidR="00774F93" w:rsidRPr="00BF5E1E" w:rsidRDefault="00774F93" w:rsidP="00774F93">
      <w:pPr>
        <w:pStyle w:val="Nidungvnbn"/>
        <w:ind w:left="360" w:firstLine="0"/>
      </w:pPr>
    </w:p>
    <w:p w14:paraId="7474ED00" w14:textId="1DF759C2" w:rsidR="00BF5E1E" w:rsidRPr="00774F93" w:rsidRDefault="00BF5E1E" w:rsidP="00C139CC">
      <w:pPr>
        <w:pStyle w:val="Nidungvnbn"/>
        <w:numPr>
          <w:ilvl w:val="0"/>
          <w:numId w:val="157"/>
        </w:numPr>
      </w:pPr>
      <w:r w:rsidRPr="00E3450D">
        <w:rPr>
          <w:b/>
          <w:bCs/>
        </w:rPr>
        <w:t>Base</w:t>
      </w:r>
      <w:r w:rsidR="001815C0" w:rsidRPr="00E3450D">
        <w:rPr>
          <w:b/>
          <w:bCs/>
          <w:lang w:val="vi-VN"/>
        </w:rPr>
        <w:t xml:space="preserve"> </w:t>
      </w:r>
      <w:r w:rsidRPr="00E3450D">
        <w:rPr>
          <w:b/>
          <w:bCs/>
        </w:rPr>
        <w:t>Identity</w:t>
      </w:r>
      <w:r w:rsidR="001815C0" w:rsidRPr="00E3450D">
        <w:rPr>
          <w:b/>
          <w:bCs/>
          <w:lang w:val="vi-VN"/>
        </w:rPr>
        <w:t xml:space="preserve"> </w:t>
      </w:r>
      <w:r w:rsidRPr="00E3450D">
        <w:rPr>
          <w:b/>
          <w:bCs/>
        </w:rPr>
        <w:t>Administrator:</w:t>
      </w:r>
      <w:r w:rsidRPr="00BF5E1E">
        <w:t xml:space="preserve"> Encompasses basic account provisioning.</w:t>
      </w:r>
    </w:p>
    <w:p w14:paraId="0A35AFCD" w14:textId="77777777" w:rsidR="00774F93" w:rsidRPr="00A92EE2" w:rsidRDefault="00774F93" w:rsidP="00774F93">
      <w:pPr>
        <w:pStyle w:val="Nidungvnbn"/>
        <w:numPr>
          <w:ilvl w:val="0"/>
          <w:numId w:val="158"/>
        </w:numPr>
      </w:pPr>
      <w:r>
        <w:t>Privileges</w:t>
      </w:r>
      <w:r>
        <w:rPr>
          <w:lang w:val="vi-VN"/>
        </w:rPr>
        <w:t>:</w:t>
      </w:r>
    </w:p>
    <w:p w14:paraId="48A61371" w14:textId="7189E1C4" w:rsidR="00774F93" w:rsidRPr="009F078B" w:rsidRDefault="00774F93" w:rsidP="00774F93">
      <w:pPr>
        <w:pStyle w:val="Nidungvnbn"/>
        <w:numPr>
          <w:ilvl w:val="0"/>
          <w:numId w:val="159"/>
        </w:numPr>
      </w:pPr>
      <w:r>
        <w:t>Add</w:t>
      </w:r>
      <w:r>
        <w:rPr>
          <w:lang w:val="vi-VN"/>
        </w:rPr>
        <w:t xml:space="preserve"> </w:t>
      </w:r>
      <w:r w:rsidR="00180F8C" w:rsidRPr="00BF5E1E">
        <w:t>Users</w:t>
      </w:r>
    </w:p>
    <w:p w14:paraId="2644AE95" w14:textId="10059578" w:rsidR="00774F93" w:rsidRPr="009F078B" w:rsidRDefault="00774F93" w:rsidP="00774F93">
      <w:pPr>
        <w:pStyle w:val="Nidungvnbn"/>
        <w:numPr>
          <w:ilvl w:val="0"/>
          <w:numId w:val="159"/>
        </w:numPr>
      </w:pPr>
      <w:r>
        <w:rPr>
          <w:lang w:val="vi-VN"/>
        </w:rPr>
        <w:t xml:space="preserve">Edit </w:t>
      </w:r>
      <w:r w:rsidR="00180F8C" w:rsidRPr="00BF5E1E">
        <w:t>Users</w:t>
      </w:r>
    </w:p>
    <w:p w14:paraId="12A2CA40" w14:textId="62F3A44D" w:rsidR="00774F93" w:rsidRPr="00774F93" w:rsidRDefault="00774F93" w:rsidP="00774F93">
      <w:pPr>
        <w:pStyle w:val="Nidungvnbn"/>
        <w:numPr>
          <w:ilvl w:val="0"/>
          <w:numId w:val="159"/>
        </w:numPr>
      </w:pPr>
      <w:r>
        <w:rPr>
          <w:lang w:val="vi-VN"/>
        </w:rPr>
        <w:t xml:space="preserve">View </w:t>
      </w:r>
      <w:r w:rsidR="00180F8C" w:rsidRPr="00BF5E1E">
        <w:t>Users</w:t>
      </w:r>
    </w:p>
    <w:p w14:paraId="2DEF0ECA" w14:textId="77777777" w:rsidR="00356847" w:rsidRPr="00BF5E1E" w:rsidRDefault="00356847" w:rsidP="00356847">
      <w:pPr>
        <w:pStyle w:val="Nidungvnbn"/>
        <w:ind w:left="360" w:firstLine="0"/>
      </w:pPr>
    </w:p>
    <w:p w14:paraId="44B50D10" w14:textId="56ED81F1" w:rsidR="00BF5E1E" w:rsidRPr="00BF5E1E" w:rsidRDefault="00BF5E1E" w:rsidP="00BF5E1E">
      <w:pPr>
        <w:pStyle w:val="Heading3"/>
        <w:rPr>
          <w:i w:val="0"/>
          <w:iCs/>
        </w:rPr>
      </w:pPr>
      <w:bookmarkStart w:id="20" w:name="_Toc227792290"/>
      <w:r w:rsidRPr="00BF5E1E">
        <w:rPr>
          <w:i w:val="0"/>
          <w:iCs/>
        </w:rPr>
        <w:t>The Inherited Role Hierarchy Matrix</w:t>
      </w:r>
      <w:bookmarkEnd w:id="20"/>
    </w:p>
    <w:p w14:paraId="70C30696" w14:textId="77777777" w:rsidR="00BF5E1E" w:rsidRPr="00BF5E1E" w:rsidRDefault="00BF5E1E" w:rsidP="00BF5E1E">
      <w:pPr>
        <w:pStyle w:val="Nidungvnbn"/>
      </w:pPr>
      <w:r w:rsidRPr="00BF5E1E">
        <w:t>By applying the base roles defined above, the functional job titles are constructed through inheritance, minimizing direct privilege assignments:</w:t>
      </w:r>
    </w:p>
    <w:p w14:paraId="278B152F" w14:textId="77777777" w:rsidR="00BF5E1E" w:rsidRPr="00BF5E1E" w:rsidRDefault="00BF5E1E" w:rsidP="00BF5E1E">
      <w:pPr>
        <w:pStyle w:val="Nidungvnbn"/>
        <w:rPr>
          <w:lang w:val="vi-VN"/>
        </w:rPr>
      </w:pPr>
    </w:p>
    <w:tbl>
      <w:tblPr>
        <w:tblStyle w:val="TableGrid"/>
        <w:tblW w:w="0" w:type="auto"/>
        <w:tblLook w:val="04A0" w:firstRow="1" w:lastRow="0" w:firstColumn="1" w:lastColumn="0" w:noHBand="0" w:noVBand="1"/>
      </w:tblPr>
      <w:tblGrid>
        <w:gridCol w:w="2925"/>
        <w:gridCol w:w="2926"/>
        <w:gridCol w:w="2926"/>
      </w:tblGrid>
      <w:tr w:rsidR="00ED1E4E" w14:paraId="30A9E0AC" w14:textId="77777777" w:rsidTr="00ED1E4E">
        <w:tc>
          <w:tcPr>
            <w:tcW w:w="2925" w:type="dxa"/>
            <w:shd w:val="clear" w:color="auto" w:fill="D9D9D9" w:themeFill="background1" w:themeFillShade="D9"/>
          </w:tcPr>
          <w:p w14:paraId="4993AC7A" w14:textId="03F375E6" w:rsidR="00ED1E4E" w:rsidRPr="002C32EA" w:rsidRDefault="002C32EA" w:rsidP="001522CD">
            <w:pPr>
              <w:pStyle w:val="Nidungvnbn"/>
              <w:ind w:firstLine="0"/>
              <w:jc w:val="center"/>
              <w:rPr>
                <w:b/>
                <w:bCs/>
              </w:rPr>
            </w:pPr>
            <w:r w:rsidRPr="002C32EA">
              <w:rPr>
                <w:b/>
                <w:bCs/>
              </w:rPr>
              <w:t>Functional Role</w:t>
            </w:r>
          </w:p>
        </w:tc>
        <w:tc>
          <w:tcPr>
            <w:tcW w:w="2926" w:type="dxa"/>
            <w:shd w:val="clear" w:color="auto" w:fill="D9D9D9" w:themeFill="background1" w:themeFillShade="D9"/>
          </w:tcPr>
          <w:p w14:paraId="414C96E4" w14:textId="17EA9130" w:rsidR="00ED1E4E" w:rsidRPr="002C32EA" w:rsidRDefault="002C32EA" w:rsidP="001522CD">
            <w:pPr>
              <w:pStyle w:val="Nidungvnbn"/>
              <w:ind w:firstLine="0"/>
              <w:jc w:val="center"/>
              <w:rPr>
                <w:b/>
                <w:bCs/>
              </w:rPr>
            </w:pPr>
            <w:r w:rsidRPr="002C32EA">
              <w:rPr>
                <w:b/>
                <w:bCs/>
              </w:rPr>
              <w:t>Inherited Base Roles (Parent Roles)</w:t>
            </w:r>
          </w:p>
        </w:tc>
        <w:tc>
          <w:tcPr>
            <w:tcW w:w="2926" w:type="dxa"/>
            <w:shd w:val="clear" w:color="auto" w:fill="D9D9D9" w:themeFill="background1" w:themeFillShade="D9"/>
          </w:tcPr>
          <w:p w14:paraId="3245891D" w14:textId="506C866F" w:rsidR="00ED1E4E" w:rsidRPr="002C32EA" w:rsidRDefault="002C32EA" w:rsidP="001522CD">
            <w:pPr>
              <w:pStyle w:val="Nidungvnbn"/>
              <w:ind w:firstLine="0"/>
              <w:jc w:val="center"/>
              <w:rPr>
                <w:b/>
                <w:bCs/>
              </w:rPr>
            </w:pPr>
            <w:r w:rsidRPr="002C32EA">
              <w:rPr>
                <w:b/>
                <w:bCs/>
              </w:rPr>
              <w:t>Additional Direct Privileges</w:t>
            </w:r>
          </w:p>
        </w:tc>
      </w:tr>
      <w:tr w:rsidR="00ED1E4E" w14:paraId="01400995" w14:textId="77777777" w:rsidTr="00ED1E4E">
        <w:tc>
          <w:tcPr>
            <w:tcW w:w="2925" w:type="dxa"/>
          </w:tcPr>
          <w:p w14:paraId="001CF6BD" w14:textId="7F6FB6C0" w:rsidR="00ED1E4E" w:rsidRDefault="00D71831" w:rsidP="00252912">
            <w:pPr>
              <w:pStyle w:val="Nidungvnbn"/>
              <w:ind w:firstLine="0"/>
              <w:jc w:val="left"/>
            </w:pPr>
            <w:r>
              <w:lastRenderedPageBreak/>
              <w:t>Nurse</w:t>
            </w:r>
          </w:p>
        </w:tc>
        <w:tc>
          <w:tcPr>
            <w:tcW w:w="2926" w:type="dxa"/>
          </w:tcPr>
          <w:p w14:paraId="6C580E2D" w14:textId="5FDE6E19" w:rsidR="00ED1E4E" w:rsidRDefault="00124F38" w:rsidP="00252912">
            <w:pPr>
              <w:pStyle w:val="Nidungvnbn"/>
              <w:ind w:firstLine="0"/>
              <w:jc w:val="left"/>
              <w:rPr>
                <w:lang w:val="vi-VN"/>
              </w:rPr>
            </w:pPr>
            <w:r>
              <w:t>Base</w:t>
            </w:r>
            <w:r w:rsidR="00562C4C">
              <w:rPr>
                <w:lang w:val="vi-VN"/>
              </w:rPr>
              <w:t xml:space="preserve"> </w:t>
            </w:r>
            <w:r>
              <w:t>Patient</w:t>
            </w:r>
            <w:r w:rsidR="00562C4C">
              <w:rPr>
                <w:lang w:val="vi-VN"/>
              </w:rPr>
              <w:t xml:space="preserve"> </w:t>
            </w:r>
            <w:proofErr w:type="spellStart"/>
            <w:r>
              <w:t>Manager</w:t>
            </w:r>
          </w:p>
          <w:p w14:paraId="72325260" w14:textId="09454098" w:rsidR="00124F38" w:rsidRPr="00124F38" w:rsidRDefault="00124F38" w:rsidP="00252912">
            <w:pPr>
              <w:pStyle w:val="Nidungvnbn"/>
              <w:ind w:firstLine="0"/>
              <w:jc w:val="left"/>
              <w:rPr>
                <w:lang w:val="vi-VN"/>
              </w:rPr>
            </w:pPr>
            <w:r>
              <w:t>Base</w:t>
            </w:r>
            <w:proofErr w:type="spellEnd"/>
            <w:r w:rsidR="00562C4C">
              <w:rPr>
                <w:lang w:val="vi-VN"/>
              </w:rPr>
              <w:t xml:space="preserve"> </w:t>
            </w:r>
            <w:r>
              <w:t>Laboratory</w:t>
            </w:r>
            <w:r w:rsidR="00A51B3F">
              <w:rPr>
                <w:lang w:val="vi-VN"/>
              </w:rPr>
              <w:t xml:space="preserve"> </w:t>
            </w:r>
            <w:r>
              <w:t>Manager</w:t>
            </w:r>
          </w:p>
        </w:tc>
        <w:tc>
          <w:tcPr>
            <w:tcW w:w="2926" w:type="dxa"/>
          </w:tcPr>
          <w:p w14:paraId="6986A59E" w14:textId="77777777" w:rsidR="00ED1E4E" w:rsidRDefault="00A3044C" w:rsidP="00252912">
            <w:pPr>
              <w:pStyle w:val="Nidungvnbn"/>
              <w:ind w:firstLine="0"/>
              <w:jc w:val="left"/>
              <w:rPr>
                <w:lang w:val="vi-VN"/>
              </w:rPr>
            </w:pPr>
            <w:r>
              <w:t>Add/Edit/View Observations</w:t>
            </w:r>
          </w:p>
          <w:p w14:paraId="0F8F230B" w14:textId="4F996C72" w:rsidR="00A3044C" w:rsidRPr="00A3044C" w:rsidRDefault="00A3044C" w:rsidP="00252912">
            <w:pPr>
              <w:pStyle w:val="Nidungvnbn"/>
              <w:ind w:firstLine="0"/>
              <w:jc w:val="left"/>
              <w:rPr>
                <w:lang w:val="vi-VN"/>
              </w:rPr>
            </w:pPr>
            <w:r>
              <w:t>Add/Edit/View Reports</w:t>
            </w:r>
          </w:p>
        </w:tc>
      </w:tr>
      <w:tr w:rsidR="00355F44" w14:paraId="0E0936CA" w14:textId="77777777" w:rsidTr="00ED1E4E">
        <w:tc>
          <w:tcPr>
            <w:tcW w:w="2925" w:type="dxa"/>
          </w:tcPr>
          <w:p w14:paraId="77C858DA" w14:textId="309F4D24" w:rsidR="00355F44" w:rsidRDefault="00D71831" w:rsidP="00252912">
            <w:pPr>
              <w:pStyle w:val="Nidungvnbn"/>
              <w:ind w:firstLine="0"/>
              <w:jc w:val="left"/>
            </w:pPr>
            <w:r>
              <w:t>Doctor</w:t>
            </w:r>
          </w:p>
        </w:tc>
        <w:tc>
          <w:tcPr>
            <w:tcW w:w="2926" w:type="dxa"/>
          </w:tcPr>
          <w:p w14:paraId="3C8DFDD8" w14:textId="7CC5A9AB" w:rsidR="00355F44" w:rsidRDefault="009356AE" w:rsidP="00252912">
            <w:pPr>
              <w:pStyle w:val="Nidungvnbn"/>
              <w:ind w:firstLine="0"/>
              <w:jc w:val="left"/>
              <w:rPr>
                <w:lang w:val="vi-VN"/>
              </w:rPr>
            </w:pPr>
            <w:r>
              <w:t>Base</w:t>
            </w:r>
            <w:r>
              <w:rPr>
                <w:lang w:val="vi-VN"/>
              </w:rPr>
              <w:t xml:space="preserve"> </w:t>
            </w:r>
            <w:r>
              <w:t>Patient</w:t>
            </w:r>
            <w:r>
              <w:rPr>
                <w:lang w:val="vi-VN"/>
              </w:rPr>
              <w:t xml:space="preserve"> </w:t>
            </w:r>
            <w:r>
              <w:t>Manager</w:t>
            </w:r>
          </w:p>
          <w:p w14:paraId="04072259" w14:textId="77777777" w:rsidR="009356AE" w:rsidRDefault="009356AE" w:rsidP="00252912">
            <w:pPr>
              <w:pStyle w:val="Nidungvnbn"/>
              <w:ind w:firstLine="0"/>
              <w:jc w:val="left"/>
              <w:rPr>
                <w:lang w:val="vi-VN"/>
              </w:rPr>
            </w:pPr>
            <w:r>
              <w:t>Base</w:t>
            </w:r>
            <w:r>
              <w:rPr>
                <w:lang w:val="vi-VN"/>
              </w:rPr>
              <w:t xml:space="preserve"> </w:t>
            </w:r>
            <w:r>
              <w:t>Laboratory</w:t>
            </w:r>
            <w:r>
              <w:rPr>
                <w:lang w:val="vi-VN"/>
              </w:rPr>
              <w:t xml:space="preserve"> </w:t>
            </w:r>
            <w:r>
              <w:t>Manager</w:t>
            </w:r>
          </w:p>
          <w:p w14:paraId="5C058A12" w14:textId="00822EE9" w:rsidR="001F390C" w:rsidRPr="001F390C" w:rsidRDefault="001F390C" w:rsidP="00252912">
            <w:pPr>
              <w:pStyle w:val="Nidungvnbn"/>
              <w:ind w:firstLine="0"/>
              <w:jc w:val="left"/>
              <w:rPr>
                <w:lang w:val="vi-VN"/>
              </w:rPr>
            </w:pPr>
            <w:r>
              <w:t>Base</w:t>
            </w:r>
            <w:r w:rsidR="00DE64FD">
              <w:rPr>
                <w:lang w:val="vi-VN"/>
              </w:rPr>
              <w:t xml:space="preserve"> </w:t>
            </w:r>
            <w:r>
              <w:t>Encounter</w:t>
            </w:r>
            <w:r w:rsidR="00DE64FD">
              <w:rPr>
                <w:lang w:val="vi-VN"/>
              </w:rPr>
              <w:t xml:space="preserve"> </w:t>
            </w:r>
            <w:r>
              <w:t>Manager</w:t>
            </w:r>
          </w:p>
        </w:tc>
        <w:tc>
          <w:tcPr>
            <w:tcW w:w="2926" w:type="dxa"/>
          </w:tcPr>
          <w:p w14:paraId="5B8EBD83" w14:textId="6EC5B450" w:rsidR="00355F44" w:rsidRDefault="00A3044C" w:rsidP="00252912">
            <w:pPr>
              <w:pStyle w:val="Nidungvnbn"/>
              <w:ind w:firstLine="0"/>
              <w:jc w:val="left"/>
            </w:pPr>
            <w:r>
              <w:t>Add/Edit/View Visits</w:t>
            </w:r>
          </w:p>
        </w:tc>
      </w:tr>
      <w:tr w:rsidR="00355F44" w14:paraId="013AEACC" w14:textId="77777777" w:rsidTr="00ED1E4E">
        <w:tc>
          <w:tcPr>
            <w:tcW w:w="2925" w:type="dxa"/>
          </w:tcPr>
          <w:p w14:paraId="30216BFC" w14:textId="0480AD68" w:rsidR="00355F44" w:rsidRDefault="007B11C1" w:rsidP="00252912">
            <w:pPr>
              <w:pStyle w:val="Nidungvnbn"/>
              <w:ind w:firstLine="0"/>
              <w:jc w:val="left"/>
            </w:pPr>
            <w:r>
              <w:t>Health Secretary</w:t>
            </w:r>
          </w:p>
        </w:tc>
        <w:tc>
          <w:tcPr>
            <w:tcW w:w="2926" w:type="dxa"/>
          </w:tcPr>
          <w:p w14:paraId="576A403F" w14:textId="77777777" w:rsidR="00365764" w:rsidRDefault="002A69FD" w:rsidP="00252912">
            <w:pPr>
              <w:pStyle w:val="Nidungvnbn"/>
              <w:ind w:firstLine="0"/>
              <w:jc w:val="left"/>
              <w:rPr>
                <w:lang w:val="vi-VN"/>
              </w:rPr>
            </w:pPr>
            <w:r>
              <w:t>Base</w:t>
            </w:r>
            <w:r>
              <w:rPr>
                <w:lang w:val="vi-VN"/>
              </w:rPr>
              <w:t xml:space="preserve"> </w:t>
            </w:r>
            <w:r>
              <w:t>Encounter</w:t>
            </w:r>
            <w:r>
              <w:rPr>
                <w:lang w:val="vi-VN"/>
              </w:rPr>
              <w:t xml:space="preserve"> </w:t>
            </w:r>
            <w:r>
              <w:t>Manager</w:t>
            </w:r>
          </w:p>
          <w:p w14:paraId="0D385ECB" w14:textId="179C04A1" w:rsidR="00D03493" w:rsidRPr="00D03493" w:rsidRDefault="00D03493" w:rsidP="00252912">
            <w:pPr>
              <w:pStyle w:val="Nidungvnbn"/>
              <w:ind w:firstLine="0"/>
              <w:jc w:val="left"/>
              <w:rPr>
                <w:lang w:val="vi-VN"/>
              </w:rPr>
            </w:pPr>
            <w:r>
              <w:t>Base</w:t>
            </w:r>
            <w:r w:rsidR="00FF17E7">
              <w:rPr>
                <w:lang w:val="vi-VN"/>
              </w:rPr>
              <w:t xml:space="preserve"> </w:t>
            </w:r>
            <w:r>
              <w:t>Dietary</w:t>
            </w:r>
            <w:r w:rsidR="00FF17E7">
              <w:rPr>
                <w:lang w:val="vi-VN"/>
              </w:rPr>
              <w:t xml:space="preserve"> </w:t>
            </w:r>
            <w:r>
              <w:t>Manager</w:t>
            </w:r>
          </w:p>
        </w:tc>
        <w:tc>
          <w:tcPr>
            <w:tcW w:w="2926" w:type="dxa"/>
          </w:tcPr>
          <w:p w14:paraId="469946B8" w14:textId="24F88ECC" w:rsidR="00355F44" w:rsidRDefault="004F67F5" w:rsidP="00252912">
            <w:pPr>
              <w:pStyle w:val="Nidungvnbn"/>
              <w:ind w:firstLine="0"/>
              <w:jc w:val="left"/>
            </w:pPr>
            <w:r>
              <w:t>(No additional privileges required)</w:t>
            </w:r>
          </w:p>
        </w:tc>
      </w:tr>
      <w:tr w:rsidR="00355F44" w14:paraId="7789ED1D" w14:textId="77777777" w:rsidTr="00ED1E4E">
        <w:tc>
          <w:tcPr>
            <w:tcW w:w="2925" w:type="dxa"/>
          </w:tcPr>
          <w:p w14:paraId="4C4E4171" w14:textId="65C3D557" w:rsidR="00355F44" w:rsidRDefault="007B11C1" w:rsidP="00252912">
            <w:pPr>
              <w:pStyle w:val="Nidungvnbn"/>
              <w:ind w:firstLine="0"/>
              <w:jc w:val="left"/>
            </w:pPr>
            <w:r>
              <w:t>Dentist</w:t>
            </w:r>
          </w:p>
        </w:tc>
        <w:tc>
          <w:tcPr>
            <w:tcW w:w="2926" w:type="dxa"/>
          </w:tcPr>
          <w:p w14:paraId="713161C4" w14:textId="3F4327D2" w:rsidR="008A471E" w:rsidRPr="008A471E" w:rsidRDefault="0006470F" w:rsidP="00252912">
            <w:pPr>
              <w:pStyle w:val="Nidungvnbn"/>
              <w:ind w:firstLine="0"/>
              <w:jc w:val="left"/>
              <w:rPr>
                <w:lang w:val="vi-VN"/>
              </w:rPr>
            </w:pPr>
            <w:r>
              <w:t>Base</w:t>
            </w:r>
            <w:r>
              <w:rPr>
                <w:lang w:val="vi-VN"/>
              </w:rPr>
              <w:t xml:space="preserve"> </w:t>
            </w:r>
            <w:r>
              <w:t>Encounter</w:t>
            </w:r>
            <w:r>
              <w:rPr>
                <w:lang w:val="vi-VN"/>
              </w:rPr>
              <w:t xml:space="preserve"> </w:t>
            </w:r>
            <w:r>
              <w:t>Manager</w:t>
            </w:r>
            <w:r>
              <w:t xml:space="preserve"> </w:t>
            </w:r>
            <w:r w:rsidR="008A471E">
              <w:t>Base</w:t>
            </w:r>
            <w:r w:rsidR="00002F3E">
              <w:rPr>
                <w:lang w:val="vi-VN"/>
              </w:rPr>
              <w:t xml:space="preserve"> </w:t>
            </w:r>
            <w:proofErr w:type="spellStart"/>
            <w:r w:rsidR="008A471E">
              <w:t>Dietary</w:t>
            </w:r>
            <w:r w:rsidR="00002F3E">
              <w:rPr>
                <w:lang w:val="vi-VN"/>
              </w:rPr>
              <w:t xml:space="preserve"> </w:t>
            </w:r>
            <w:r w:rsidR="008A471E">
              <w:t>Manager</w:t>
            </w:r>
            <w:proofErr w:type="spellEnd"/>
          </w:p>
        </w:tc>
        <w:tc>
          <w:tcPr>
            <w:tcW w:w="2926" w:type="dxa"/>
          </w:tcPr>
          <w:p w14:paraId="0E80A015" w14:textId="7444D13F" w:rsidR="00355F44" w:rsidRDefault="001E44D9" w:rsidP="00252912">
            <w:pPr>
              <w:pStyle w:val="Nidungvnbn"/>
              <w:ind w:firstLine="0"/>
              <w:jc w:val="left"/>
            </w:pPr>
            <w:r>
              <w:t>(No additional privileges required)</w:t>
            </w:r>
          </w:p>
        </w:tc>
      </w:tr>
      <w:tr w:rsidR="00355F44" w14:paraId="35F3C01B" w14:textId="77777777" w:rsidTr="00ED1E4E">
        <w:tc>
          <w:tcPr>
            <w:tcW w:w="2925" w:type="dxa"/>
          </w:tcPr>
          <w:p w14:paraId="4F8BFB34" w14:textId="34E98B7D" w:rsidR="00355F44" w:rsidRDefault="00CF0EC2" w:rsidP="00252912">
            <w:pPr>
              <w:pStyle w:val="Nidungvnbn"/>
              <w:ind w:firstLine="0"/>
              <w:jc w:val="left"/>
            </w:pPr>
            <w:r>
              <w:t>Physiotherapist</w:t>
            </w:r>
          </w:p>
        </w:tc>
        <w:tc>
          <w:tcPr>
            <w:tcW w:w="2926" w:type="dxa"/>
          </w:tcPr>
          <w:p w14:paraId="4830D215" w14:textId="5D628077" w:rsidR="00355F44" w:rsidRDefault="00174FE2" w:rsidP="00252912">
            <w:pPr>
              <w:pStyle w:val="Nidungvnbn"/>
              <w:ind w:firstLine="0"/>
              <w:jc w:val="left"/>
            </w:pPr>
            <w:r>
              <w:t>Base</w:t>
            </w:r>
            <w:r>
              <w:rPr>
                <w:lang w:val="vi-VN"/>
              </w:rPr>
              <w:t xml:space="preserve"> </w:t>
            </w:r>
            <w:r>
              <w:t>Encounter</w:t>
            </w:r>
            <w:r>
              <w:rPr>
                <w:lang w:val="vi-VN"/>
              </w:rPr>
              <w:t xml:space="preserve"> </w:t>
            </w:r>
            <w:r>
              <w:t>Manager</w:t>
            </w:r>
          </w:p>
        </w:tc>
        <w:tc>
          <w:tcPr>
            <w:tcW w:w="2926" w:type="dxa"/>
          </w:tcPr>
          <w:p w14:paraId="13F84174" w14:textId="76F10215" w:rsidR="00355F44" w:rsidRDefault="00BE3E58" w:rsidP="00252912">
            <w:pPr>
              <w:pStyle w:val="Nidungvnbn"/>
              <w:ind w:firstLine="0"/>
              <w:jc w:val="left"/>
            </w:pPr>
            <w:r>
              <w:t>Add/Edit/View Physiotherapy Orders</w:t>
            </w:r>
          </w:p>
        </w:tc>
      </w:tr>
      <w:tr w:rsidR="00355F44" w14:paraId="54FE221C" w14:textId="77777777" w:rsidTr="00ED1E4E">
        <w:tc>
          <w:tcPr>
            <w:tcW w:w="2925" w:type="dxa"/>
          </w:tcPr>
          <w:p w14:paraId="631D91CA" w14:textId="44C1B99E" w:rsidR="00355F44" w:rsidRDefault="00CF0EC2" w:rsidP="00252912">
            <w:pPr>
              <w:pStyle w:val="Nidungvnbn"/>
              <w:ind w:firstLine="0"/>
              <w:jc w:val="left"/>
            </w:pPr>
            <w:r>
              <w:t>Psychologist</w:t>
            </w:r>
          </w:p>
        </w:tc>
        <w:tc>
          <w:tcPr>
            <w:tcW w:w="2926" w:type="dxa"/>
          </w:tcPr>
          <w:p w14:paraId="006EE541" w14:textId="7CD51639" w:rsidR="00355F44" w:rsidRDefault="0090752C" w:rsidP="00252912">
            <w:pPr>
              <w:pStyle w:val="Nidungvnbn"/>
              <w:ind w:firstLine="0"/>
              <w:jc w:val="left"/>
            </w:pPr>
            <w:r>
              <w:t>Base</w:t>
            </w:r>
            <w:r>
              <w:rPr>
                <w:lang w:val="vi-VN"/>
              </w:rPr>
              <w:t xml:space="preserve"> </w:t>
            </w:r>
            <w:r>
              <w:t>Encounter</w:t>
            </w:r>
            <w:r>
              <w:rPr>
                <w:lang w:val="vi-VN"/>
              </w:rPr>
              <w:t xml:space="preserve"> </w:t>
            </w:r>
            <w:r>
              <w:t>Manager</w:t>
            </w:r>
          </w:p>
        </w:tc>
        <w:tc>
          <w:tcPr>
            <w:tcW w:w="2926" w:type="dxa"/>
          </w:tcPr>
          <w:p w14:paraId="395D8D2F" w14:textId="1A4C97A2" w:rsidR="00355F44" w:rsidRDefault="00BE3E58" w:rsidP="00252912">
            <w:pPr>
              <w:pStyle w:val="Nidungvnbn"/>
              <w:ind w:firstLine="0"/>
              <w:jc w:val="left"/>
            </w:pPr>
            <w:r>
              <w:t>Add/Edit/View Psychology Orders</w:t>
            </w:r>
          </w:p>
        </w:tc>
      </w:tr>
      <w:tr w:rsidR="00355F44" w14:paraId="4FDEEC6C" w14:textId="77777777" w:rsidTr="00ED1E4E">
        <w:tc>
          <w:tcPr>
            <w:tcW w:w="2925" w:type="dxa"/>
          </w:tcPr>
          <w:p w14:paraId="346F6FE7" w14:textId="01A21A75" w:rsidR="00355F44" w:rsidRDefault="00CF0EC2" w:rsidP="00252912">
            <w:pPr>
              <w:pStyle w:val="Nidungvnbn"/>
              <w:ind w:firstLine="0"/>
              <w:jc w:val="left"/>
            </w:pPr>
            <w:r>
              <w:t>Radiologist</w:t>
            </w:r>
          </w:p>
        </w:tc>
        <w:tc>
          <w:tcPr>
            <w:tcW w:w="2926" w:type="dxa"/>
          </w:tcPr>
          <w:p w14:paraId="3224C1B1" w14:textId="033571EF" w:rsidR="00355F44" w:rsidRPr="00C35F6C" w:rsidRDefault="00D93614" w:rsidP="00252912">
            <w:pPr>
              <w:pStyle w:val="Nidungvnbn"/>
              <w:ind w:firstLine="0"/>
              <w:jc w:val="left"/>
              <w:rPr>
                <w:lang w:val="vi-VN"/>
              </w:rPr>
            </w:pPr>
            <w:r>
              <w:t>Base</w:t>
            </w:r>
            <w:r>
              <w:rPr>
                <w:lang w:val="vi-VN"/>
              </w:rPr>
              <w:t xml:space="preserve"> </w:t>
            </w:r>
            <w:r>
              <w:t>Laboratory</w:t>
            </w:r>
            <w:r>
              <w:rPr>
                <w:lang w:val="vi-VN"/>
              </w:rPr>
              <w:t xml:space="preserve"> </w:t>
            </w:r>
            <w:r>
              <w:t>Manager</w:t>
            </w:r>
          </w:p>
        </w:tc>
        <w:tc>
          <w:tcPr>
            <w:tcW w:w="2926" w:type="dxa"/>
          </w:tcPr>
          <w:p w14:paraId="472775CC" w14:textId="72A1B41F" w:rsidR="00355F44" w:rsidRDefault="00502E6C" w:rsidP="00252912">
            <w:pPr>
              <w:pStyle w:val="Nidungvnbn"/>
              <w:ind w:firstLine="0"/>
              <w:jc w:val="left"/>
            </w:pPr>
            <w:r>
              <w:t>Add/Edit/View Radiology Orders</w:t>
            </w:r>
          </w:p>
        </w:tc>
      </w:tr>
      <w:tr w:rsidR="00355F44" w14:paraId="3823A281" w14:textId="77777777" w:rsidTr="00ED1E4E">
        <w:tc>
          <w:tcPr>
            <w:tcW w:w="2925" w:type="dxa"/>
          </w:tcPr>
          <w:p w14:paraId="3620D8DB" w14:textId="714D8036" w:rsidR="00355F44" w:rsidRDefault="00CF0EC2" w:rsidP="00252912">
            <w:pPr>
              <w:pStyle w:val="Nidungvnbn"/>
              <w:ind w:firstLine="0"/>
              <w:jc w:val="left"/>
            </w:pPr>
            <w:r>
              <w:t>Registration Clerk</w:t>
            </w:r>
          </w:p>
        </w:tc>
        <w:tc>
          <w:tcPr>
            <w:tcW w:w="2926" w:type="dxa"/>
          </w:tcPr>
          <w:p w14:paraId="15341EDE" w14:textId="0D3ABF77" w:rsidR="00355F44" w:rsidRDefault="00A650C4" w:rsidP="00252912">
            <w:pPr>
              <w:pStyle w:val="Nidungvnbn"/>
              <w:ind w:firstLine="0"/>
              <w:jc w:val="left"/>
              <w:rPr>
                <w:lang w:val="vi-VN"/>
              </w:rPr>
            </w:pPr>
            <w:r>
              <w:t>Base</w:t>
            </w:r>
            <w:r w:rsidR="000B1EB8">
              <w:rPr>
                <w:lang w:val="vi-VN"/>
              </w:rPr>
              <w:t xml:space="preserve"> </w:t>
            </w:r>
            <w:r>
              <w:t>Patient</w:t>
            </w:r>
            <w:r w:rsidR="000B1EB8">
              <w:rPr>
                <w:lang w:val="vi-VN"/>
              </w:rPr>
              <w:t xml:space="preserve"> </w:t>
            </w:r>
            <w:r>
              <w:t>Manager</w:t>
            </w:r>
          </w:p>
          <w:p w14:paraId="252C196F" w14:textId="63C02647" w:rsidR="00A650C4" w:rsidRPr="00A650C4" w:rsidRDefault="00AD4F25" w:rsidP="00252912">
            <w:pPr>
              <w:pStyle w:val="Nidungvnbn"/>
              <w:ind w:firstLine="0"/>
              <w:jc w:val="left"/>
              <w:rPr>
                <w:lang w:val="vi-VN"/>
              </w:rPr>
            </w:pPr>
            <w:r>
              <w:t>Base</w:t>
            </w:r>
            <w:r w:rsidR="000B1EB8">
              <w:rPr>
                <w:lang w:val="vi-VN"/>
              </w:rPr>
              <w:t xml:space="preserve"> </w:t>
            </w:r>
            <w:r>
              <w:t>Identity</w:t>
            </w:r>
            <w:r w:rsidR="000B1EB8">
              <w:rPr>
                <w:lang w:val="vi-VN"/>
              </w:rPr>
              <w:t xml:space="preserve"> </w:t>
            </w:r>
            <w:r>
              <w:t>Administrator</w:t>
            </w:r>
          </w:p>
        </w:tc>
        <w:tc>
          <w:tcPr>
            <w:tcW w:w="2926" w:type="dxa"/>
          </w:tcPr>
          <w:p w14:paraId="27D882EE" w14:textId="3C8457FB" w:rsidR="00355F44" w:rsidRDefault="00E10926" w:rsidP="00252912">
            <w:pPr>
              <w:pStyle w:val="Nidungvnbn"/>
              <w:ind w:firstLine="0"/>
              <w:jc w:val="left"/>
            </w:pPr>
            <w:r>
              <w:t>Add/Edit/View Appointments</w:t>
            </w:r>
          </w:p>
        </w:tc>
      </w:tr>
      <w:tr w:rsidR="00355F44" w14:paraId="33AD4274" w14:textId="77777777" w:rsidTr="00ED1E4E">
        <w:tc>
          <w:tcPr>
            <w:tcW w:w="2925" w:type="dxa"/>
          </w:tcPr>
          <w:p w14:paraId="641B88BD" w14:textId="066D7338" w:rsidR="00355F44" w:rsidRDefault="00CF0EC2" w:rsidP="00252912">
            <w:pPr>
              <w:pStyle w:val="Nidungvnbn"/>
              <w:ind w:firstLine="0"/>
              <w:jc w:val="left"/>
            </w:pPr>
            <w:r>
              <w:t>System Administrator</w:t>
            </w:r>
          </w:p>
        </w:tc>
        <w:tc>
          <w:tcPr>
            <w:tcW w:w="2926" w:type="dxa"/>
          </w:tcPr>
          <w:p w14:paraId="0F5997E0" w14:textId="4F708719" w:rsidR="00355F44" w:rsidRDefault="006B630E" w:rsidP="00252912">
            <w:pPr>
              <w:pStyle w:val="Nidungvnbn"/>
              <w:ind w:firstLine="0"/>
              <w:jc w:val="left"/>
            </w:pPr>
            <w:r>
              <w:t>Base</w:t>
            </w:r>
            <w:r w:rsidR="000B1EB8">
              <w:rPr>
                <w:lang w:val="vi-VN"/>
              </w:rPr>
              <w:t xml:space="preserve"> </w:t>
            </w:r>
            <w:r>
              <w:t>Identity</w:t>
            </w:r>
            <w:r w:rsidR="00352B90">
              <w:rPr>
                <w:lang w:val="vi-VN"/>
              </w:rPr>
              <w:t xml:space="preserve"> </w:t>
            </w:r>
            <w:r>
              <w:t>Administrator</w:t>
            </w:r>
          </w:p>
        </w:tc>
        <w:tc>
          <w:tcPr>
            <w:tcW w:w="2926" w:type="dxa"/>
          </w:tcPr>
          <w:p w14:paraId="63FB61A0" w14:textId="77777777" w:rsidR="00355F44" w:rsidRDefault="008D4F15" w:rsidP="00252912">
            <w:pPr>
              <w:pStyle w:val="Nidungvnbn"/>
              <w:ind w:firstLine="0"/>
              <w:jc w:val="left"/>
              <w:rPr>
                <w:lang w:val="vi-VN"/>
              </w:rPr>
            </w:pPr>
            <w:r>
              <w:t>Add/Edit User Passwords</w:t>
            </w:r>
          </w:p>
          <w:p w14:paraId="7B241E59" w14:textId="43614635" w:rsidR="008D4F15" w:rsidRPr="008D4F15" w:rsidRDefault="008D4F15" w:rsidP="00252912">
            <w:pPr>
              <w:pStyle w:val="Nidungvnbn"/>
              <w:ind w:firstLine="0"/>
              <w:jc w:val="left"/>
              <w:rPr>
                <w:lang w:val="vi-VN"/>
              </w:rPr>
            </w:pPr>
            <w:r>
              <w:t>Add/Edit/View Roles</w:t>
            </w:r>
          </w:p>
        </w:tc>
      </w:tr>
      <w:tr w:rsidR="00355F44" w14:paraId="3D604FB2" w14:textId="77777777" w:rsidTr="00ED1E4E">
        <w:tc>
          <w:tcPr>
            <w:tcW w:w="2925" w:type="dxa"/>
          </w:tcPr>
          <w:p w14:paraId="18DB3B3A" w14:textId="6200272A" w:rsidR="00355F44" w:rsidRDefault="00CF0EC2" w:rsidP="00252912">
            <w:pPr>
              <w:pStyle w:val="Nidungvnbn"/>
              <w:ind w:firstLine="0"/>
              <w:jc w:val="left"/>
            </w:pPr>
            <w:r>
              <w:t>Ambulance Personnel</w:t>
            </w:r>
          </w:p>
        </w:tc>
        <w:tc>
          <w:tcPr>
            <w:tcW w:w="2926" w:type="dxa"/>
          </w:tcPr>
          <w:p w14:paraId="2D7BE6CE" w14:textId="363B6781" w:rsidR="00355F44" w:rsidRDefault="006E1FC9" w:rsidP="00252912">
            <w:pPr>
              <w:pStyle w:val="Nidungvnbn"/>
              <w:ind w:firstLine="0"/>
              <w:jc w:val="left"/>
            </w:pPr>
            <w:r>
              <w:t>(Standalone Role - No inheritance)</w:t>
            </w:r>
          </w:p>
        </w:tc>
        <w:tc>
          <w:tcPr>
            <w:tcW w:w="2926" w:type="dxa"/>
          </w:tcPr>
          <w:p w14:paraId="5D77FB55" w14:textId="77777777" w:rsidR="00355F44" w:rsidRDefault="00C00198" w:rsidP="00252912">
            <w:pPr>
              <w:pStyle w:val="Nidungvnbn"/>
              <w:ind w:firstLine="0"/>
              <w:jc w:val="left"/>
              <w:rPr>
                <w:lang w:val="vi-VN"/>
              </w:rPr>
            </w:pPr>
            <w:r>
              <w:t>View Patients</w:t>
            </w:r>
          </w:p>
          <w:p w14:paraId="0552324C" w14:textId="136C3971" w:rsidR="00C00198" w:rsidRPr="00C00198" w:rsidRDefault="00C00198" w:rsidP="00252912">
            <w:pPr>
              <w:pStyle w:val="Nidungvnbn"/>
              <w:ind w:firstLine="0"/>
              <w:jc w:val="left"/>
              <w:rPr>
                <w:lang w:val="vi-VN"/>
              </w:rPr>
            </w:pPr>
            <w:r>
              <w:t>Add Reports</w:t>
            </w:r>
          </w:p>
        </w:tc>
      </w:tr>
    </w:tbl>
    <w:p w14:paraId="219DC1E6" w14:textId="78F32C49" w:rsidR="001C14F4" w:rsidRPr="00823BFB" w:rsidRDefault="001C14F4" w:rsidP="001C14F4">
      <w:pPr>
        <w:pStyle w:val="Tables"/>
        <w:rPr>
          <w:lang w:val="vi-VN"/>
        </w:rPr>
      </w:pPr>
      <w:bookmarkStart w:id="21" w:name="_Toc227792059"/>
      <w:r>
        <w:t xml:space="preserve">Table </w:t>
      </w:r>
      <w:r w:rsidR="002222F4">
        <w:t>2</w:t>
      </w:r>
      <w:r>
        <w:t xml:space="preserve">: </w:t>
      </w:r>
      <w:r w:rsidR="00FE02BA">
        <w:t>Functional role hierarchy matrix illustrating the inheritance of abstract base roles and the assignment of additional direct privileges</w:t>
      </w:r>
      <w:bookmarkEnd w:id="21"/>
    </w:p>
    <w:p w14:paraId="3E4C58A8" w14:textId="77777777" w:rsidR="004757CF" w:rsidRPr="005A73EC" w:rsidRDefault="004757CF" w:rsidP="00E44949">
      <w:pPr>
        <w:pStyle w:val="Nidungvnbn"/>
      </w:pPr>
    </w:p>
    <w:p w14:paraId="4DEC6805" w14:textId="5232DEFB" w:rsidR="00AF1C14" w:rsidRPr="00BF5E1E" w:rsidRDefault="00AF1C14" w:rsidP="00AF1C14">
      <w:pPr>
        <w:pStyle w:val="Heading3"/>
        <w:rPr>
          <w:i w:val="0"/>
          <w:iCs/>
        </w:rPr>
      </w:pPr>
      <w:bookmarkStart w:id="22" w:name="_Toc227792291"/>
      <w:r w:rsidRPr="00AF1C14">
        <w:rPr>
          <w:i w:val="0"/>
          <w:iCs/>
        </w:rPr>
        <w:t>Architectural Security Rationale</w:t>
      </w:r>
      <w:bookmarkEnd w:id="22"/>
    </w:p>
    <w:p w14:paraId="0B7824BA" w14:textId="77777777" w:rsidR="007E0D2E" w:rsidRPr="007E0D2E" w:rsidRDefault="007E0D2E" w:rsidP="007E0D2E">
      <w:pPr>
        <w:pStyle w:val="Nidungvnbn"/>
      </w:pPr>
      <w:r w:rsidRPr="007E0D2E">
        <w:lastRenderedPageBreak/>
        <w:t>This hierarchical design is grounded in several core information security principles:</w:t>
      </w:r>
    </w:p>
    <w:p w14:paraId="1B25BB81" w14:textId="77777777" w:rsidR="007E0D2E" w:rsidRPr="007E0D2E" w:rsidRDefault="007E0D2E" w:rsidP="00BE4B6D">
      <w:pPr>
        <w:pStyle w:val="Nidungvnbn"/>
        <w:numPr>
          <w:ilvl w:val="0"/>
          <w:numId w:val="164"/>
        </w:numPr>
      </w:pPr>
      <w:r w:rsidRPr="009C57DC">
        <w:rPr>
          <w:b/>
          <w:bCs/>
        </w:rPr>
        <w:t>Principle of Least Privilege (</w:t>
      </w:r>
      <w:proofErr w:type="spellStart"/>
      <w:r w:rsidRPr="009C57DC">
        <w:rPr>
          <w:b/>
          <w:bCs/>
        </w:rPr>
        <w:t>PoLP</w:t>
      </w:r>
      <w:proofErr w:type="spellEnd"/>
      <w:r w:rsidRPr="009C57DC">
        <w:rPr>
          <w:b/>
          <w:bCs/>
        </w:rPr>
        <w:t>):</w:t>
      </w:r>
      <w:r w:rsidRPr="007E0D2E">
        <w:t xml:space="preserve"> The granular nature of the base roles ensures that each functional role is provisioned with the exact minimum permissions necessary for its workflow, strictly mitigating the risk of over-privileging.</w:t>
      </w:r>
    </w:p>
    <w:p w14:paraId="119705BA" w14:textId="77777777" w:rsidR="007E0D2E" w:rsidRPr="007E0D2E" w:rsidRDefault="007E0D2E" w:rsidP="00BE4B6D">
      <w:pPr>
        <w:pStyle w:val="Nidungvnbn"/>
        <w:numPr>
          <w:ilvl w:val="0"/>
          <w:numId w:val="164"/>
        </w:numPr>
      </w:pPr>
      <w:r w:rsidRPr="009C57DC">
        <w:rPr>
          <w:b/>
          <w:bCs/>
        </w:rPr>
        <w:t>Separation of Duties (</w:t>
      </w:r>
      <w:proofErr w:type="spellStart"/>
      <w:r w:rsidRPr="009C57DC">
        <w:rPr>
          <w:b/>
          <w:bCs/>
        </w:rPr>
        <w:t>SoD</w:t>
      </w:r>
      <w:proofErr w:type="spellEnd"/>
      <w:r w:rsidRPr="009C57DC">
        <w:rPr>
          <w:b/>
          <w:bCs/>
        </w:rPr>
        <w:t>):</w:t>
      </w:r>
      <w:r w:rsidRPr="007E0D2E">
        <w:t xml:space="preserve"> High-risk administrative capabilities (e.g., role and password management) are intentionally isolated within the System Administrator profile, preventing clinical staff from tampering with access control mechanisms.</w:t>
      </w:r>
    </w:p>
    <w:p w14:paraId="69C37D72" w14:textId="77777777" w:rsidR="007E0D2E" w:rsidRPr="007E0D2E" w:rsidRDefault="007E0D2E" w:rsidP="00BE4B6D">
      <w:pPr>
        <w:pStyle w:val="Nidungvnbn"/>
        <w:numPr>
          <w:ilvl w:val="0"/>
          <w:numId w:val="164"/>
        </w:numPr>
      </w:pPr>
      <w:r w:rsidRPr="009C57DC">
        <w:rPr>
          <w:b/>
          <w:bCs/>
        </w:rPr>
        <w:t>Architectural Scalability:</w:t>
      </w:r>
      <w:r w:rsidRPr="007E0D2E">
        <w:t xml:space="preserve"> Utilizing inheritance modules significantly reduces administrative overhead. Any future policy changes regarding a specific domain (e.g., modifying encounter access) only require a single update to the corresponding Base Role, which automatically cascades to all inheriting operational roles.</w:t>
      </w:r>
    </w:p>
    <w:p w14:paraId="20F737AA" w14:textId="77777777" w:rsidR="007E0D2E" w:rsidRPr="00AF1C14" w:rsidRDefault="007E0D2E" w:rsidP="007E0D2E">
      <w:pPr>
        <w:pStyle w:val="Nidungvnbn"/>
        <w:ind w:firstLine="0"/>
        <w:rPr>
          <w:lang w:val="vi-VN"/>
        </w:rPr>
      </w:pPr>
    </w:p>
    <w:p w14:paraId="73E7E582" w14:textId="2D49F96B" w:rsidR="00817296" w:rsidRDefault="00817296" w:rsidP="00817296">
      <w:pPr>
        <w:pStyle w:val="Heading2"/>
      </w:pPr>
      <w:bookmarkStart w:id="23" w:name="_Toc227792292"/>
      <w:bookmarkEnd w:id="16"/>
      <w:bookmarkEnd w:id="17"/>
      <w:r>
        <w:rPr>
          <w:rStyle w:val="Strong"/>
          <w:b/>
          <w:bCs w:val="0"/>
        </w:rPr>
        <w:t xml:space="preserve">Exercise </w:t>
      </w:r>
      <w:r w:rsidR="00F65A9F">
        <w:rPr>
          <w:rStyle w:val="Strong"/>
          <w:b/>
          <w:bCs w:val="0"/>
        </w:rPr>
        <w:t>5</w:t>
      </w:r>
      <w:r w:rsidR="0096491F">
        <w:rPr>
          <w:rStyle w:val="Strong"/>
          <w:b/>
          <w:bCs w:val="0"/>
        </w:rPr>
        <w:t xml:space="preserve"> </w:t>
      </w:r>
      <w:r w:rsidR="0096491F">
        <w:rPr>
          <w:rStyle w:val="Strong"/>
          <w:b/>
          <w:bCs w:val="0"/>
        </w:rPr>
        <w:t>(2.0 point)</w:t>
      </w:r>
      <w:bookmarkEnd w:id="23"/>
    </w:p>
    <w:p w14:paraId="3B9A0F45" w14:textId="77777777" w:rsidR="00A932EF" w:rsidRPr="00E902FE" w:rsidRDefault="00A932EF" w:rsidP="00E902FE">
      <w:pPr>
        <w:pStyle w:val="Nidungvnbn"/>
      </w:pPr>
      <w:r w:rsidRPr="00E902FE">
        <w:t xml:space="preserve">The theoretical Role-Based Access Control (RBAC) hierarchy designed in Exercise 4 was successfully instantiated within the </w:t>
      </w:r>
      <w:proofErr w:type="spellStart"/>
      <w:r w:rsidRPr="00E902FE">
        <w:t>OpenMRS</w:t>
      </w:r>
      <w:proofErr w:type="spellEnd"/>
      <w:r w:rsidRPr="00E902FE">
        <w:t xml:space="preserve"> environment. The implementation process followed a strict bottom-up architectural approach to ensure systemic integrity:</w:t>
      </w:r>
    </w:p>
    <w:p w14:paraId="20489AEB" w14:textId="77777777" w:rsidR="00A932EF" w:rsidRPr="00E902FE" w:rsidRDefault="00A932EF" w:rsidP="007A364D">
      <w:pPr>
        <w:pStyle w:val="Nidungvnbn"/>
        <w:numPr>
          <w:ilvl w:val="0"/>
          <w:numId w:val="166"/>
        </w:numPr>
      </w:pPr>
      <w:r w:rsidRPr="00E902FE">
        <w:t xml:space="preserve">Privilege Provisioning: Custom privileges that were not natively available in the </w:t>
      </w:r>
      <w:proofErr w:type="spellStart"/>
      <w:r w:rsidRPr="00E902FE">
        <w:t>OpenMRS</w:t>
      </w:r>
      <w:proofErr w:type="spellEnd"/>
      <w:r w:rsidRPr="00E902FE">
        <w:t xml:space="preserve"> Demo (e.g., Add/Edit/View Diet Orders, Add/Edit/View Physiotherapy Orders) were manually registered into the system's privilege repository.</w:t>
      </w:r>
    </w:p>
    <w:p w14:paraId="1C6BDC7A" w14:textId="625C3928" w:rsidR="00A932EF" w:rsidRPr="00E902FE" w:rsidRDefault="00A932EF" w:rsidP="007A364D">
      <w:pPr>
        <w:pStyle w:val="Nidungvnbn"/>
        <w:numPr>
          <w:ilvl w:val="0"/>
          <w:numId w:val="166"/>
        </w:numPr>
      </w:pPr>
      <w:r w:rsidRPr="00E902FE">
        <w:t>Base Role Instantiation: The abstract base roles (e.g., Base</w:t>
      </w:r>
      <w:r w:rsidR="0048588A">
        <w:rPr>
          <w:lang w:val="vi-VN"/>
        </w:rPr>
        <w:t xml:space="preserve"> </w:t>
      </w:r>
      <w:r w:rsidRPr="00E902FE">
        <w:t>Patient</w:t>
      </w:r>
      <w:r w:rsidR="0048588A">
        <w:rPr>
          <w:lang w:val="vi-VN"/>
        </w:rPr>
        <w:t xml:space="preserve"> </w:t>
      </w:r>
      <w:r w:rsidRPr="00E902FE">
        <w:t>Manager, Base</w:t>
      </w:r>
      <w:r w:rsidR="0048588A">
        <w:rPr>
          <w:lang w:val="vi-VN"/>
        </w:rPr>
        <w:t xml:space="preserve"> </w:t>
      </w:r>
      <w:proofErr w:type="spellStart"/>
      <w:r w:rsidRPr="00E902FE">
        <w:t>Encounter</w:t>
      </w:r>
      <w:r w:rsidR="0048588A">
        <w:rPr>
          <w:lang w:val="vi-VN"/>
        </w:rPr>
        <w:t xml:space="preserve"> </w:t>
      </w:r>
      <w:r w:rsidRPr="00E902FE">
        <w:t>Manager</w:t>
      </w:r>
      <w:proofErr w:type="spellEnd"/>
      <w:r w:rsidRPr="00E902FE">
        <w:t>) were created and explicitly mapped to their respective atomic privileges.</w:t>
      </w:r>
    </w:p>
    <w:p w14:paraId="70F5E326" w14:textId="27814C4F" w:rsidR="00A932EF" w:rsidRPr="00D42E3F" w:rsidRDefault="00A932EF" w:rsidP="007A364D">
      <w:pPr>
        <w:pStyle w:val="Nidungvnbn"/>
        <w:numPr>
          <w:ilvl w:val="0"/>
          <w:numId w:val="166"/>
        </w:numPr>
      </w:pPr>
      <w:r w:rsidRPr="00E902FE">
        <w:lastRenderedPageBreak/>
        <w:t>Functional Role Implementation &amp; Inheritance Binding: The functional job roles (e.g., Doctor, Nurse) were constructed. Instead of assigning individual privileges, the principle of inheritance was applied. For instance, the Doctor role was configured to inherit all permissions from Base</w:t>
      </w:r>
      <w:r w:rsidR="007F4553">
        <w:rPr>
          <w:lang w:val="vi-VN"/>
        </w:rPr>
        <w:t xml:space="preserve"> </w:t>
      </w:r>
      <w:r w:rsidRPr="00E902FE">
        <w:t>Patient</w:t>
      </w:r>
      <w:r w:rsidR="007F4553">
        <w:rPr>
          <w:lang w:val="vi-VN"/>
        </w:rPr>
        <w:t xml:space="preserve"> </w:t>
      </w:r>
      <w:r w:rsidRPr="00E902FE">
        <w:t>Manager, Base</w:t>
      </w:r>
      <w:r w:rsidR="00752EE6">
        <w:rPr>
          <w:lang w:val="vi-VN"/>
        </w:rPr>
        <w:t xml:space="preserve"> </w:t>
      </w:r>
      <w:r w:rsidRPr="00E902FE">
        <w:t>Laboratory</w:t>
      </w:r>
      <w:r w:rsidR="00752EE6">
        <w:rPr>
          <w:lang w:val="vi-VN"/>
        </w:rPr>
        <w:t xml:space="preserve"> </w:t>
      </w:r>
      <w:r w:rsidRPr="00E902FE">
        <w:t>Manager, and Base</w:t>
      </w:r>
      <w:r w:rsidR="008E176C">
        <w:rPr>
          <w:lang w:val="vi-VN"/>
        </w:rPr>
        <w:t xml:space="preserve"> </w:t>
      </w:r>
      <w:r w:rsidRPr="00E902FE">
        <w:t>Encounter</w:t>
      </w:r>
      <w:r w:rsidR="008E176C">
        <w:rPr>
          <w:lang w:val="vi-VN"/>
        </w:rPr>
        <w:t xml:space="preserve"> </w:t>
      </w:r>
      <w:r w:rsidRPr="00E902FE">
        <w:t>Manager, with only the specific Add/Edit/View Visits privilege assigned directly.</w:t>
      </w:r>
    </w:p>
    <w:p w14:paraId="6FADC8CF" w14:textId="77777777" w:rsidR="00D42E3F" w:rsidRPr="00E902FE" w:rsidRDefault="00D42E3F" w:rsidP="00D42E3F">
      <w:pPr>
        <w:pStyle w:val="Nidungvnbn"/>
        <w:ind w:left="360" w:firstLine="0"/>
      </w:pPr>
    </w:p>
    <w:p w14:paraId="241816CD" w14:textId="77777777" w:rsidR="00A932EF" w:rsidRDefault="00A932EF" w:rsidP="00E902FE">
      <w:pPr>
        <w:pStyle w:val="Nidungvnbn"/>
        <w:rPr>
          <w:lang w:val="vi-VN"/>
        </w:rPr>
      </w:pPr>
      <w:r w:rsidRPr="00E902FE">
        <w:t>This inheritance-based configuration significantly reduces the complexity of the access control matrix and streamlines future administrative modifications.</w:t>
      </w:r>
    </w:p>
    <w:p w14:paraId="36F58474" w14:textId="77777777" w:rsidR="00091083" w:rsidRDefault="00091083" w:rsidP="00091083">
      <w:pPr>
        <w:pStyle w:val="Nidungvnbn"/>
        <w:ind w:firstLine="0"/>
        <w:rPr>
          <w:lang w:val="vi-VN"/>
        </w:rPr>
      </w:pPr>
    </w:p>
    <w:p w14:paraId="4B2F82D3" w14:textId="2727A519" w:rsidR="00A932EF" w:rsidRPr="009B122C" w:rsidRDefault="00A932EF" w:rsidP="00091083">
      <w:pPr>
        <w:pStyle w:val="Nidungvnbn"/>
        <w:ind w:firstLine="0"/>
        <w:rPr>
          <w:b/>
          <w:bCs/>
        </w:rPr>
      </w:pPr>
      <w:r w:rsidRPr="009B122C">
        <w:rPr>
          <w:b/>
          <w:bCs/>
        </w:rPr>
        <w:t>Implementation Evidence:</w:t>
      </w:r>
    </w:p>
    <w:p w14:paraId="6158FF82" w14:textId="42703838" w:rsidR="00BE7701" w:rsidRDefault="00444130" w:rsidP="00F72D6C">
      <w:pPr>
        <w:pStyle w:val="Nidungvnbn"/>
        <w:ind w:firstLine="0"/>
        <w:jc w:val="center"/>
        <w:rPr>
          <w:lang w:val="vi-VN"/>
        </w:rPr>
      </w:pPr>
      <w:r>
        <w:rPr>
          <w:noProof/>
          <w:lang w:val="vi-VN"/>
        </w:rPr>
        <w:drawing>
          <wp:inline distT="0" distB="0" distL="0" distR="0" wp14:anchorId="6629A0AC" wp14:editId="1705196C">
            <wp:extent cx="5579745" cy="603250"/>
            <wp:effectExtent l="0" t="0" r="0" b="6350"/>
            <wp:docPr id="1282400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00256" name="Picture 12824002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603250"/>
                    </a:xfrm>
                    <a:prstGeom prst="rect">
                      <a:avLst/>
                    </a:prstGeom>
                  </pic:spPr>
                </pic:pic>
              </a:graphicData>
            </a:graphic>
          </wp:inline>
        </w:drawing>
      </w:r>
    </w:p>
    <w:p w14:paraId="53604FE6" w14:textId="685DFFBB" w:rsidR="00D20F1F" w:rsidRPr="002433A2" w:rsidRDefault="00D20F1F" w:rsidP="00D20F1F">
      <w:pPr>
        <w:pStyle w:val="Figures"/>
        <w:rPr>
          <w:lang w:val="vi-VN"/>
        </w:rPr>
      </w:pPr>
      <w:bookmarkStart w:id="24" w:name="_Toc227792138"/>
      <w:r>
        <w:t xml:space="preserve">Figure </w:t>
      </w:r>
      <w:r w:rsidR="00406227">
        <w:rPr>
          <w:lang w:val="vi-VN"/>
        </w:rPr>
        <w:t>5</w:t>
      </w:r>
      <w:r>
        <w:t xml:space="preserve">: </w:t>
      </w:r>
      <w:r w:rsidR="00567807" w:rsidRPr="00567807">
        <w:t xml:space="preserve">Comprehensive list of defined roles in </w:t>
      </w:r>
      <w:proofErr w:type="spellStart"/>
      <w:r w:rsidR="00567807" w:rsidRPr="00567807">
        <w:t>OpenMRS</w:t>
      </w:r>
      <w:proofErr w:type="spellEnd"/>
      <w:r w:rsidR="00567807" w:rsidRPr="00567807">
        <w:t>, illustrating the integration of abstract base roles and functional job titles</w:t>
      </w:r>
      <w:bookmarkEnd w:id="24"/>
    </w:p>
    <w:p w14:paraId="151FD759" w14:textId="77777777" w:rsidR="004E265D" w:rsidRPr="004E265D" w:rsidRDefault="004E265D" w:rsidP="006D64F9">
      <w:pPr>
        <w:pStyle w:val="Nidungvnbn"/>
        <w:rPr>
          <w:lang w:val="vi-VN"/>
        </w:rPr>
      </w:pPr>
    </w:p>
    <w:p w14:paraId="54120BEC" w14:textId="538CCA86" w:rsidR="00D20F1F" w:rsidRDefault="00921445" w:rsidP="00F72D6C">
      <w:pPr>
        <w:pStyle w:val="Nidungvnbn"/>
        <w:ind w:firstLine="0"/>
        <w:jc w:val="center"/>
        <w:rPr>
          <w:lang w:val="vi-VN"/>
        </w:rPr>
      </w:pPr>
      <w:r>
        <w:rPr>
          <w:noProof/>
          <w:lang w:val="vi-VN"/>
        </w:rPr>
        <w:drawing>
          <wp:inline distT="0" distB="0" distL="0" distR="0" wp14:anchorId="5B425C82" wp14:editId="7BF6D868">
            <wp:extent cx="5579745" cy="3345180"/>
            <wp:effectExtent l="0" t="0" r="0" b="0"/>
            <wp:docPr id="3771865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86548" name="Picture 3771865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9745" cy="3345180"/>
                    </a:xfrm>
                    <a:prstGeom prst="rect">
                      <a:avLst/>
                    </a:prstGeom>
                  </pic:spPr>
                </pic:pic>
              </a:graphicData>
            </a:graphic>
          </wp:inline>
        </w:drawing>
      </w:r>
    </w:p>
    <w:p w14:paraId="703207D8" w14:textId="6C52EA28" w:rsidR="002A601D" w:rsidRPr="006A44FE" w:rsidRDefault="002A601D" w:rsidP="002A601D">
      <w:pPr>
        <w:pStyle w:val="Figures"/>
        <w:rPr>
          <w:lang w:val="vi-VN"/>
        </w:rPr>
      </w:pPr>
      <w:bookmarkStart w:id="25" w:name="_Toc227792139"/>
      <w:r>
        <w:lastRenderedPageBreak/>
        <w:t xml:space="preserve">Figure </w:t>
      </w:r>
      <w:r w:rsidR="002855CF">
        <w:rPr>
          <w:lang w:val="vi-VN"/>
        </w:rPr>
        <w:t>6</w:t>
      </w:r>
      <w:r>
        <w:t xml:space="preserve">: </w:t>
      </w:r>
      <w:r w:rsidR="00902CC9" w:rsidRPr="00902CC9">
        <w:t>Detailed configuration of the '</w:t>
      </w:r>
      <w:r w:rsidR="008E622A">
        <w:t>Nurse</w:t>
      </w:r>
      <w:r w:rsidR="00902CC9" w:rsidRPr="00902CC9">
        <w:t>' role, demonstrating the functional implementation of privilege inheritance from multiple base modules</w:t>
      </w:r>
      <w:r w:rsidR="006A44FE">
        <w:rPr>
          <w:lang w:val="vi-VN"/>
        </w:rPr>
        <w:t xml:space="preserve"> 1</w:t>
      </w:r>
      <w:bookmarkEnd w:id="25"/>
    </w:p>
    <w:p w14:paraId="3798D518" w14:textId="77777777" w:rsidR="00C31E42" w:rsidRPr="00C31E42" w:rsidRDefault="00C31E42" w:rsidP="00C31E42">
      <w:pPr>
        <w:pStyle w:val="Nidungvnbn"/>
        <w:rPr>
          <w:lang w:val="vi-VN"/>
        </w:rPr>
      </w:pPr>
    </w:p>
    <w:p w14:paraId="044EBC57" w14:textId="4C31FD2A" w:rsidR="00D20F1F" w:rsidRDefault="00921445" w:rsidP="00F72D6C">
      <w:pPr>
        <w:pStyle w:val="Nidungvnbn"/>
        <w:ind w:firstLine="0"/>
        <w:jc w:val="center"/>
        <w:rPr>
          <w:lang w:val="vi-VN"/>
        </w:rPr>
      </w:pPr>
      <w:r>
        <w:rPr>
          <w:noProof/>
          <w:lang w:val="vi-VN"/>
        </w:rPr>
        <w:drawing>
          <wp:inline distT="0" distB="0" distL="0" distR="0" wp14:anchorId="34CA0DF3" wp14:editId="1F54315F">
            <wp:extent cx="5579745" cy="3611245"/>
            <wp:effectExtent l="0" t="0" r="0" b="0"/>
            <wp:docPr id="1391899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99732" name="Picture 13918997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3611245"/>
                    </a:xfrm>
                    <a:prstGeom prst="rect">
                      <a:avLst/>
                    </a:prstGeom>
                  </pic:spPr>
                </pic:pic>
              </a:graphicData>
            </a:graphic>
          </wp:inline>
        </w:drawing>
      </w:r>
    </w:p>
    <w:p w14:paraId="4A63D97C" w14:textId="2C632D70" w:rsidR="002A601D" w:rsidRDefault="002A601D" w:rsidP="002A601D">
      <w:pPr>
        <w:pStyle w:val="Figures"/>
        <w:rPr>
          <w:lang w:val="vi-VN"/>
        </w:rPr>
      </w:pPr>
      <w:bookmarkStart w:id="26" w:name="_Toc227792140"/>
      <w:r>
        <w:t xml:space="preserve">Figure </w:t>
      </w:r>
      <w:r w:rsidR="002855CF">
        <w:rPr>
          <w:lang w:val="vi-VN"/>
        </w:rPr>
        <w:t>7</w:t>
      </w:r>
      <w:r>
        <w:t xml:space="preserve">: </w:t>
      </w:r>
      <w:r w:rsidR="001D7B2B" w:rsidRPr="00902CC9">
        <w:t>Detailed configuration of the '</w:t>
      </w:r>
      <w:r w:rsidR="001D7B2B">
        <w:t>Nurse</w:t>
      </w:r>
      <w:r w:rsidR="001D7B2B" w:rsidRPr="00902CC9">
        <w:t>' role, demonstrating the functional implementation of privilege inheritance from multiple base modules</w:t>
      </w:r>
      <w:r w:rsidR="001D7B2B">
        <w:rPr>
          <w:lang w:val="vi-VN"/>
        </w:rPr>
        <w:t xml:space="preserve"> </w:t>
      </w:r>
      <w:r w:rsidR="001D7B2B">
        <w:rPr>
          <w:lang w:val="vi-VN"/>
        </w:rPr>
        <w:t>2</w:t>
      </w:r>
      <w:bookmarkEnd w:id="26"/>
    </w:p>
    <w:p w14:paraId="7B305197" w14:textId="77777777" w:rsidR="000458E8" w:rsidRPr="000458E8" w:rsidRDefault="000458E8" w:rsidP="000458E8">
      <w:pPr>
        <w:pStyle w:val="Nidungvnbn"/>
        <w:rPr>
          <w:lang w:val="vi-VN"/>
        </w:rPr>
      </w:pPr>
    </w:p>
    <w:p w14:paraId="3770C579" w14:textId="1E875A6F" w:rsidR="00D20F1F" w:rsidRDefault="00C66BD0" w:rsidP="00F72D6C">
      <w:pPr>
        <w:pStyle w:val="Nidungvnbn"/>
        <w:ind w:firstLine="0"/>
        <w:jc w:val="center"/>
        <w:rPr>
          <w:lang w:val="vi-VN"/>
        </w:rPr>
      </w:pPr>
      <w:r>
        <w:rPr>
          <w:noProof/>
          <w:lang w:val="vi-VN"/>
        </w:rPr>
        <w:lastRenderedPageBreak/>
        <w:drawing>
          <wp:inline distT="0" distB="0" distL="0" distR="0" wp14:anchorId="49A510B7" wp14:editId="531744F9">
            <wp:extent cx="5579745" cy="3569335"/>
            <wp:effectExtent l="0" t="0" r="0" b="0"/>
            <wp:docPr id="1043924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24027" name="Picture 10439240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3569335"/>
                    </a:xfrm>
                    <a:prstGeom prst="rect">
                      <a:avLst/>
                    </a:prstGeom>
                  </pic:spPr>
                </pic:pic>
              </a:graphicData>
            </a:graphic>
          </wp:inline>
        </w:drawing>
      </w:r>
    </w:p>
    <w:p w14:paraId="739B592A" w14:textId="163C0E3C" w:rsidR="002A601D" w:rsidRDefault="002A601D" w:rsidP="002A601D">
      <w:pPr>
        <w:pStyle w:val="Figures"/>
        <w:rPr>
          <w:lang w:val="vi-VN"/>
        </w:rPr>
      </w:pPr>
      <w:bookmarkStart w:id="27" w:name="_Toc227792141"/>
      <w:r>
        <w:t xml:space="preserve">Figure </w:t>
      </w:r>
      <w:r w:rsidR="006318D9">
        <w:rPr>
          <w:lang w:val="vi-VN"/>
        </w:rPr>
        <w:t>8</w:t>
      </w:r>
      <w:r>
        <w:t xml:space="preserve">: </w:t>
      </w:r>
      <w:r w:rsidR="00F44809" w:rsidRPr="00902CC9">
        <w:t>Detailed configuration of the '</w:t>
      </w:r>
      <w:r w:rsidR="00F44809">
        <w:t>Nurse</w:t>
      </w:r>
      <w:r w:rsidR="00F44809" w:rsidRPr="00902CC9">
        <w:t>' role, demonstrating the functional implementation of privilege inheritance from multiple base modules</w:t>
      </w:r>
      <w:r w:rsidR="00F44809">
        <w:rPr>
          <w:lang w:val="vi-VN"/>
        </w:rPr>
        <w:t xml:space="preserve"> </w:t>
      </w:r>
      <w:r w:rsidR="00F44809">
        <w:rPr>
          <w:lang w:val="vi-VN"/>
        </w:rPr>
        <w:t>3</w:t>
      </w:r>
      <w:bookmarkEnd w:id="27"/>
    </w:p>
    <w:p w14:paraId="1ED4936E" w14:textId="77777777" w:rsidR="002075DD" w:rsidRPr="002075DD" w:rsidRDefault="002075DD" w:rsidP="002075DD">
      <w:pPr>
        <w:pStyle w:val="Nidungvnbn"/>
        <w:rPr>
          <w:lang w:val="vi-VN"/>
        </w:rPr>
      </w:pPr>
    </w:p>
    <w:p w14:paraId="7C5B8689" w14:textId="25078BC8" w:rsidR="00D20F1F" w:rsidRDefault="00C06F6F" w:rsidP="00F72D6C">
      <w:pPr>
        <w:pStyle w:val="Nidungvnbn"/>
        <w:ind w:firstLine="0"/>
        <w:jc w:val="center"/>
        <w:rPr>
          <w:lang w:val="vi-VN"/>
        </w:rPr>
      </w:pPr>
      <w:r>
        <w:rPr>
          <w:noProof/>
          <w:lang w:val="vi-VN"/>
        </w:rPr>
        <w:drawing>
          <wp:inline distT="0" distB="0" distL="0" distR="0" wp14:anchorId="2D8A39E5" wp14:editId="2481EF26">
            <wp:extent cx="5579745" cy="3582670"/>
            <wp:effectExtent l="0" t="0" r="0" b="0"/>
            <wp:docPr id="18449375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37579" name="Picture 18449375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3582670"/>
                    </a:xfrm>
                    <a:prstGeom prst="rect">
                      <a:avLst/>
                    </a:prstGeom>
                  </pic:spPr>
                </pic:pic>
              </a:graphicData>
            </a:graphic>
          </wp:inline>
        </w:drawing>
      </w:r>
    </w:p>
    <w:p w14:paraId="29B88869" w14:textId="716EE47B" w:rsidR="002A601D" w:rsidRPr="00D20F1F" w:rsidRDefault="002A601D" w:rsidP="002A601D">
      <w:pPr>
        <w:pStyle w:val="Figures"/>
        <w:rPr>
          <w:lang w:val="vi-VN"/>
        </w:rPr>
      </w:pPr>
      <w:bookmarkStart w:id="28" w:name="_Toc227792142"/>
      <w:r>
        <w:lastRenderedPageBreak/>
        <w:t xml:space="preserve">Figure </w:t>
      </w:r>
      <w:r w:rsidR="00C31D49">
        <w:rPr>
          <w:lang w:val="vi-VN"/>
        </w:rPr>
        <w:t>9</w:t>
      </w:r>
      <w:r>
        <w:t xml:space="preserve">: </w:t>
      </w:r>
      <w:r w:rsidR="00C85634" w:rsidRPr="00902CC9">
        <w:t>Detailed configuration of the '</w:t>
      </w:r>
      <w:r w:rsidR="00C85634">
        <w:t>Nurse</w:t>
      </w:r>
      <w:r w:rsidR="00C85634" w:rsidRPr="00902CC9">
        <w:t>' role, demonstrating the functional implementation of privilege inheritance from multiple base modules</w:t>
      </w:r>
      <w:r w:rsidR="00C85634">
        <w:rPr>
          <w:lang w:val="vi-VN"/>
        </w:rPr>
        <w:t xml:space="preserve"> </w:t>
      </w:r>
      <w:r w:rsidR="00C85634">
        <w:rPr>
          <w:lang w:val="vi-VN"/>
        </w:rPr>
        <w:t>4</w:t>
      </w:r>
      <w:bookmarkEnd w:id="28"/>
    </w:p>
    <w:p w14:paraId="4DC64CD5" w14:textId="77777777" w:rsidR="00D20F1F" w:rsidRDefault="00D20F1F" w:rsidP="00F72D6C">
      <w:pPr>
        <w:pStyle w:val="Nidungvnbn"/>
        <w:ind w:firstLine="0"/>
        <w:jc w:val="center"/>
        <w:rPr>
          <w:lang w:val="vi-VN"/>
        </w:rPr>
      </w:pPr>
    </w:p>
    <w:p w14:paraId="6A912254" w14:textId="11D56276" w:rsidR="007657F7" w:rsidRDefault="00AF03EB" w:rsidP="00F72D6C">
      <w:pPr>
        <w:pStyle w:val="Nidungvnbn"/>
        <w:ind w:firstLine="0"/>
        <w:jc w:val="center"/>
        <w:rPr>
          <w:lang w:val="vi-VN"/>
        </w:rPr>
      </w:pPr>
      <w:r>
        <w:rPr>
          <w:noProof/>
          <w:lang w:val="vi-VN"/>
        </w:rPr>
        <w:drawing>
          <wp:inline distT="0" distB="0" distL="0" distR="0" wp14:anchorId="422F0DBA" wp14:editId="08FAE827">
            <wp:extent cx="5579745" cy="3188970"/>
            <wp:effectExtent l="0" t="0" r="0" b="0"/>
            <wp:docPr id="2407753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75387" name="Picture 24077538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745" cy="3188970"/>
                    </a:xfrm>
                    <a:prstGeom prst="rect">
                      <a:avLst/>
                    </a:prstGeom>
                  </pic:spPr>
                </pic:pic>
              </a:graphicData>
            </a:graphic>
          </wp:inline>
        </w:drawing>
      </w:r>
    </w:p>
    <w:p w14:paraId="735CF7C3" w14:textId="7AB3749D" w:rsidR="00621E7C" w:rsidRPr="00D20F1F" w:rsidRDefault="00621E7C" w:rsidP="00621E7C">
      <w:pPr>
        <w:pStyle w:val="Figures"/>
        <w:rPr>
          <w:lang w:val="vi-VN"/>
        </w:rPr>
      </w:pPr>
      <w:bookmarkStart w:id="29" w:name="_Toc227792143"/>
      <w:r>
        <w:t xml:space="preserve">Figure </w:t>
      </w:r>
      <w:r w:rsidR="00B500DA">
        <w:rPr>
          <w:lang w:val="vi-VN"/>
        </w:rPr>
        <w:t>10</w:t>
      </w:r>
      <w:r>
        <w:t xml:space="preserve">: </w:t>
      </w:r>
      <w:r w:rsidR="00DD2B23" w:rsidRPr="00902CC9">
        <w:t>Detailed configuration of the '</w:t>
      </w:r>
      <w:r w:rsidR="00FD3BE7">
        <w:t>Doctor</w:t>
      </w:r>
      <w:r w:rsidR="00DD2B23" w:rsidRPr="00902CC9">
        <w:t>' role, demonstrating the functional implementation of privilege inheritance from multiple base modules</w:t>
      </w:r>
      <w:r w:rsidR="00DD2B23">
        <w:rPr>
          <w:lang w:val="vi-VN"/>
        </w:rPr>
        <w:t xml:space="preserve"> </w:t>
      </w:r>
      <w:r w:rsidR="00081A25">
        <w:rPr>
          <w:lang w:val="vi-VN"/>
        </w:rPr>
        <w:t>1</w:t>
      </w:r>
      <w:bookmarkEnd w:id="29"/>
    </w:p>
    <w:p w14:paraId="5B4EA6AC" w14:textId="77777777" w:rsidR="00621E7C" w:rsidRDefault="00621E7C" w:rsidP="00F72D6C">
      <w:pPr>
        <w:pStyle w:val="Nidungvnbn"/>
        <w:ind w:firstLine="0"/>
        <w:jc w:val="center"/>
        <w:rPr>
          <w:lang w:val="vi-VN"/>
        </w:rPr>
      </w:pPr>
    </w:p>
    <w:p w14:paraId="6C423AD9" w14:textId="306BCF82" w:rsidR="002A30BA" w:rsidRDefault="00AC3E34" w:rsidP="00F72D6C">
      <w:pPr>
        <w:pStyle w:val="Nidungvnbn"/>
        <w:ind w:firstLine="0"/>
        <w:jc w:val="center"/>
        <w:rPr>
          <w:lang w:val="vi-VN"/>
        </w:rPr>
      </w:pPr>
      <w:r>
        <w:rPr>
          <w:noProof/>
          <w:lang w:val="vi-VN"/>
        </w:rPr>
        <w:drawing>
          <wp:inline distT="0" distB="0" distL="0" distR="0" wp14:anchorId="33047988" wp14:editId="368305FE">
            <wp:extent cx="5579745" cy="3202305"/>
            <wp:effectExtent l="0" t="0" r="0" b="0"/>
            <wp:docPr id="4305014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01491" name="Picture 4305014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745" cy="3202305"/>
                    </a:xfrm>
                    <a:prstGeom prst="rect">
                      <a:avLst/>
                    </a:prstGeom>
                  </pic:spPr>
                </pic:pic>
              </a:graphicData>
            </a:graphic>
          </wp:inline>
        </w:drawing>
      </w:r>
    </w:p>
    <w:p w14:paraId="232734C6" w14:textId="3DCC821A" w:rsidR="00621E7C" w:rsidRPr="00D20F1F" w:rsidRDefault="00621E7C" w:rsidP="00621E7C">
      <w:pPr>
        <w:pStyle w:val="Figures"/>
        <w:rPr>
          <w:lang w:val="vi-VN"/>
        </w:rPr>
      </w:pPr>
      <w:bookmarkStart w:id="30" w:name="_Toc227792144"/>
      <w:r>
        <w:lastRenderedPageBreak/>
        <w:t xml:space="preserve">Figure </w:t>
      </w:r>
      <w:r w:rsidR="005A7BE2">
        <w:rPr>
          <w:lang w:val="vi-VN"/>
        </w:rPr>
        <w:t>11</w:t>
      </w:r>
      <w:r>
        <w:t xml:space="preserve">: </w:t>
      </w:r>
      <w:r w:rsidR="00322705" w:rsidRPr="00902CC9">
        <w:t>Detailed configuration of the '</w:t>
      </w:r>
      <w:r w:rsidR="00322705">
        <w:t>Doctor</w:t>
      </w:r>
      <w:r w:rsidR="00322705" w:rsidRPr="00902CC9">
        <w:t>' role, demonstrating the functional implementation of privilege inheritance from multiple base modules</w:t>
      </w:r>
      <w:r w:rsidR="00322705">
        <w:rPr>
          <w:lang w:val="vi-VN"/>
        </w:rPr>
        <w:t xml:space="preserve"> </w:t>
      </w:r>
      <w:r w:rsidR="00322705">
        <w:rPr>
          <w:lang w:val="vi-VN"/>
        </w:rPr>
        <w:t>2</w:t>
      </w:r>
      <w:bookmarkEnd w:id="30"/>
    </w:p>
    <w:p w14:paraId="3B541144" w14:textId="77777777" w:rsidR="00621E7C" w:rsidRDefault="00621E7C" w:rsidP="00F72D6C">
      <w:pPr>
        <w:pStyle w:val="Nidungvnbn"/>
        <w:ind w:firstLine="0"/>
        <w:jc w:val="center"/>
        <w:rPr>
          <w:lang w:val="vi-VN"/>
        </w:rPr>
      </w:pPr>
    </w:p>
    <w:p w14:paraId="60BD59CC" w14:textId="1003C6EC" w:rsidR="00BF6DA2" w:rsidRDefault="00A631A9" w:rsidP="00A631A9">
      <w:pPr>
        <w:pStyle w:val="Nidungvnbn"/>
        <w:tabs>
          <w:tab w:val="left" w:pos="4975"/>
        </w:tabs>
        <w:ind w:firstLine="0"/>
        <w:jc w:val="left"/>
        <w:rPr>
          <w:lang w:val="vi-VN"/>
        </w:rPr>
      </w:pPr>
      <w:r>
        <w:rPr>
          <w:lang w:val="vi-VN"/>
        </w:rPr>
        <w:tab/>
      </w:r>
      <w:r>
        <w:rPr>
          <w:noProof/>
          <w:lang w:val="vi-VN"/>
        </w:rPr>
        <w:drawing>
          <wp:inline distT="0" distB="0" distL="0" distR="0" wp14:anchorId="7BF314F0" wp14:editId="2A595CCB">
            <wp:extent cx="5579745" cy="3177540"/>
            <wp:effectExtent l="0" t="0" r="0" b="0"/>
            <wp:docPr id="14500472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47248" name="Picture 14500472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3177540"/>
                    </a:xfrm>
                    <a:prstGeom prst="rect">
                      <a:avLst/>
                    </a:prstGeom>
                  </pic:spPr>
                </pic:pic>
              </a:graphicData>
            </a:graphic>
          </wp:inline>
        </w:drawing>
      </w:r>
    </w:p>
    <w:p w14:paraId="7ADF51CF" w14:textId="292A7BBF" w:rsidR="00621E7C" w:rsidRPr="00D20F1F" w:rsidRDefault="00621E7C" w:rsidP="00621E7C">
      <w:pPr>
        <w:pStyle w:val="Figures"/>
        <w:rPr>
          <w:lang w:val="vi-VN"/>
        </w:rPr>
      </w:pPr>
      <w:bookmarkStart w:id="31" w:name="_Toc227792145"/>
      <w:r>
        <w:t xml:space="preserve">Figure </w:t>
      </w:r>
      <w:r w:rsidR="00A07F70">
        <w:rPr>
          <w:lang w:val="vi-VN"/>
        </w:rPr>
        <w:t>12</w:t>
      </w:r>
      <w:r>
        <w:t xml:space="preserve">: </w:t>
      </w:r>
      <w:r w:rsidR="00665CAC" w:rsidRPr="00902CC9">
        <w:t>Detailed configuration of the '</w:t>
      </w:r>
      <w:r w:rsidR="00665CAC">
        <w:t>Doctor</w:t>
      </w:r>
      <w:r w:rsidR="00665CAC" w:rsidRPr="00902CC9">
        <w:t>' role, demonstrating the functional implementation of privilege inheritance from multiple base modules</w:t>
      </w:r>
      <w:r w:rsidR="00665CAC">
        <w:rPr>
          <w:lang w:val="vi-VN"/>
        </w:rPr>
        <w:t xml:space="preserve"> </w:t>
      </w:r>
      <w:r w:rsidR="00665CAC">
        <w:rPr>
          <w:lang w:val="vi-VN"/>
        </w:rPr>
        <w:t>3</w:t>
      </w:r>
      <w:bookmarkEnd w:id="31"/>
    </w:p>
    <w:p w14:paraId="1B287A0F" w14:textId="77777777" w:rsidR="00621E7C" w:rsidRDefault="00621E7C" w:rsidP="00F72D6C">
      <w:pPr>
        <w:pStyle w:val="Nidungvnbn"/>
        <w:ind w:firstLine="0"/>
        <w:jc w:val="center"/>
        <w:rPr>
          <w:lang w:val="vi-VN"/>
        </w:rPr>
      </w:pPr>
    </w:p>
    <w:p w14:paraId="005685CB" w14:textId="4CF700FD" w:rsidR="00F71E8D" w:rsidRDefault="008E1652" w:rsidP="00F72D6C">
      <w:pPr>
        <w:pStyle w:val="Nidungvnbn"/>
        <w:ind w:firstLine="0"/>
        <w:jc w:val="center"/>
        <w:rPr>
          <w:lang w:val="vi-VN"/>
        </w:rPr>
      </w:pPr>
      <w:r>
        <w:rPr>
          <w:noProof/>
          <w:lang w:val="vi-VN"/>
        </w:rPr>
        <w:lastRenderedPageBreak/>
        <w:drawing>
          <wp:inline distT="0" distB="0" distL="0" distR="0" wp14:anchorId="3AEDD821" wp14:editId="491832D0">
            <wp:extent cx="5579745" cy="3176905"/>
            <wp:effectExtent l="0" t="0" r="0" b="0"/>
            <wp:docPr id="17498572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57261" name="Picture 17498572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9745" cy="3176905"/>
                    </a:xfrm>
                    <a:prstGeom prst="rect">
                      <a:avLst/>
                    </a:prstGeom>
                  </pic:spPr>
                </pic:pic>
              </a:graphicData>
            </a:graphic>
          </wp:inline>
        </w:drawing>
      </w:r>
    </w:p>
    <w:p w14:paraId="4CFF9F1B" w14:textId="5D09EEBE" w:rsidR="00621E7C" w:rsidRPr="00D20F1F" w:rsidRDefault="00621E7C" w:rsidP="00621E7C">
      <w:pPr>
        <w:pStyle w:val="Figures"/>
        <w:rPr>
          <w:lang w:val="vi-VN"/>
        </w:rPr>
      </w:pPr>
      <w:bookmarkStart w:id="32" w:name="_Toc227792146"/>
      <w:r>
        <w:t xml:space="preserve">Figure </w:t>
      </w:r>
      <w:r w:rsidR="00F83CA9">
        <w:rPr>
          <w:lang w:val="vi-VN"/>
        </w:rPr>
        <w:t>13</w:t>
      </w:r>
      <w:r>
        <w:t xml:space="preserve">: </w:t>
      </w:r>
      <w:r w:rsidR="00FF3880" w:rsidRPr="00902CC9">
        <w:t>Detailed configuration of the '</w:t>
      </w:r>
      <w:r w:rsidR="00FF3880">
        <w:t>Doctor</w:t>
      </w:r>
      <w:r w:rsidR="00FF3880" w:rsidRPr="00902CC9">
        <w:t>' role, demonstrating the functional implementation of privilege inheritance from multiple base modules</w:t>
      </w:r>
      <w:r w:rsidR="00FF3880">
        <w:rPr>
          <w:lang w:val="vi-VN"/>
        </w:rPr>
        <w:t xml:space="preserve"> </w:t>
      </w:r>
      <w:r w:rsidR="00FF3880">
        <w:rPr>
          <w:lang w:val="vi-VN"/>
        </w:rPr>
        <w:t>4</w:t>
      </w:r>
      <w:bookmarkEnd w:id="32"/>
    </w:p>
    <w:p w14:paraId="4A26C926" w14:textId="77777777" w:rsidR="00621E7C" w:rsidRDefault="00621E7C" w:rsidP="00F72D6C">
      <w:pPr>
        <w:pStyle w:val="Nidungvnbn"/>
        <w:ind w:firstLine="0"/>
        <w:jc w:val="center"/>
        <w:rPr>
          <w:lang w:val="vi-VN"/>
        </w:rPr>
      </w:pPr>
    </w:p>
    <w:p w14:paraId="43355C5B" w14:textId="7AA7B1E0" w:rsidR="00891BF6" w:rsidRDefault="003447C9" w:rsidP="00F72D6C">
      <w:pPr>
        <w:pStyle w:val="Nidungvnbn"/>
        <w:ind w:firstLine="0"/>
        <w:jc w:val="center"/>
        <w:rPr>
          <w:lang w:val="vi-VN"/>
        </w:rPr>
      </w:pPr>
      <w:r>
        <w:rPr>
          <w:noProof/>
          <w:lang w:val="vi-VN"/>
        </w:rPr>
        <w:drawing>
          <wp:inline distT="0" distB="0" distL="0" distR="0" wp14:anchorId="0E5FD31E" wp14:editId="2B0E9748">
            <wp:extent cx="5579745" cy="3197225"/>
            <wp:effectExtent l="0" t="0" r="0" b="3175"/>
            <wp:docPr id="9381301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30178" name="Picture 93813017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745" cy="3197225"/>
                    </a:xfrm>
                    <a:prstGeom prst="rect">
                      <a:avLst/>
                    </a:prstGeom>
                  </pic:spPr>
                </pic:pic>
              </a:graphicData>
            </a:graphic>
          </wp:inline>
        </w:drawing>
      </w:r>
    </w:p>
    <w:p w14:paraId="70B36DF4" w14:textId="67BB0492" w:rsidR="00621E7C" w:rsidRPr="00D20F1F" w:rsidRDefault="00621E7C" w:rsidP="00621E7C">
      <w:pPr>
        <w:pStyle w:val="Figures"/>
        <w:rPr>
          <w:lang w:val="vi-VN"/>
        </w:rPr>
      </w:pPr>
      <w:bookmarkStart w:id="33" w:name="_Toc227792147"/>
      <w:r>
        <w:t xml:space="preserve">Figure </w:t>
      </w:r>
      <w:r w:rsidR="007E3B55">
        <w:rPr>
          <w:lang w:val="vi-VN"/>
        </w:rPr>
        <w:t>14</w:t>
      </w:r>
      <w:r>
        <w:t xml:space="preserve">: </w:t>
      </w:r>
      <w:r w:rsidR="002F3C91" w:rsidRPr="00902CC9">
        <w:t>Detailed configuration of the '</w:t>
      </w:r>
      <w:r w:rsidR="002F3C91">
        <w:t>Health</w:t>
      </w:r>
      <w:r w:rsidR="002F3C91">
        <w:rPr>
          <w:lang w:val="vi-VN"/>
        </w:rPr>
        <w:t xml:space="preserve"> Secrectary</w:t>
      </w:r>
      <w:r w:rsidR="002F3C91" w:rsidRPr="00902CC9">
        <w:t>' role, demonstrating the functional implementation of privilege inheritance from multiple base modules</w:t>
      </w:r>
      <w:r w:rsidR="002F3C91">
        <w:rPr>
          <w:lang w:val="vi-VN"/>
        </w:rPr>
        <w:t xml:space="preserve"> 1</w:t>
      </w:r>
      <w:bookmarkEnd w:id="33"/>
    </w:p>
    <w:p w14:paraId="3F77C453" w14:textId="77777777" w:rsidR="00621E7C" w:rsidRDefault="00621E7C" w:rsidP="00F72D6C">
      <w:pPr>
        <w:pStyle w:val="Nidungvnbn"/>
        <w:ind w:firstLine="0"/>
        <w:jc w:val="center"/>
        <w:rPr>
          <w:lang w:val="vi-VN"/>
        </w:rPr>
      </w:pPr>
    </w:p>
    <w:p w14:paraId="27B02DCB" w14:textId="7F6E98BC" w:rsidR="00032C06" w:rsidRDefault="00FD1B85" w:rsidP="00F72D6C">
      <w:pPr>
        <w:pStyle w:val="Nidungvnbn"/>
        <w:ind w:firstLine="0"/>
        <w:jc w:val="center"/>
        <w:rPr>
          <w:lang w:val="vi-VN"/>
        </w:rPr>
      </w:pPr>
      <w:r>
        <w:rPr>
          <w:noProof/>
          <w:lang w:val="vi-VN"/>
        </w:rPr>
        <w:lastRenderedPageBreak/>
        <w:drawing>
          <wp:inline distT="0" distB="0" distL="0" distR="0" wp14:anchorId="50E6682C" wp14:editId="6F8D5381">
            <wp:extent cx="5579745" cy="3227070"/>
            <wp:effectExtent l="0" t="0" r="0" b="0"/>
            <wp:docPr id="21417283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28342" name="Picture 214172834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9745" cy="3227070"/>
                    </a:xfrm>
                    <a:prstGeom prst="rect">
                      <a:avLst/>
                    </a:prstGeom>
                  </pic:spPr>
                </pic:pic>
              </a:graphicData>
            </a:graphic>
          </wp:inline>
        </w:drawing>
      </w:r>
    </w:p>
    <w:p w14:paraId="42AC162B" w14:textId="4046DAA8" w:rsidR="00621E7C" w:rsidRPr="00621796" w:rsidRDefault="00621E7C" w:rsidP="00621E7C">
      <w:pPr>
        <w:pStyle w:val="Figures"/>
      </w:pPr>
      <w:bookmarkStart w:id="34" w:name="_Toc227792148"/>
      <w:r>
        <w:t xml:space="preserve">Figure </w:t>
      </w:r>
      <w:r w:rsidR="007E3B55">
        <w:rPr>
          <w:lang w:val="vi-VN"/>
        </w:rPr>
        <w:t>15</w:t>
      </w:r>
      <w:r>
        <w:t xml:space="preserve">: </w:t>
      </w:r>
      <w:r w:rsidR="00621796" w:rsidRPr="00902CC9">
        <w:t>Detailed configuration of the '</w:t>
      </w:r>
      <w:r w:rsidR="00621796">
        <w:t>Health</w:t>
      </w:r>
      <w:r w:rsidR="00621796">
        <w:rPr>
          <w:lang w:val="vi-VN"/>
        </w:rPr>
        <w:t xml:space="preserve"> Secrectary</w:t>
      </w:r>
      <w:r w:rsidR="00621796" w:rsidRPr="00902CC9">
        <w:t>' role, demonstrating the functional implementation of privilege inheritance from multiple base modules</w:t>
      </w:r>
      <w:r w:rsidR="00621796">
        <w:rPr>
          <w:lang w:val="vi-VN"/>
        </w:rPr>
        <w:t xml:space="preserve"> </w:t>
      </w:r>
      <w:r w:rsidR="00621796">
        <w:t>2</w:t>
      </w:r>
      <w:bookmarkEnd w:id="34"/>
    </w:p>
    <w:p w14:paraId="1E6C7AB4" w14:textId="77777777" w:rsidR="00621E7C" w:rsidRDefault="00621E7C" w:rsidP="00F72D6C">
      <w:pPr>
        <w:pStyle w:val="Nidungvnbn"/>
        <w:ind w:firstLine="0"/>
        <w:jc w:val="center"/>
        <w:rPr>
          <w:lang w:val="vi-VN"/>
        </w:rPr>
      </w:pPr>
    </w:p>
    <w:p w14:paraId="1D699491" w14:textId="640AA838" w:rsidR="00F1231E" w:rsidRDefault="00DD5827" w:rsidP="00F72D6C">
      <w:pPr>
        <w:pStyle w:val="Nidungvnbn"/>
        <w:ind w:firstLine="0"/>
        <w:jc w:val="center"/>
        <w:rPr>
          <w:lang w:val="vi-VN"/>
        </w:rPr>
      </w:pPr>
      <w:r>
        <w:rPr>
          <w:noProof/>
          <w:lang w:val="vi-VN"/>
        </w:rPr>
        <w:drawing>
          <wp:inline distT="0" distB="0" distL="0" distR="0" wp14:anchorId="07E462BC" wp14:editId="3261E5BE">
            <wp:extent cx="5579745" cy="3197225"/>
            <wp:effectExtent l="0" t="0" r="0" b="3175"/>
            <wp:docPr id="10355061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06191" name="Picture 103550619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3197225"/>
                    </a:xfrm>
                    <a:prstGeom prst="rect">
                      <a:avLst/>
                    </a:prstGeom>
                  </pic:spPr>
                </pic:pic>
              </a:graphicData>
            </a:graphic>
          </wp:inline>
        </w:drawing>
      </w:r>
    </w:p>
    <w:p w14:paraId="7D5614FE" w14:textId="5BC2A2C4" w:rsidR="00621E7C" w:rsidRPr="00641E85" w:rsidRDefault="00621E7C" w:rsidP="00621E7C">
      <w:pPr>
        <w:pStyle w:val="Figures"/>
      </w:pPr>
      <w:bookmarkStart w:id="35" w:name="_Toc227792149"/>
      <w:r>
        <w:t xml:space="preserve">Figure </w:t>
      </w:r>
      <w:r w:rsidR="007E3B55">
        <w:rPr>
          <w:lang w:val="vi-VN"/>
        </w:rPr>
        <w:t>16</w:t>
      </w:r>
      <w:r>
        <w:t xml:space="preserve">: </w:t>
      </w:r>
      <w:r w:rsidR="00641E85" w:rsidRPr="00902CC9">
        <w:t>Detailed configuration of the '</w:t>
      </w:r>
      <w:r w:rsidR="00641E85">
        <w:t>Health</w:t>
      </w:r>
      <w:r w:rsidR="00641E85">
        <w:rPr>
          <w:lang w:val="vi-VN"/>
        </w:rPr>
        <w:t xml:space="preserve"> Secrectary</w:t>
      </w:r>
      <w:r w:rsidR="00641E85" w:rsidRPr="00902CC9">
        <w:t>' role, demonstrating the functional implementation of privilege inheritance from multiple base modules</w:t>
      </w:r>
      <w:r w:rsidR="00641E85">
        <w:rPr>
          <w:lang w:val="vi-VN"/>
        </w:rPr>
        <w:t xml:space="preserve"> </w:t>
      </w:r>
      <w:r w:rsidR="00641E85">
        <w:t>3</w:t>
      </w:r>
      <w:bookmarkEnd w:id="35"/>
    </w:p>
    <w:p w14:paraId="1F36332D" w14:textId="77777777" w:rsidR="00621E7C" w:rsidRDefault="00621E7C" w:rsidP="00F72D6C">
      <w:pPr>
        <w:pStyle w:val="Nidungvnbn"/>
        <w:ind w:firstLine="0"/>
        <w:jc w:val="center"/>
        <w:rPr>
          <w:lang w:val="vi-VN"/>
        </w:rPr>
      </w:pPr>
    </w:p>
    <w:p w14:paraId="453EBBF6" w14:textId="42D549B4" w:rsidR="00621E7C" w:rsidRPr="00296639" w:rsidRDefault="00416F40" w:rsidP="00F229C2">
      <w:pPr>
        <w:pStyle w:val="Nidungvnbn"/>
        <w:ind w:firstLine="0"/>
        <w:jc w:val="center"/>
      </w:pPr>
      <w:r>
        <w:rPr>
          <w:noProof/>
        </w:rPr>
        <w:lastRenderedPageBreak/>
        <w:drawing>
          <wp:inline distT="0" distB="0" distL="0" distR="0" wp14:anchorId="692F0C64" wp14:editId="460FF46B">
            <wp:extent cx="5579745" cy="3194050"/>
            <wp:effectExtent l="0" t="0" r="0" b="6350"/>
            <wp:docPr id="15934033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03394" name="Picture 159340339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79745" cy="3194050"/>
                    </a:xfrm>
                    <a:prstGeom prst="rect">
                      <a:avLst/>
                    </a:prstGeom>
                  </pic:spPr>
                </pic:pic>
              </a:graphicData>
            </a:graphic>
          </wp:inline>
        </w:drawing>
      </w:r>
      <w:r w:rsidR="00621E7C">
        <w:t xml:space="preserve">Figure </w:t>
      </w:r>
      <w:r w:rsidR="007E3B55">
        <w:rPr>
          <w:lang w:val="vi-VN"/>
        </w:rPr>
        <w:t>17</w:t>
      </w:r>
      <w:r w:rsidR="00621E7C">
        <w:t xml:space="preserve">: </w:t>
      </w:r>
      <w:r w:rsidR="00296639" w:rsidRPr="00902CC9">
        <w:t>Detailed configuration of the '</w:t>
      </w:r>
      <w:r w:rsidR="00296639">
        <w:t>Health</w:t>
      </w:r>
      <w:r w:rsidR="00296639">
        <w:rPr>
          <w:lang w:val="vi-VN"/>
        </w:rPr>
        <w:t xml:space="preserve"> Secrectary</w:t>
      </w:r>
      <w:r w:rsidR="00296639" w:rsidRPr="00902CC9">
        <w:t>' role, demonstrating the functional implementation of privilege inheritance from multiple base modules</w:t>
      </w:r>
      <w:r w:rsidR="00296639">
        <w:rPr>
          <w:lang w:val="vi-VN"/>
        </w:rPr>
        <w:t xml:space="preserve"> </w:t>
      </w:r>
      <w:r w:rsidR="00296639">
        <w:t>4</w:t>
      </w:r>
    </w:p>
    <w:p w14:paraId="72E1386E" w14:textId="77777777" w:rsidR="00621E7C" w:rsidRDefault="00621E7C" w:rsidP="00F72D6C">
      <w:pPr>
        <w:pStyle w:val="Nidungvnbn"/>
        <w:ind w:firstLine="0"/>
        <w:jc w:val="center"/>
        <w:rPr>
          <w:lang w:val="vi-VN"/>
        </w:rPr>
      </w:pPr>
    </w:p>
    <w:p w14:paraId="02E0CB6A" w14:textId="364646AE" w:rsidR="00D7122E" w:rsidRDefault="00121321" w:rsidP="00F72D6C">
      <w:pPr>
        <w:pStyle w:val="Nidungvnbn"/>
        <w:ind w:firstLine="0"/>
        <w:jc w:val="center"/>
        <w:rPr>
          <w:lang w:val="vi-VN"/>
        </w:rPr>
      </w:pPr>
      <w:r>
        <w:rPr>
          <w:noProof/>
          <w:lang w:val="vi-VN"/>
        </w:rPr>
        <w:drawing>
          <wp:inline distT="0" distB="0" distL="0" distR="0" wp14:anchorId="4112550E" wp14:editId="145F4D6B">
            <wp:extent cx="5579745" cy="3198495"/>
            <wp:effectExtent l="0" t="0" r="0" b="1905"/>
            <wp:docPr id="15238967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96775" name="Picture 152389677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79745" cy="3198495"/>
                    </a:xfrm>
                    <a:prstGeom prst="rect">
                      <a:avLst/>
                    </a:prstGeom>
                  </pic:spPr>
                </pic:pic>
              </a:graphicData>
            </a:graphic>
          </wp:inline>
        </w:drawing>
      </w:r>
    </w:p>
    <w:p w14:paraId="737CFEED" w14:textId="18845344" w:rsidR="00621E7C" w:rsidRPr="00D20F1F" w:rsidRDefault="00621E7C" w:rsidP="00621E7C">
      <w:pPr>
        <w:pStyle w:val="Figures"/>
        <w:rPr>
          <w:lang w:val="vi-VN"/>
        </w:rPr>
      </w:pPr>
      <w:bookmarkStart w:id="36" w:name="_Toc227792150"/>
      <w:r>
        <w:t xml:space="preserve">Figure </w:t>
      </w:r>
      <w:r w:rsidR="007E3B55">
        <w:rPr>
          <w:lang w:val="vi-VN"/>
        </w:rPr>
        <w:t>18</w:t>
      </w:r>
      <w:r>
        <w:t xml:space="preserve">: </w:t>
      </w:r>
      <w:r w:rsidR="00A31DCB" w:rsidRPr="00902CC9">
        <w:t>Detailed configuration of the '</w:t>
      </w:r>
      <w:r w:rsidR="00A31DCB">
        <w:t>Dentist</w:t>
      </w:r>
      <w:r w:rsidR="00A31DCB" w:rsidRPr="00902CC9">
        <w:t>' role, demonstrating the functional implementation of privilege inheritance from multiple base modules</w:t>
      </w:r>
      <w:r w:rsidR="00A31DCB">
        <w:rPr>
          <w:lang w:val="vi-VN"/>
        </w:rPr>
        <w:t xml:space="preserve"> 1</w:t>
      </w:r>
      <w:bookmarkEnd w:id="36"/>
    </w:p>
    <w:p w14:paraId="114A892B" w14:textId="77777777" w:rsidR="00621E7C" w:rsidRDefault="00621E7C" w:rsidP="00F72D6C">
      <w:pPr>
        <w:pStyle w:val="Nidungvnbn"/>
        <w:ind w:firstLine="0"/>
        <w:jc w:val="center"/>
        <w:rPr>
          <w:lang w:val="vi-VN"/>
        </w:rPr>
      </w:pPr>
    </w:p>
    <w:p w14:paraId="6EECD190" w14:textId="55B159BC" w:rsidR="00D77F35" w:rsidRDefault="00CF780E" w:rsidP="00F72D6C">
      <w:pPr>
        <w:pStyle w:val="Nidungvnbn"/>
        <w:ind w:firstLine="0"/>
        <w:jc w:val="center"/>
        <w:rPr>
          <w:lang w:val="vi-VN"/>
        </w:rPr>
      </w:pPr>
      <w:r>
        <w:rPr>
          <w:noProof/>
          <w:lang w:val="vi-VN"/>
        </w:rPr>
        <w:lastRenderedPageBreak/>
        <w:drawing>
          <wp:inline distT="0" distB="0" distL="0" distR="0" wp14:anchorId="0FCC70DE" wp14:editId="691BD346">
            <wp:extent cx="5579745" cy="3199765"/>
            <wp:effectExtent l="0" t="0" r="0" b="635"/>
            <wp:docPr id="6399874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87435" name="Picture 63998743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79745" cy="3199765"/>
                    </a:xfrm>
                    <a:prstGeom prst="rect">
                      <a:avLst/>
                    </a:prstGeom>
                  </pic:spPr>
                </pic:pic>
              </a:graphicData>
            </a:graphic>
          </wp:inline>
        </w:drawing>
      </w:r>
    </w:p>
    <w:p w14:paraId="61FB6E75" w14:textId="2C2CD57A" w:rsidR="00621E7C" w:rsidRPr="00B66D1C" w:rsidRDefault="00621E7C" w:rsidP="00621E7C">
      <w:pPr>
        <w:pStyle w:val="Figures"/>
      </w:pPr>
      <w:bookmarkStart w:id="37" w:name="_Toc227792151"/>
      <w:r>
        <w:t xml:space="preserve">Figure </w:t>
      </w:r>
      <w:r w:rsidR="007E3B55">
        <w:rPr>
          <w:lang w:val="vi-VN"/>
        </w:rPr>
        <w:t>19</w:t>
      </w:r>
      <w:r>
        <w:t xml:space="preserve">: </w:t>
      </w:r>
      <w:r w:rsidR="00B66D1C" w:rsidRPr="00902CC9">
        <w:t>Detailed configuration of the '</w:t>
      </w:r>
      <w:r w:rsidR="00B66D1C">
        <w:t>Dentist</w:t>
      </w:r>
      <w:r w:rsidR="00B66D1C" w:rsidRPr="00902CC9">
        <w:t>' role, demonstrating the functional implementation of privilege inheritance from multiple base modules</w:t>
      </w:r>
      <w:r w:rsidR="00B66D1C">
        <w:rPr>
          <w:lang w:val="vi-VN"/>
        </w:rPr>
        <w:t xml:space="preserve"> </w:t>
      </w:r>
      <w:r w:rsidR="00B66D1C">
        <w:t>2</w:t>
      </w:r>
      <w:bookmarkEnd w:id="37"/>
    </w:p>
    <w:p w14:paraId="21DACD1C" w14:textId="77777777" w:rsidR="00621E7C" w:rsidRDefault="00621E7C" w:rsidP="00F72D6C">
      <w:pPr>
        <w:pStyle w:val="Nidungvnbn"/>
        <w:ind w:firstLine="0"/>
        <w:jc w:val="center"/>
        <w:rPr>
          <w:lang w:val="vi-VN"/>
        </w:rPr>
      </w:pPr>
    </w:p>
    <w:p w14:paraId="6B991A5F" w14:textId="0728BD4B" w:rsidR="00810D4A" w:rsidRDefault="00584B76" w:rsidP="00F72D6C">
      <w:pPr>
        <w:pStyle w:val="Nidungvnbn"/>
        <w:ind w:firstLine="0"/>
        <w:jc w:val="center"/>
        <w:rPr>
          <w:lang w:val="vi-VN"/>
        </w:rPr>
      </w:pPr>
      <w:r>
        <w:rPr>
          <w:noProof/>
          <w:lang w:val="vi-VN"/>
        </w:rPr>
        <w:drawing>
          <wp:inline distT="0" distB="0" distL="0" distR="0" wp14:anchorId="40F29860" wp14:editId="04656CF6">
            <wp:extent cx="5579745" cy="3428365"/>
            <wp:effectExtent l="0" t="0" r="0" b="635"/>
            <wp:docPr id="3507702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70279" name="Picture 35077027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79745" cy="3428365"/>
                    </a:xfrm>
                    <a:prstGeom prst="rect">
                      <a:avLst/>
                    </a:prstGeom>
                  </pic:spPr>
                </pic:pic>
              </a:graphicData>
            </a:graphic>
          </wp:inline>
        </w:drawing>
      </w:r>
    </w:p>
    <w:p w14:paraId="24BFDFA1" w14:textId="784643B0" w:rsidR="00621E7C" w:rsidRPr="007130E9" w:rsidRDefault="00621E7C" w:rsidP="00621E7C">
      <w:pPr>
        <w:pStyle w:val="Figures"/>
      </w:pPr>
      <w:bookmarkStart w:id="38" w:name="_Toc227792152"/>
      <w:r>
        <w:t xml:space="preserve">Figure </w:t>
      </w:r>
      <w:r w:rsidR="003B312A">
        <w:rPr>
          <w:lang w:val="vi-VN"/>
        </w:rPr>
        <w:t>20</w:t>
      </w:r>
      <w:r>
        <w:t xml:space="preserve">: </w:t>
      </w:r>
      <w:r w:rsidR="007130E9" w:rsidRPr="00902CC9">
        <w:t>Detailed configuration of the '</w:t>
      </w:r>
      <w:r w:rsidR="007130E9">
        <w:t>Dentist</w:t>
      </w:r>
      <w:r w:rsidR="007130E9" w:rsidRPr="00902CC9">
        <w:t>' role, demonstrating the functional implementation of privilege inheritance from multiple base modules</w:t>
      </w:r>
      <w:r w:rsidR="007130E9">
        <w:rPr>
          <w:lang w:val="vi-VN"/>
        </w:rPr>
        <w:t xml:space="preserve"> </w:t>
      </w:r>
      <w:r w:rsidR="007130E9">
        <w:t>3</w:t>
      </w:r>
      <w:bookmarkEnd w:id="38"/>
    </w:p>
    <w:p w14:paraId="18F5B224" w14:textId="77777777" w:rsidR="00621E7C" w:rsidRDefault="00621E7C" w:rsidP="00F72D6C">
      <w:pPr>
        <w:pStyle w:val="Nidungvnbn"/>
        <w:ind w:firstLine="0"/>
        <w:jc w:val="center"/>
        <w:rPr>
          <w:lang w:val="vi-VN"/>
        </w:rPr>
      </w:pPr>
    </w:p>
    <w:p w14:paraId="3DF5AE2B" w14:textId="0B0A0DD1" w:rsidR="009F772F" w:rsidRDefault="006901BB" w:rsidP="00F72D6C">
      <w:pPr>
        <w:pStyle w:val="Nidungvnbn"/>
        <w:ind w:firstLine="0"/>
        <w:jc w:val="center"/>
        <w:rPr>
          <w:lang w:val="vi-VN"/>
        </w:rPr>
      </w:pPr>
      <w:r>
        <w:rPr>
          <w:noProof/>
          <w:lang w:val="vi-VN"/>
        </w:rPr>
        <w:drawing>
          <wp:inline distT="0" distB="0" distL="0" distR="0" wp14:anchorId="1BC0BE55" wp14:editId="28EF3BD1">
            <wp:extent cx="5579745" cy="3269615"/>
            <wp:effectExtent l="0" t="0" r="0" b="0"/>
            <wp:docPr id="4690606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60690" name="Picture 46906069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79745" cy="3269615"/>
                    </a:xfrm>
                    <a:prstGeom prst="rect">
                      <a:avLst/>
                    </a:prstGeom>
                  </pic:spPr>
                </pic:pic>
              </a:graphicData>
            </a:graphic>
          </wp:inline>
        </w:drawing>
      </w:r>
    </w:p>
    <w:p w14:paraId="609E871F" w14:textId="03F4A47B" w:rsidR="00621E7C" w:rsidRPr="007130E9" w:rsidRDefault="00621E7C" w:rsidP="00621E7C">
      <w:pPr>
        <w:pStyle w:val="Figures"/>
      </w:pPr>
      <w:bookmarkStart w:id="39" w:name="_Toc227792153"/>
      <w:r>
        <w:t xml:space="preserve">Figure </w:t>
      </w:r>
      <w:r w:rsidR="00415976">
        <w:rPr>
          <w:lang w:val="vi-VN"/>
        </w:rPr>
        <w:t>21</w:t>
      </w:r>
      <w:r>
        <w:t xml:space="preserve">: </w:t>
      </w:r>
      <w:r w:rsidR="007130E9" w:rsidRPr="00902CC9">
        <w:t>Detailed configuration of the '</w:t>
      </w:r>
      <w:r w:rsidR="007130E9">
        <w:t>Dentist</w:t>
      </w:r>
      <w:r w:rsidR="007130E9" w:rsidRPr="00902CC9">
        <w:t>' role, demonstrating the functional implementation of privilege inheritance from multiple base modules</w:t>
      </w:r>
      <w:r w:rsidR="007130E9">
        <w:rPr>
          <w:lang w:val="vi-VN"/>
        </w:rPr>
        <w:t xml:space="preserve"> </w:t>
      </w:r>
      <w:r w:rsidR="007130E9">
        <w:t>4</w:t>
      </w:r>
      <w:bookmarkEnd w:id="39"/>
    </w:p>
    <w:p w14:paraId="53B1A1F1" w14:textId="77777777" w:rsidR="00621E7C" w:rsidRDefault="00621E7C" w:rsidP="00F72D6C">
      <w:pPr>
        <w:pStyle w:val="Nidungvnbn"/>
        <w:ind w:firstLine="0"/>
        <w:jc w:val="center"/>
        <w:rPr>
          <w:lang w:val="vi-VN"/>
        </w:rPr>
      </w:pPr>
    </w:p>
    <w:p w14:paraId="6A340191" w14:textId="3DDBA82B" w:rsidR="00080231" w:rsidRDefault="00B86A3E" w:rsidP="00F72D6C">
      <w:pPr>
        <w:pStyle w:val="Nidungvnbn"/>
        <w:ind w:firstLine="0"/>
        <w:jc w:val="center"/>
        <w:rPr>
          <w:lang w:val="vi-VN"/>
        </w:rPr>
      </w:pPr>
      <w:r>
        <w:rPr>
          <w:noProof/>
          <w:lang w:val="vi-VN"/>
        </w:rPr>
        <w:drawing>
          <wp:inline distT="0" distB="0" distL="0" distR="0" wp14:anchorId="2ECF4DD8" wp14:editId="0ACCD370">
            <wp:extent cx="5579745" cy="3293110"/>
            <wp:effectExtent l="0" t="0" r="0" b="0"/>
            <wp:docPr id="18222898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89807" name="Picture 182228980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79745" cy="3293110"/>
                    </a:xfrm>
                    <a:prstGeom prst="rect">
                      <a:avLst/>
                    </a:prstGeom>
                  </pic:spPr>
                </pic:pic>
              </a:graphicData>
            </a:graphic>
          </wp:inline>
        </w:drawing>
      </w:r>
    </w:p>
    <w:p w14:paraId="5B25F43E" w14:textId="6B1C266A" w:rsidR="00621E7C" w:rsidRPr="00D20F1F" w:rsidRDefault="00621E7C" w:rsidP="00621E7C">
      <w:pPr>
        <w:pStyle w:val="Figures"/>
        <w:rPr>
          <w:lang w:val="vi-VN"/>
        </w:rPr>
      </w:pPr>
      <w:bookmarkStart w:id="40" w:name="_Toc227792154"/>
      <w:r>
        <w:lastRenderedPageBreak/>
        <w:t xml:space="preserve">Figure </w:t>
      </w:r>
      <w:r w:rsidR="00415976">
        <w:rPr>
          <w:lang w:val="vi-VN"/>
        </w:rPr>
        <w:t>22</w:t>
      </w:r>
      <w:r>
        <w:t xml:space="preserve">: </w:t>
      </w:r>
      <w:r w:rsidR="000D3FE3" w:rsidRPr="00902CC9">
        <w:t>Detailed configuration of the '</w:t>
      </w:r>
      <w:r w:rsidR="00415B8A">
        <w:t>Physiotherapist</w:t>
      </w:r>
      <w:r w:rsidR="000D3FE3" w:rsidRPr="00902CC9">
        <w:t>' role, demonstrating the functional implementation of privilege inheritance from multiple base modules</w:t>
      </w:r>
      <w:r w:rsidR="000D3FE3">
        <w:rPr>
          <w:lang w:val="vi-VN"/>
        </w:rPr>
        <w:t xml:space="preserve"> 1</w:t>
      </w:r>
      <w:bookmarkEnd w:id="40"/>
    </w:p>
    <w:p w14:paraId="298B2C0F" w14:textId="77777777" w:rsidR="00621E7C" w:rsidRDefault="00621E7C" w:rsidP="00F72D6C">
      <w:pPr>
        <w:pStyle w:val="Nidungvnbn"/>
        <w:ind w:firstLine="0"/>
        <w:jc w:val="center"/>
        <w:rPr>
          <w:lang w:val="vi-VN"/>
        </w:rPr>
      </w:pPr>
    </w:p>
    <w:p w14:paraId="2419AE80" w14:textId="7C9BEF07" w:rsidR="00080231" w:rsidRDefault="00824AD8" w:rsidP="00F72D6C">
      <w:pPr>
        <w:pStyle w:val="Nidungvnbn"/>
        <w:ind w:firstLine="0"/>
        <w:jc w:val="center"/>
        <w:rPr>
          <w:lang w:val="vi-VN"/>
        </w:rPr>
      </w:pPr>
      <w:r>
        <w:rPr>
          <w:noProof/>
          <w:lang w:val="vi-VN"/>
        </w:rPr>
        <w:drawing>
          <wp:inline distT="0" distB="0" distL="0" distR="0" wp14:anchorId="052DD110" wp14:editId="7F553E82">
            <wp:extent cx="5579745" cy="3459480"/>
            <wp:effectExtent l="0" t="0" r="0" b="0"/>
            <wp:docPr id="1683293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9389" name="Picture 16832938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79745" cy="3459480"/>
                    </a:xfrm>
                    <a:prstGeom prst="rect">
                      <a:avLst/>
                    </a:prstGeom>
                  </pic:spPr>
                </pic:pic>
              </a:graphicData>
            </a:graphic>
          </wp:inline>
        </w:drawing>
      </w:r>
    </w:p>
    <w:p w14:paraId="34154CA0" w14:textId="24D0F1B1" w:rsidR="00621E7C" w:rsidRPr="00357EA8" w:rsidRDefault="00621E7C" w:rsidP="00621E7C">
      <w:pPr>
        <w:pStyle w:val="Figures"/>
      </w:pPr>
      <w:bookmarkStart w:id="41" w:name="_Toc227792155"/>
      <w:r>
        <w:t xml:space="preserve">Figure </w:t>
      </w:r>
      <w:r w:rsidR="00415976">
        <w:rPr>
          <w:lang w:val="vi-VN"/>
        </w:rPr>
        <w:t>23</w:t>
      </w:r>
      <w:r>
        <w:t xml:space="preserve">: </w:t>
      </w:r>
      <w:r w:rsidR="00357EA8" w:rsidRPr="00902CC9">
        <w:t>Detailed configuration of the '</w:t>
      </w:r>
      <w:r w:rsidR="00357EA8">
        <w:t>Physiotherapist</w:t>
      </w:r>
      <w:r w:rsidR="00357EA8" w:rsidRPr="00902CC9">
        <w:t>' role, demonstrating the functional implementation of privilege inheritance from multiple base modules</w:t>
      </w:r>
      <w:r w:rsidR="00357EA8">
        <w:rPr>
          <w:lang w:val="vi-VN"/>
        </w:rPr>
        <w:t xml:space="preserve"> </w:t>
      </w:r>
      <w:r w:rsidR="00357EA8">
        <w:t>2</w:t>
      </w:r>
      <w:bookmarkEnd w:id="41"/>
    </w:p>
    <w:p w14:paraId="615C7C31" w14:textId="77777777" w:rsidR="00621E7C" w:rsidRDefault="00621E7C" w:rsidP="00F72D6C">
      <w:pPr>
        <w:pStyle w:val="Nidungvnbn"/>
        <w:ind w:firstLine="0"/>
        <w:jc w:val="center"/>
        <w:rPr>
          <w:lang w:val="vi-VN"/>
        </w:rPr>
      </w:pPr>
    </w:p>
    <w:p w14:paraId="52E90B2E" w14:textId="5597640B" w:rsidR="00080231" w:rsidRDefault="005945AE" w:rsidP="00F72D6C">
      <w:pPr>
        <w:pStyle w:val="Nidungvnbn"/>
        <w:ind w:firstLine="0"/>
        <w:jc w:val="center"/>
        <w:rPr>
          <w:lang w:val="vi-VN"/>
        </w:rPr>
      </w:pPr>
      <w:r>
        <w:rPr>
          <w:noProof/>
          <w:lang w:val="vi-VN"/>
        </w:rPr>
        <w:lastRenderedPageBreak/>
        <w:drawing>
          <wp:inline distT="0" distB="0" distL="0" distR="0" wp14:anchorId="2BE5EA2A" wp14:editId="1C2C0E5F">
            <wp:extent cx="5579745" cy="3456940"/>
            <wp:effectExtent l="0" t="0" r="0" b="0"/>
            <wp:docPr id="692866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6646" name="Picture 6928664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79745" cy="3456940"/>
                    </a:xfrm>
                    <a:prstGeom prst="rect">
                      <a:avLst/>
                    </a:prstGeom>
                  </pic:spPr>
                </pic:pic>
              </a:graphicData>
            </a:graphic>
          </wp:inline>
        </w:drawing>
      </w:r>
    </w:p>
    <w:p w14:paraId="048A385C" w14:textId="5CAE4132" w:rsidR="00621E7C" w:rsidRPr="00626C02" w:rsidRDefault="00621E7C" w:rsidP="00621E7C">
      <w:pPr>
        <w:pStyle w:val="Figures"/>
      </w:pPr>
      <w:bookmarkStart w:id="42" w:name="_Toc227792156"/>
      <w:r>
        <w:t xml:space="preserve">Figure </w:t>
      </w:r>
      <w:r w:rsidR="00415976">
        <w:rPr>
          <w:lang w:val="vi-VN"/>
        </w:rPr>
        <w:t>24</w:t>
      </w:r>
      <w:r>
        <w:t xml:space="preserve">: </w:t>
      </w:r>
      <w:r w:rsidR="00626C02" w:rsidRPr="00902CC9">
        <w:t>Detailed configuration of the '</w:t>
      </w:r>
      <w:r w:rsidR="00626C02">
        <w:t>Physiotherapist</w:t>
      </w:r>
      <w:r w:rsidR="00626C02" w:rsidRPr="00902CC9">
        <w:t>' role, demonstrating the functional implementation of privilege inheritance from multiple base modules</w:t>
      </w:r>
      <w:r w:rsidR="00626C02">
        <w:rPr>
          <w:lang w:val="vi-VN"/>
        </w:rPr>
        <w:t xml:space="preserve"> </w:t>
      </w:r>
      <w:r w:rsidR="00626C02">
        <w:t>3</w:t>
      </w:r>
      <w:bookmarkEnd w:id="42"/>
    </w:p>
    <w:p w14:paraId="4162C0C6" w14:textId="77777777" w:rsidR="00621E7C" w:rsidRDefault="00621E7C" w:rsidP="00F72D6C">
      <w:pPr>
        <w:pStyle w:val="Nidungvnbn"/>
        <w:ind w:firstLine="0"/>
        <w:jc w:val="center"/>
        <w:rPr>
          <w:lang w:val="vi-VN"/>
        </w:rPr>
      </w:pPr>
    </w:p>
    <w:p w14:paraId="3969E99B" w14:textId="6EEE7E8A" w:rsidR="00080231" w:rsidRDefault="00FB4EAE" w:rsidP="00F72D6C">
      <w:pPr>
        <w:pStyle w:val="Nidungvnbn"/>
        <w:ind w:firstLine="0"/>
        <w:jc w:val="center"/>
        <w:rPr>
          <w:lang w:val="vi-VN"/>
        </w:rPr>
      </w:pPr>
      <w:r>
        <w:rPr>
          <w:noProof/>
          <w:lang w:val="vi-VN"/>
        </w:rPr>
        <w:drawing>
          <wp:inline distT="0" distB="0" distL="0" distR="0" wp14:anchorId="4E79692C" wp14:editId="796D88ED">
            <wp:extent cx="5579745" cy="3302635"/>
            <wp:effectExtent l="0" t="0" r="0" b="0"/>
            <wp:docPr id="3281272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27207" name="Picture 32812720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79745" cy="3302635"/>
                    </a:xfrm>
                    <a:prstGeom prst="rect">
                      <a:avLst/>
                    </a:prstGeom>
                  </pic:spPr>
                </pic:pic>
              </a:graphicData>
            </a:graphic>
          </wp:inline>
        </w:drawing>
      </w:r>
    </w:p>
    <w:p w14:paraId="62656C27" w14:textId="18ACCC19" w:rsidR="00621E7C" w:rsidRPr="0095005A" w:rsidRDefault="00621E7C" w:rsidP="00621E7C">
      <w:pPr>
        <w:pStyle w:val="Figures"/>
      </w:pPr>
      <w:bookmarkStart w:id="43" w:name="_Toc227792157"/>
      <w:r>
        <w:t xml:space="preserve">Figure </w:t>
      </w:r>
      <w:r w:rsidR="00415976">
        <w:rPr>
          <w:lang w:val="vi-VN"/>
        </w:rPr>
        <w:t>25</w:t>
      </w:r>
      <w:r>
        <w:t xml:space="preserve">: </w:t>
      </w:r>
      <w:r w:rsidR="0095005A" w:rsidRPr="00902CC9">
        <w:t>Detailed configuration of the '</w:t>
      </w:r>
      <w:r w:rsidR="0095005A">
        <w:t>Physiotherapist</w:t>
      </w:r>
      <w:r w:rsidR="0095005A" w:rsidRPr="00902CC9">
        <w:t>' role, demonstrating the functional implementation of privilege inheritance from multiple base modules</w:t>
      </w:r>
      <w:r w:rsidR="0095005A">
        <w:rPr>
          <w:lang w:val="vi-VN"/>
        </w:rPr>
        <w:t xml:space="preserve"> </w:t>
      </w:r>
      <w:r w:rsidR="0095005A">
        <w:t>4</w:t>
      </w:r>
      <w:bookmarkEnd w:id="43"/>
    </w:p>
    <w:p w14:paraId="47A6BB1F" w14:textId="77777777" w:rsidR="00621E7C" w:rsidRDefault="00621E7C" w:rsidP="00F72D6C">
      <w:pPr>
        <w:pStyle w:val="Nidungvnbn"/>
        <w:ind w:firstLine="0"/>
        <w:jc w:val="center"/>
        <w:rPr>
          <w:lang w:val="vi-VN"/>
        </w:rPr>
      </w:pPr>
    </w:p>
    <w:p w14:paraId="693FD603" w14:textId="1C911C43" w:rsidR="00977E1F" w:rsidRDefault="002809A4" w:rsidP="00F72D6C">
      <w:pPr>
        <w:pStyle w:val="Nidungvnbn"/>
        <w:ind w:firstLine="0"/>
        <w:jc w:val="center"/>
        <w:rPr>
          <w:lang w:val="vi-VN"/>
        </w:rPr>
      </w:pPr>
      <w:r>
        <w:rPr>
          <w:noProof/>
          <w:lang w:val="vi-VN"/>
        </w:rPr>
        <w:drawing>
          <wp:inline distT="0" distB="0" distL="0" distR="0" wp14:anchorId="05F5F3DC" wp14:editId="21FC04C6">
            <wp:extent cx="5579745" cy="3241675"/>
            <wp:effectExtent l="0" t="0" r="0" b="0"/>
            <wp:docPr id="1835361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6153" name="Picture 1835361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79745" cy="3241675"/>
                    </a:xfrm>
                    <a:prstGeom prst="rect">
                      <a:avLst/>
                    </a:prstGeom>
                  </pic:spPr>
                </pic:pic>
              </a:graphicData>
            </a:graphic>
          </wp:inline>
        </w:drawing>
      </w:r>
    </w:p>
    <w:p w14:paraId="21DA8CD7" w14:textId="473C1B35" w:rsidR="00621E7C" w:rsidRPr="00D20F1F" w:rsidRDefault="00621E7C" w:rsidP="00621E7C">
      <w:pPr>
        <w:pStyle w:val="Figures"/>
        <w:rPr>
          <w:lang w:val="vi-VN"/>
        </w:rPr>
      </w:pPr>
      <w:bookmarkStart w:id="44" w:name="_Toc227792158"/>
      <w:r>
        <w:t xml:space="preserve">Figure </w:t>
      </w:r>
      <w:r w:rsidR="00415976">
        <w:rPr>
          <w:lang w:val="vi-VN"/>
        </w:rPr>
        <w:t>26</w:t>
      </w:r>
      <w:r>
        <w:t xml:space="preserve">: </w:t>
      </w:r>
      <w:r w:rsidR="008769B6" w:rsidRPr="00902CC9">
        <w:t>Detailed configuration of the '</w:t>
      </w:r>
      <w:r w:rsidR="008769B6">
        <w:t>P</w:t>
      </w:r>
      <w:r w:rsidR="008769B6">
        <w:t>sychologist</w:t>
      </w:r>
      <w:r w:rsidR="008769B6" w:rsidRPr="00902CC9">
        <w:t>' role, demonstrating the functional implementation of privilege inheritance from multiple base modules</w:t>
      </w:r>
      <w:r w:rsidR="008769B6">
        <w:rPr>
          <w:lang w:val="vi-VN"/>
        </w:rPr>
        <w:t xml:space="preserve"> 1</w:t>
      </w:r>
      <w:bookmarkEnd w:id="44"/>
    </w:p>
    <w:p w14:paraId="6E007021" w14:textId="77777777" w:rsidR="00621E7C" w:rsidRDefault="00621E7C" w:rsidP="00F72D6C">
      <w:pPr>
        <w:pStyle w:val="Nidungvnbn"/>
        <w:ind w:firstLine="0"/>
        <w:jc w:val="center"/>
        <w:rPr>
          <w:lang w:val="vi-VN"/>
        </w:rPr>
      </w:pPr>
    </w:p>
    <w:p w14:paraId="597ADAD3" w14:textId="5365296E" w:rsidR="00977E1F" w:rsidRDefault="00845141" w:rsidP="00F72D6C">
      <w:pPr>
        <w:pStyle w:val="Nidungvnbn"/>
        <w:ind w:firstLine="0"/>
        <w:jc w:val="center"/>
        <w:rPr>
          <w:lang w:val="vi-VN"/>
        </w:rPr>
      </w:pPr>
      <w:r>
        <w:rPr>
          <w:noProof/>
          <w:lang w:val="vi-VN"/>
        </w:rPr>
        <w:drawing>
          <wp:inline distT="0" distB="0" distL="0" distR="0" wp14:anchorId="6AF3527A" wp14:editId="62488739">
            <wp:extent cx="5579745" cy="3422650"/>
            <wp:effectExtent l="0" t="0" r="0" b="6350"/>
            <wp:docPr id="14304203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20309" name="Picture 143042030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79745" cy="3422650"/>
                    </a:xfrm>
                    <a:prstGeom prst="rect">
                      <a:avLst/>
                    </a:prstGeom>
                  </pic:spPr>
                </pic:pic>
              </a:graphicData>
            </a:graphic>
          </wp:inline>
        </w:drawing>
      </w:r>
    </w:p>
    <w:p w14:paraId="1C9664C5" w14:textId="2A7DB3AF" w:rsidR="00621E7C" w:rsidRPr="0088069A" w:rsidRDefault="00621E7C" w:rsidP="00621E7C">
      <w:pPr>
        <w:pStyle w:val="Figures"/>
      </w:pPr>
      <w:bookmarkStart w:id="45" w:name="_Toc227792159"/>
      <w:r>
        <w:lastRenderedPageBreak/>
        <w:t xml:space="preserve">Figure </w:t>
      </w:r>
      <w:r w:rsidR="00415976">
        <w:rPr>
          <w:lang w:val="vi-VN"/>
        </w:rPr>
        <w:t>27</w:t>
      </w:r>
      <w:r>
        <w:t xml:space="preserve">: </w:t>
      </w:r>
      <w:r w:rsidR="0088069A" w:rsidRPr="00902CC9">
        <w:t>Detailed configuration of the '</w:t>
      </w:r>
      <w:r w:rsidR="0088069A">
        <w:t>Psychologist</w:t>
      </w:r>
      <w:r w:rsidR="0088069A" w:rsidRPr="00902CC9">
        <w:t>' role, demonstrating the functional implementation of privilege inheritance from multiple base modules</w:t>
      </w:r>
      <w:r w:rsidR="0088069A">
        <w:rPr>
          <w:lang w:val="vi-VN"/>
        </w:rPr>
        <w:t xml:space="preserve"> </w:t>
      </w:r>
      <w:r w:rsidR="0088069A">
        <w:t>2</w:t>
      </w:r>
      <w:bookmarkEnd w:id="45"/>
    </w:p>
    <w:p w14:paraId="07672F83" w14:textId="4E798A51" w:rsidR="00621E7C" w:rsidRDefault="00621E7C" w:rsidP="00E40F72">
      <w:pPr>
        <w:pStyle w:val="Nidungvnbn"/>
        <w:ind w:firstLine="0"/>
        <w:jc w:val="center"/>
        <w:rPr>
          <w:lang w:val="vi-VN"/>
        </w:rPr>
      </w:pPr>
    </w:p>
    <w:p w14:paraId="76A3CC4F" w14:textId="50B18391" w:rsidR="0051546C" w:rsidRPr="00A56C85" w:rsidRDefault="00BA419B" w:rsidP="00E40F72">
      <w:pPr>
        <w:pStyle w:val="Nidungvnbn"/>
        <w:ind w:firstLine="0"/>
        <w:jc w:val="center"/>
      </w:pPr>
      <w:r>
        <w:rPr>
          <w:noProof/>
        </w:rPr>
        <w:drawing>
          <wp:inline distT="0" distB="0" distL="0" distR="0" wp14:anchorId="45112D8A" wp14:editId="24B73CAF">
            <wp:extent cx="5579745" cy="3435350"/>
            <wp:effectExtent l="0" t="0" r="0" b="6350"/>
            <wp:docPr id="4219137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13790" name="Picture 42191379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79745" cy="3435350"/>
                    </a:xfrm>
                    <a:prstGeom prst="rect">
                      <a:avLst/>
                    </a:prstGeom>
                  </pic:spPr>
                </pic:pic>
              </a:graphicData>
            </a:graphic>
          </wp:inline>
        </w:drawing>
      </w:r>
    </w:p>
    <w:p w14:paraId="224A7810" w14:textId="21A867CD" w:rsidR="00621E7C" w:rsidRPr="00C316EF" w:rsidRDefault="00621E7C" w:rsidP="00621E7C">
      <w:pPr>
        <w:pStyle w:val="Figures"/>
      </w:pPr>
      <w:bookmarkStart w:id="46" w:name="_Toc227792160"/>
      <w:r>
        <w:t xml:space="preserve">Figure </w:t>
      </w:r>
      <w:r w:rsidR="00415976">
        <w:rPr>
          <w:lang w:val="vi-VN"/>
        </w:rPr>
        <w:t>28</w:t>
      </w:r>
      <w:r>
        <w:t xml:space="preserve">: </w:t>
      </w:r>
      <w:r w:rsidR="00C316EF" w:rsidRPr="00902CC9">
        <w:t>Detailed configuration of the '</w:t>
      </w:r>
      <w:r w:rsidR="00C316EF">
        <w:t>Psychologist</w:t>
      </w:r>
      <w:r w:rsidR="00C316EF" w:rsidRPr="00902CC9">
        <w:t>' role, demonstrating the functional implementation of privilege inheritance from multiple base modules</w:t>
      </w:r>
      <w:r w:rsidR="00C316EF">
        <w:rPr>
          <w:lang w:val="vi-VN"/>
        </w:rPr>
        <w:t xml:space="preserve"> </w:t>
      </w:r>
      <w:r w:rsidR="00C316EF">
        <w:t>3</w:t>
      </w:r>
      <w:bookmarkEnd w:id="46"/>
    </w:p>
    <w:p w14:paraId="58559C08" w14:textId="77777777" w:rsidR="00621E7C" w:rsidRDefault="00621E7C" w:rsidP="00F72D6C">
      <w:pPr>
        <w:pStyle w:val="Nidungvnbn"/>
        <w:ind w:firstLine="0"/>
        <w:jc w:val="center"/>
        <w:rPr>
          <w:lang w:val="vi-VN"/>
        </w:rPr>
      </w:pPr>
    </w:p>
    <w:p w14:paraId="11F1F7E1" w14:textId="419E5FD7" w:rsidR="00E90751" w:rsidRDefault="00FB1BD8" w:rsidP="00F72D6C">
      <w:pPr>
        <w:pStyle w:val="Nidungvnbn"/>
        <w:ind w:firstLine="0"/>
        <w:jc w:val="center"/>
        <w:rPr>
          <w:lang w:val="vi-VN"/>
        </w:rPr>
      </w:pPr>
      <w:r>
        <w:rPr>
          <w:noProof/>
          <w:lang w:val="vi-VN"/>
        </w:rPr>
        <w:lastRenderedPageBreak/>
        <w:drawing>
          <wp:inline distT="0" distB="0" distL="0" distR="0" wp14:anchorId="73CF9E62" wp14:editId="4501E926">
            <wp:extent cx="5579745" cy="3412490"/>
            <wp:effectExtent l="0" t="0" r="0" b="3810"/>
            <wp:docPr id="21759277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92775" name="Picture 21759277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79745" cy="3412490"/>
                    </a:xfrm>
                    <a:prstGeom prst="rect">
                      <a:avLst/>
                    </a:prstGeom>
                  </pic:spPr>
                </pic:pic>
              </a:graphicData>
            </a:graphic>
          </wp:inline>
        </w:drawing>
      </w:r>
    </w:p>
    <w:p w14:paraId="70C21AEF" w14:textId="4DC02C74" w:rsidR="00621E7C" w:rsidRPr="00727F9E" w:rsidRDefault="00621E7C" w:rsidP="00621E7C">
      <w:pPr>
        <w:pStyle w:val="Figures"/>
      </w:pPr>
      <w:bookmarkStart w:id="47" w:name="_Toc227792161"/>
      <w:r>
        <w:t xml:space="preserve">Figure </w:t>
      </w:r>
      <w:r w:rsidR="00415976">
        <w:rPr>
          <w:lang w:val="vi-VN"/>
        </w:rPr>
        <w:t>29</w:t>
      </w:r>
      <w:r>
        <w:t xml:space="preserve">: </w:t>
      </w:r>
      <w:r w:rsidR="00727F9E" w:rsidRPr="00902CC9">
        <w:t>Detailed configuration of the '</w:t>
      </w:r>
      <w:r w:rsidR="00727F9E">
        <w:t>Psychologist</w:t>
      </w:r>
      <w:r w:rsidR="00727F9E" w:rsidRPr="00902CC9">
        <w:t>' role, demonstrating the functional implementation of privilege inheritance from multiple base modules</w:t>
      </w:r>
      <w:r w:rsidR="00727F9E">
        <w:rPr>
          <w:lang w:val="vi-VN"/>
        </w:rPr>
        <w:t xml:space="preserve"> </w:t>
      </w:r>
      <w:r w:rsidR="00727F9E">
        <w:t>4</w:t>
      </w:r>
      <w:bookmarkEnd w:id="47"/>
    </w:p>
    <w:p w14:paraId="1EEC77F1" w14:textId="77777777" w:rsidR="00621E7C" w:rsidRDefault="00621E7C" w:rsidP="00F72D6C">
      <w:pPr>
        <w:pStyle w:val="Nidungvnbn"/>
        <w:ind w:firstLine="0"/>
        <w:jc w:val="center"/>
        <w:rPr>
          <w:lang w:val="vi-VN"/>
        </w:rPr>
      </w:pPr>
    </w:p>
    <w:p w14:paraId="63ADEC31" w14:textId="57720FBF" w:rsidR="00E90751" w:rsidRDefault="00721FBC" w:rsidP="00F72D6C">
      <w:pPr>
        <w:pStyle w:val="Nidungvnbn"/>
        <w:ind w:firstLine="0"/>
        <w:jc w:val="center"/>
        <w:rPr>
          <w:lang w:val="vi-VN"/>
        </w:rPr>
      </w:pPr>
      <w:r>
        <w:rPr>
          <w:noProof/>
          <w:lang w:val="vi-VN"/>
        </w:rPr>
        <w:drawing>
          <wp:inline distT="0" distB="0" distL="0" distR="0" wp14:anchorId="4DD30660" wp14:editId="24181BD5">
            <wp:extent cx="5579745" cy="3263900"/>
            <wp:effectExtent l="0" t="0" r="0" b="0"/>
            <wp:docPr id="109457856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78565" name="Picture 109457856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79745" cy="3263900"/>
                    </a:xfrm>
                    <a:prstGeom prst="rect">
                      <a:avLst/>
                    </a:prstGeom>
                  </pic:spPr>
                </pic:pic>
              </a:graphicData>
            </a:graphic>
          </wp:inline>
        </w:drawing>
      </w:r>
    </w:p>
    <w:p w14:paraId="717727F5" w14:textId="37FCD42C" w:rsidR="00621E7C" w:rsidRPr="00D20F1F" w:rsidRDefault="00621E7C" w:rsidP="00621E7C">
      <w:pPr>
        <w:pStyle w:val="Figures"/>
        <w:rPr>
          <w:lang w:val="vi-VN"/>
        </w:rPr>
      </w:pPr>
      <w:bookmarkStart w:id="48" w:name="_Toc227792162"/>
      <w:r>
        <w:t xml:space="preserve">Figure </w:t>
      </w:r>
      <w:r w:rsidR="00A65ED1">
        <w:rPr>
          <w:lang w:val="vi-VN"/>
        </w:rPr>
        <w:t>30</w:t>
      </w:r>
      <w:r>
        <w:t xml:space="preserve">: </w:t>
      </w:r>
      <w:r w:rsidR="004D0D9E" w:rsidRPr="00902CC9">
        <w:t>Detailed configuration of the '</w:t>
      </w:r>
      <w:r w:rsidR="004D0D9E">
        <w:t>Radiologist</w:t>
      </w:r>
      <w:r w:rsidR="004D0D9E" w:rsidRPr="00902CC9">
        <w:t>' role, demonstrating the functional implementation of privilege inheritance from multiple base modules</w:t>
      </w:r>
      <w:r w:rsidR="004D0D9E">
        <w:rPr>
          <w:lang w:val="vi-VN"/>
        </w:rPr>
        <w:t xml:space="preserve"> 1</w:t>
      </w:r>
      <w:bookmarkEnd w:id="48"/>
    </w:p>
    <w:p w14:paraId="760679AF" w14:textId="77777777" w:rsidR="00621E7C" w:rsidRDefault="00621E7C" w:rsidP="00F72D6C">
      <w:pPr>
        <w:pStyle w:val="Nidungvnbn"/>
        <w:ind w:firstLine="0"/>
        <w:jc w:val="center"/>
        <w:rPr>
          <w:lang w:val="vi-VN"/>
        </w:rPr>
      </w:pPr>
    </w:p>
    <w:p w14:paraId="32573E0D" w14:textId="30E32686" w:rsidR="00E90751" w:rsidRDefault="00834792" w:rsidP="00F72D6C">
      <w:pPr>
        <w:pStyle w:val="Nidungvnbn"/>
        <w:ind w:firstLine="0"/>
        <w:jc w:val="center"/>
        <w:rPr>
          <w:lang w:val="vi-VN"/>
        </w:rPr>
      </w:pPr>
      <w:r>
        <w:rPr>
          <w:noProof/>
          <w:lang w:val="vi-VN"/>
        </w:rPr>
        <w:drawing>
          <wp:inline distT="0" distB="0" distL="0" distR="0" wp14:anchorId="1549A3A5" wp14:editId="3BD86332">
            <wp:extent cx="5579745" cy="3449955"/>
            <wp:effectExtent l="0" t="0" r="0" b="4445"/>
            <wp:docPr id="5643928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92863" name="Picture 56439286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79745" cy="3449955"/>
                    </a:xfrm>
                    <a:prstGeom prst="rect">
                      <a:avLst/>
                    </a:prstGeom>
                  </pic:spPr>
                </pic:pic>
              </a:graphicData>
            </a:graphic>
          </wp:inline>
        </w:drawing>
      </w:r>
    </w:p>
    <w:p w14:paraId="5FF3FAE8" w14:textId="76915270" w:rsidR="00621E7C" w:rsidRPr="0086525A" w:rsidRDefault="00621E7C" w:rsidP="00621E7C">
      <w:pPr>
        <w:pStyle w:val="Figures"/>
      </w:pPr>
      <w:bookmarkStart w:id="49" w:name="_Toc227792163"/>
      <w:r>
        <w:t xml:space="preserve">Figure </w:t>
      </w:r>
      <w:r w:rsidR="00AA04EF">
        <w:rPr>
          <w:lang w:val="vi-VN"/>
        </w:rPr>
        <w:t>31</w:t>
      </w:r>
      <w:r>
        <w:t xml:space="preserve">: </w:t>
      </w:r>
      <w:r w:rsidR="0086525A" w:rsidRPr="00902CC9">
        <w:t>Detailed configuration of the '</w:t>
      </w:r>
      <w:r w:rsidR="0086525A">
        <w:t>Radiologist</w:t>
      </w:r>
      <w:r w:rsidR="0086525A" w:rsidRPr="00902CC9">
        <w:t>' role, demonstrating the functional implementation of privilege inheritance from multiple base modules</w:t>
      </w:r>
      <w:r w:rsidR="0086525A">
        <w:rPr>
          <w:lang w:val="vi-VN"/>
        </w:rPr>
        <w:t xml:space="preserve"> </w:t>
      </w:r>
      <w:r w:rsidR="0086525A">
        <w:t>2</w:t>
      </w:r>
      <w:bookmarkEnd w:id="49"/>
    </w:p>
    <w:p w14:paraId="00628E26" w14:textId="77777777" w:rsidR="00621E7C" w:rsidRDefault="00621E7C" w:rsidP="00F72D6C">
      <w:pPr>
        <w:pStyle w:val="Nidungvnbn"/>
        <w:ind w:firstLine="0"/>
        <w:jc w:val="center"/>
        <w:rPr>
          <w:lang w:val="vi-VN"/>
        </w:rPr>
      </w:pPr>
    </w:p>
    <w:p w14:paraId="4EB2024B" w14:textId="6ADE69AE" w:rsidR="00E90751" w:rsidRDefault="00C207CD" w:rsidP="00F72D6C">
      <w:pPr>
        <w:pStyle w:val="Nidungvnbn"/>
        <w:ind w:firstLine="0"/>
        <w:jc w:val="center"/>
        <w:rPr>
          <w:lang w:val="vi-VN"/>
        </w:rPr>
      </w:pPr>
      <w:r>
        <w:rPr>
          <w:noProof/>
          <w:lang w:val="vi-VN"/>
        </w:rPr>
        <w:drawing>
          <wp:inline distT="0" distB="0" distL="0" distR="0" wp14:anchorId="718918DE" wp14:editId="41123EC8">
            <wp:extent cx="5579745" cy="3472180"/>
            <wp:effectExtent l="0" t="0" r="0" b="0"/>
            <wp:docPr id="20739132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13246" name="Picture 207391324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79745" cy="3472180"/>
                    </a:xfrm>
                    <a:prstGeom prst="rect">
                      <a:avLst/>
                    </a:prstGeom>
                  </pic:spPr>
                </pic:pic>
              </a:graphicData>
            </a:graphic>
          </wp:inline>
        </w:drawing>
      </w:r>
    </w:p>
    <w:p w14:paraId="745D4DB4" w14:textId="3BB43981" w:rsidR="00621E7C" w:rsidRPr="00560AF6" w:rsidRDefault="00621E7C" w:rsidP="00621E7C">
      <w:pPr>
        <w:pStyle w:val="Figures"/>
      </w:pPr>
      <w:bookmarkStart w:id="50" w:name="_Toc227792164"/>
      <w:r>
        <w:lastRenderedPageBreak/>
        <w:t xml:space="preserve">Figure </w:t>
      </w:r>
      <w:r w:rsidR="00AA04EF">
        <w:rPr>
          <w:lang w:val="vi-VN"/>
        </w:rPr>
        <w:t>32</w:t>
      </w:r>
      <w:r>
        <w:t xml:space="preserve">: </w:t>
      </w:r>
      <w:r w:rsidR="00560AF6" w:rsidRPr="00902CC9">
        <w:t>Detailed configuration of the '</w:t>
      </w:r>
      <w:r w:rsidR="00560AF6">
        <w:t>Radiologist</w:t>
      </w:r>
      <w:r w:rsidR="00560AF6" w:rsidRPr="00902CC9">
        <w:t>' role, demonstrating the functional implementation of privilege inheritance from multiple base modules</w:t>
      </w:r>
      <w:r w:rsidR="00560AF6">
        <w:rPr>
          <w:lang w:val="vi-VN"/>
        </w:rPr>
        <w:t xml:space="preserve"> </w:t>
      </w:r>
      <w:r w:rsidR="00560AF6">
        <w:t>3</w:t>
      </w:r>
      <w:bookmarkEnd w:id="50"/>
    </w:p>
    <w:p w14:paraId="0BB330A1" w14:textId="77777777" w:rsidR="00621E7C" w:rsidRDefault="00621E7C" w:rsidP="00F72D6C">
      <w:pPr>
        <w:pStyle w:val="Nidungvnbn"/>
        <w:ind w:firstLine="0"/>
        <w:jc w:val="center"/>
        <w:rPr>
          <w:lang w:val="vi-VN"/>
        </w:rPr>
      </w:pPr>
    </w:p>
    <w:p w14:paraId="382D798A" w14:textId="6AC15CCA" w:rsidR="00E90751" w:rsidRDefault="00F07FF8" w:rsidP="00F72D6C">
      <w:pPr>
        <w:pStyle w:val="Nidungvnbn"/>
        <w:ind w:firstLine="0"/>
        <w:jc w:val="center"/>
        <w:rPr>
          <w:lang w:val="vi-VN"/>
        </w:rPr>
      </w:pPr>
      <w:r>
        <w:rPr>
          <w:noProof/>
          <w:lang w:val="vi-VN"/>
        </w:rPr>
        <w:drawing>
          <wp:inline distT="0" distB="0" distL="0" distR="0" wp14:anchorId="1711A6E0" wp14:editId="0FFC2541">
            <wp:extent cx="5579745" cy="3270885"/>
            <wp:effectExtent l="0" t="0" r="0" b="5715"/>
            <wp:docPr id="90451165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11651" name="Picture 90451165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79745" cy="3270885"/>
                    </a:xfrm>
                    <a:prstGeom prst="rect">
                      <a:avLst/>
                    </a:prstGeom>
                  </pic:spPr>
                </pic:pic>
              </a:graphicData>
            </a:graphic>
          </wp:inline>
        </w:drawing>
      </w:r>
    </w:p>
    <w:p w14:paraId="3E6E41C9" w14:textId="39D12C74" w:rsidR="00621E7C" w:rsidRPr="005B1B0B" w:rsidRDefault="00621E7C" w:rsidP="00621E7C">
      <w:pPr>
        <w:pStyle w:val="Figures"/>
      </w:pPr>
      <w:bookmarkStart w:id="51" w:name="_Toc227792165"/>
      <w:r>
        <w:t xml:space="preserve">Figure </w:t>
      </w:r>
      <w:r w:rsidR="00AA04EF">
        <w:rPr>
          <w:lang w:val="vi-VN"/>
        </w:rPr>
        <w:t>33</w:t>
      </w:r>
      <w:r>
        <w:t xml:space="preserve">: </w:t>
      </w:r>
      <w:r w:rsidR="005B1B0B" w:rsidRPr="00902CC9">
        <w:t>Detailed configuration of the '</w:t>
      </w:r>
      <w:r w:rsidR="005B1B0B">
        <w:t>Radiologist</w:t>
      </w:r>
      <w:r w:rsidR="005B1B0B" w:rsidRPr="00902CC9">
        <w:t>' role, demonstrating the functional implementation of privilege inheritance from multiple base modules</w:t>
      </w:r>
      <w:r w:rsidR="005B1B0B">
        <w:rPr>
          <w:lang w:val="vi-VN"/>
        </w:rPr>
        <w:t xml:space="preserve"> </w:t>
      </w:r>
      <w:r w:rsidR="005B1B0B">
        <w:t>4</w:t>
      </w:r>
      <w:bookmarkEnd w:id="51"/>
    </w:p>
    <w:p w14:paraId="16470A99" w14:textId="77777777" w:rsidR="00621E7C" w:rsidRDefault="00621E7C" w:rsidP="00F72D6C">
      <w:pPr>
        <w:pStyle w:val="Nidungvnbn"/>
        <w:ind w:firstLine="0"/>
        <w:jc w:val="center"/>
        <w:rPr>
          <w:lang w:val="vi-VN"/>
        </w:rPr>
      </w:pPr>
    </w:p>
    <w:p w14:paraId="61AA79B6" w14:textId="3E3B3F52" w:rsidR="00E90751" w:rsidRDefault="00D52FF4" w:rsidP="00F72D6C">
      <w:pPr>
        <w:pStyle w:val="Nidungvnbn"/>
        <w:ind w:firstLine="0"/>
        <w:jc w:val="center"/>
        <w:rPr>
          <w:lang w:val="vi-VN"/>
        </w:rPr>
      </w:pPr>
      <w:r>
        <w:rPr>
          <w:noProof/>
          <w:lang w:val="vi-VN"/>
        </w:rPr>
        <w:drawing>
          <wp:inline distT="0" distB="0" distL="0" distR="0" wp14:anchorId="01F8F76C" wp14:editId="6CD52F87">
            <wp:extent cx="5579745" cy="3204845"/>
            <wp:effectExtent l="0" t="0" r="0" b="0"/>
            <wp:docPr id="21450070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07063" name="Picture 214500706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79745" cy="3204845"/>
                    </a:xfrm>
                    <a:prstGeom prst="rect">
                      <a:avLst/>
                    </a:prstGeom>
                  </pic:spPr>
                </pic:pic>
              </a:graphicData>
            </a:graphic>
          </wp:inline>
        </w:drawing>
      </w:r>
    </w:p>
    <w:p w14:paraId="7403EF71" w14:textId="7347CB6B" w:rsidR="00621E7C" w:rsidRPr="00D20F1F" w:rsidRDefault="00621E7C" w:rsidP="00621E7C">
      <w:pPr>
        <w:pStyle w:val="Figures"/>
        <w:rPr>
          <w:lang w:val="vi-VN"/>
        </w:rPr>
      </w:pPr>
      <w:bookmarkStart w:id="52" w:name="_Toc227792166"/>
      <w:r>
        <w:lastRenderedPageBreak/>
        <w:t xml:space="preserve">Figure </w:t>
      </w:r>
      <w:r w:rsidR="00AA04EF">
        <w:rPr>
          <w:lang w:val="vi-VN"/>
        </w:rPr>
        <w:t>34</w:t>
      </w:r>
      <w:r>
        <w:t xml:space="preserve">: </w:t>
      </w:r>
      <w:r w:rsidR="00BE6B92" w:rsidRPr="00902CC9">
        <w:t>Detailed configuration of the '</w:t>
      </w:r>
      <w:r w:rsidR="00BE6B92">
        <w:t>R</w:t>
      </w:r>
      <w:r w:rsidR="00BE6B92">
        <w:t>egistration</w:t>
      </w:r>
      <w:r w:rsidR="00AC374E">
        <w:t xml:space="preserve"> Clerk</w:t>
      </w:r>
      <w:r w:rsidR="00BE6B92" w:rsidRPr="00902CC9">
        <w:t>' role, demonstrating the functional implementation of privilege inheritance from multiple base modules</w:t>
      </w:r>
      <w:r w:rsidR="00BE6B92">
        <w:rPr>
          <w:lang w:val="vi-VN"/>
        </w:rPr>
        <w:t xml:space="preserve"> 1</w:t>
      </w:r>
      <w:bookmarkEnd w:id="52"/>
    </w:p>
    <w:p w14:paraId="426D3E83" w14:textId="77777777" w:rsidR="00621E7C" w:rsidRDefault="00621E7C" w:rsidP="00F72D6C">
      <w:pPr>
        <w:pStyle w:val="Nidungvnbn"/>
        <w:ind w:firstLine="0"/>
        <w:jc w:val="center"/>
        <w:rPr>
          <w:lang w:val="vi-VN"/>
        </w:rPr>
      </w:pPr>
    </w:p>
    <w:p w14:paraId="3FA3A022" w14:textId="4BFAB7B1" w:rsidR="00E90751" w:rsidRDefault="00E74302" w:rsidP="00F72D6C">
      <w:pPr>
        <w:pStyle w:val="Nidungvnbn"/>
        <w:ind w:firstLine="0"/>
        <w:jc w:val="center"/>
        <w:rPr>
          <w:lang w:val="vi-VN"/>
        </w:rPr>
      </w:pPr>
      <w:r>
        <w:rPr>
          <w:noProof/>
          <w:lang w:val="vi-VN"/>
        </w:rPr>
        <w:drawing>
          <wp:inline distT="0" distB="0" distL="0" distR="0" wp14:anchorId="6C65F211" wp14:editId="5D692200">
            <wp:extent cx="5579745" cy="3481070"/>
            <wp:effectExtent l="0" t="0" r="0" b="0"/>
            <wp:docPr id="203433994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39946" name="Picture 20343399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79745" cy="3481070"/>
                    </a:xfrm>
                    <a:prstGeom prst="rect">
                      <a:avLst/>
                    </a:prstGeom>
                  </pic:spPr>
                </pic:pic>
              </a:graphicData>
            </a:graphic>
          </wp:inline>
        </w:drawing>
      </w:r>
    </w:p>
    <w:p w14:paraId="797E0215" w14:textId="5A8A8A8E" w:rsidR="00621E7C" w:rsidRPr="00D27A57" w:rsidRDefault="00621E7C" w:rsidP="00621E7C">
      <w:pPr>
        <w:pStyle w:val="Figures"/>
      </w:pPr>
      <w:bookmarkStart w:id="53" w:name="_Toc227792167"/>
      <w:r>
        <w:t xml:space="preserve">Figure </w:t>
      </w:r>
      <w:r w:rsidR="00AA04EF">
        <w:rPr>
          <w:lang w:val="vi-VN"/>
        </w:rPr>
        <w:t>35</w:t>
      </w:r>
      <w:r>
        <w:t xml:space="preserve">: </w:t>
      </w:r>
      <w:r w:rsidR="00D27A57" w:rsidRPr="00902CC9">
        <w:t>Detailed configuration of the '</w:t>
      </w:r>
      <w:r w:rsidR="00D27A57">
        <w:t>Registration Clerk</w:t>
      </w:r>
      <w:r w:rsidR="00D27A57" w:rsidRPr="00902CC9">
        <w:t>' role, demonstrating the functional implementation of privilege inheritance from multiple base modules</w:t>
      </w:r>
      <w:r w:rsidR="00D27A57">
        <w:rPr>
          <w:lang w:val="vi-VN"/>
        </w:rPr>
        <w:t xml:space="preserve"> </w:t>
      </w:r>
      <w:r w:rsidR="00D27A57">
        <w:t>2</w:t>
      </w:r>
      <w:bookmarkEnd w:id="53"/>
    </w:p>
    <w:p w14:paraId="37169C7C" w14:textId="77777777" w:rsidR="00621E7C" w:rsidRDefault="00621E7C" w:rsidP="00F72D6C">
      <w:pPr>
        <w:pStyle w:val="Nidungvnbn"/>
        <w:ind w:firstLine="0"/>
        <w:jc w:val="center"/>
        <w:rPr>
          <w:lang w:val="vi-VN"/>
        </w:rPr>
      </w:pPr>
    </w:p>
    <w:p w14:paraId="5DFACCF8" w14:textId="05D9F51A" w:rsidR="00E90751" w:rsidRDefault="00E44C40" w:rsidP="00F72D6C">
      <w:pPr>
        <w:pStyle w:val="Nidungvnbn"/>
        <w:ind w:firstLine="0"/>
        <w:jc w:val="center"/>
        <w:rPr>
          <w:lang w:val="vi-VN"/>
        </w:rPr>
      </w:pPr>
      <w:r>
        <w:rPr>
          <w:noProof/>
          <w:lang w:val="vi-VN"/>
        </w:rPr>
        <w:lastRenderedPageBreak/>
        <w:drawing>
          <wp:inline distT="0" distB="0" distL="0" distR="0" wp14:anchorId="159CA0F8" wp14:editId="005455B3">
            <wp:extent cx="5579745" cy="3450590"/>
            <wp:effectExtent l="0" t="0" r="0" b="3810"/>
            <wp:docPr id="32952712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27127" name="Picture 32952712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79745" cy="3450590"/>
                    </a:xfrm>
                    <a:prstGeom prst="rect">
                      <a:avLst/>
                    </a:prstGeom>
                  </pic:spPr>
                </pic:pic>
              </a:graphicData>
            </a:graphic>
          </wp:inline>
        </w:drawing>
      </w:r>
    </w:p>
    <w:p w14:paraId="441546DD" w14:textId="4FB0AF33" w:rsidR="00621E7C" w:rsidRPr="00F513E2" w:rsidRDefault="00621E7C" w:rsidP="00621E7C">
      <w:pPr>
        <w:pStyle w:val="Figures"/>
      </w:pPr>
      <w:bookmarkStart w:id="54" w:name="_Toc227792168"/>
      <w:r>
        <w:t xml:space="preserve">Figure </w:t>
      </w:r>
      <w:r w:rsidR="007E534F">
        <w:rPr>
          <w:lang w:val="vi-VN"/>
        </w:rPr>
        <w:t>36</w:t>
      </w:r>
      <w:r>
        <w:t xml:space="preserve">: </w:t>
      </w:r>
      <w:r w:rsidR="00F513E2" w:rsidRPr="00902CC9">
        <w:t>Detailed configuration of the '</w:t>
      </w:r>
      <w:r w:rsidR="00F513E2">
        <w:t>Registration Clerk</w:t>
      </w:r>
      <w:r w:rsidR="00F513E2" w:rsidRPr="00902CC9">
        <w:t>' role, demonstrating the functional implementation of privilege inheritance from multiple base modules</w:t>
      </w:r>
      <w:r w:rsidR="00F513E2">
        <w:rPr>
          <w:lang w:val="vi-VN"/>
        </w:rPr>
        <w:t xml:space="preserve"> </w:t>
      </w:r>
      <w:r w:rsidR="00F513E2">
        <w:t>3</w:t>
      </w:r>
      <w:bookmarkEnd w:id="54"/>
    </w:p>
    <w:p w14:paraId="3D03565F" w14:textId="77777777" w:rsidR="00621E7C" w:rsidRDefault="00621E7C" w:rsidP="00F72D6C">
      <w:pPr>
        <w:pStyle w:val="Nidungvnbn"/>
        <w:ind w:firstLine="0"/>
        <w:jc w:val="center"/>
        <w:rPr>
          <w:lang w:val="vi-VN"/>
        </w:rPr>
      </w:pPr>
    </w:p>
    <w:p w14:paraId="0C9A3CDD" w14:textId="4EFB656E" w:rsidR="00DF7EFD" w:rsidRDefault="00F7155B" w:rsidP="00F72D6C">
      <w:pPr>
        <w:pStyle w:val="Nidungvnbn"/>
        <w:ind w:firstLine="0"/>
        <w:jc w:val="center"/>
        <w:rPr>
          <w:lang w:val="vi-VN"/>
        </w:rPr>
      </w:pPr>
      <w:r>
        <w:rPr>
          <w:noProof/>
          <w:lang w:val="vi-VN"/>
        </w:rPr>
        <w:drawing>
          <wp:inline distT="0" distB="0" distL="0" distR="0" wp14:anchorId="1D6F1BEF" wp14:editId="131F807C">
            <wp:extent cx="5579745" cy="3322955"/>
            <wp:effectExtent l="0" t="0" r="0" b="4445"/>
            <wp:docPr id="169859681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96815" name="Picture 169859681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79745" cy="3322955"/>
                    </a:xfrm>
                    <a:prstGeom prst="rect">
                      <a:avLst/>
                    </a:prstGeom>
                  </pic:spPr>
                </pic:pic>
              </a:graphicData>
            </a:graphic>
          </wp:inline>
        </w:drawing>
      </w:r>
    </w:p>
    <w:p w14:paraId="4103CCEF" w14:textId="27BA815B" w:rsidR="00621E7C" w:rsidRPr="00BC44E7" w:rsidRDefault="00621E7C" w:rsidP="00621E7C">
      <w:pPr>
        <w:pStyle w:val="Figures"/>
      </w:pPr>
      <w:bookmarkStart w:id="55" w:name="_Toc227792169"/>
      <w:r>
        <w:t xml:space="preserve">Figure </w:t>
      </w:r>
      <w:r w:rsidR="007E534F">
        <w:rPr>
          <w:lang w:val="vi-VN"/>
        </w:rPr>
        <w:t>37</w:t>
      </w:r>
      <w:r>
        <w:t xml:space="preserve">: </w:t>
      </w:r>
      <w:r w:rsidR="00BC44E7" w:rsidRPr="00902CC9">
        <w:t>Detailed configuration of the '</w:t>
      </w:r>
      <w:r w:rsidR="00BC44E7">
        <w:t>Registration Clerk</w:t>
      </w:r>
      <w:r w:rsidR="00BC44E7" w:rsidRPr="00902CC9">
        <w:t>' role, demonstrating the functional implementation of privilege inheritance from multiple base modules</w:t>
      </w:r>
      <w:r w:rsidR="00BC44E7">
        <w:rPr>
          <w:lang w:val="vi-VN"/>
        </w:rPr>
        <w:t xml:space="preserve"> </w:t>
      </w:r>
      <w:r w:rsidR="00BC44E7">
        <w:t>4</w:t>
      </w:r>
      <w:bookmarkEnd w:id="55"/>
    </w:p>
    <w:p w14:paraId="317DC538" w14:textId="77777777" w:rsidR="00621E7C" w:rsidRDefault="00621E7C" w:rsidP="00F72D6C">
      <w:pPr>
        <w:pStyle w:val="Nidungvnbn"/>
        <w:ind w:firstLine="0"/>
        <w:jc w:val="center"/>
        <w:rPr>
          <w:lang w:val="vi-VN"/>
        </w:rPr>
      </w:pPr>
    </w:p>
    <w:p w14:paraId="50DBBA51" w14:textId="288F7B12" w:rsidR="00266040" w:rsidRDefault="00137177" w:rsidP="00F72D6C">
      <w:pPr>
        <w:pStyle w:val="Nidungvnbn"/>
        <w:ind w:firstLine="0"/>
        <w:jc w:val="center"/>
        <w:rPr>
          <w:lang w:val="vi-VN"/>
        </w:rPr>
      </w:pPr>
      <w:r>
        <w:rPr>
          <w:noProof/>
          <w:lang w:val="vi-VN"/>
        </w:rPr>
        <w:drawing>
          <wp:inline distT="0" distB="0" distL="0" distR="0" wp14:anchorId="23711B29" wp14:editId="35F4C81D">
            <wp:extent cx="5579745" cy="3199130"/>
            <wp:effectExtent l="0" t="0" r="0" b="1270"/>
            <wp:docPr id="213832030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20303" name="Picture 213832030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79745" cy="3199130"/>
                    </a:xfrm>
                    <a:prstGeom prst="rect">
                      <a:avLst/>
                    </a:prstGeom>
                  </pic:spPr>
                </pic:pic>
              </a:graphicData>
            </a:graphic>
          </wp:inline>
        </w:drawing>
      </w:r>
    </w:p>
    <w:p w14:paraId="29E89970" w14:textId="608C4937" w:rsidR="00621E7C" w:rsidRPr="00D20F1F" w:rsidRDefault="00621E7C" w:rsidP="00621E7C">
      <w:pPr>
        <w:pStyle w:val="Figures"/>
        <w:rPr>
          <w:lang w:val="vi-VN"/>
        </w:rPr>
      </w:pPr>
      <w:bookmarkStart w:id="56" w:name="_Toc227792170"/>
      <w:r>
        <w:t xml:space="preserve">Figure </w:t>
      </w:r>
      <w:r w:rsidR="007E534F">
        <w:rPr>
          <w:lang w:val="vi-VN"/>
        </w:rPr>
        <w:t>38</w:t>
      </w:r>
      <w:r>
        <w:t xml:space="preserve">: </w:t>
      </w:r>
      <w:r w:rsidR="009E7246" w:rsidRPr="00902CC9">
        <w:t>Detailed configuration of the '</w:t>
      </w:r>
      <w:r w:rsidR="009E7246">
        <w:t>System Administrator</w:t>
      </w:r>
      <w:r w:rsidR="009E7246" w:rsidRPr="00902CC9">
        <w:t>' role, demonstrating the functional implementation of privilege inheritance from multiple base modules</w:t>
      </w:r>
      <w:r w:rsidR="009E7246">
        <w:rPr>
          <w:lang w:val="vi-VN"/>
        </w:rPr>
        <w:t xml:space="preserve"> 1</w:t>
      </w:r>
      <w:bookmarkEnd w:id="56"/>
    </w:p>
    <w:p w14:paraId="4498830E" w14:textId="77777777" w:rsidR="00621E7C" w:rsidRDefault="00621E7C" w:rsidP="00F72D6C">
      <w:pPr>
        <w:pStyle w:val="Nidungvnbn"/>
        <w:ind w:firstLine="0"/>
        <w:jc w:val="center"/>
        <w:rPr>
          <w:lang w:val="vi-VN"/>
        </w:rPr>
      </w:pPr>
    </w:p>
    <w:p w14:paraId="192C02F8" w14:textId="0E487520" w:rsidR="007C1A7A" w:rsidRDefault="00F20DD6" w:rsidP="00F72D6C">
      <w:pPr>
        <w:pStyle w:val="Nidungvnbn"/>
        <w:ind w:firstLine="0"/>
        <w:jc w:val="center"/>
        <w:rPr>
          <w:lang w:val="vi-VN"/>
        </w:rPr>
      </w:pPr>
      <w:r>
        <w:rPr>
          <w:noProof/>
          <w:lang w:val="vi-VN"/>
        </w:rPr>
        <w:drawing>
          <wp:inline distT="0" distB="0" distL="0" distR="0" wp14:anchorId="0CC2050D" wp14:editId="7B1264E6">
            <wp:extent cx="5579745" cy="3282950"/>
            <wp:effectExtent l="0" t="0" r="0" b="6350"/>
            <wp:docPr id="135107225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72256" name="Picture 135107225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79745" cy="3282950"/>
                    </a:xfrm>
                    <a:prstGeom prst="rect">
                      <a:avLst/>
                    </a:prstGeom>
                  </pic:spPr>
                </pic:pic>
              </a:graphicData>
            </a:graphic>
          </wp:inline>
        </w:drawing>
      </w:r>
    </w:p>
    <w:p w14:paraId="4884EF34" w14:textId="0AEC75DD" w:rsidR="00621E7C" w:rsidRPr="00CB6929" w:rsidRDefault="00621E7C" w:rsidP="00621E7C">
      <w:pPr>
        <w:pStyle w:val="Figures"/>
      </w:pPr>
      <w:bookmarkStart w:id="57" w:name="_Toc227792171"/>
      <w:r>
        <w:lastRenderedPageBreak/>
        <w:t xml:space="preserve">Figure </w:t>
      </w:r>
      <w:r w:rsidR="007E534F">
        <w:rPr>
          <w:lang w:val="vi-VN"/>
        </w:rPr>
        <w:t>39</w:t>
      </w:r>
      <w:r>
        <w:t xml:space="preserve">: </w:t>
      </w:r>
      <w:r w:rsidR="00CB6929" w:rsidRPr="00902CC9">
        <w:t>Detailed configuration of the '</w:t>
      </w:r>
      <w:r w:rsidR="00CB6929">
        <w:t>System Administrator</w:t>
      </w:r>
      <w:r w:rsidR="00CB6929" w:rsidRPr="00902CC9">
        <w:t>' role, demonstrating the functional implementation of privilege inheritance from multiple base modules</w:t>
      </w:r>
      <w:r w:rsidR="00CB6929">
        <w:rPr>
          <w:lang w:val="vi-VN"/>
        </w:rPr>
        <w:t xml:space="preserve"> </w:t>
      </w:r>
      <w:r w:rsidR="00CB6929">
        <w:t>2</w:t>
      </w:r>
      <w:bookmarkEnd w:id="57"/>
    </w:p>
    <w:p w14:paraId="1EFF7053" w14:textId="77777777" w:rsidR="00621E7C" w:rsidRDefault="00621E7C" w:rsidP="00F72D6C">
      <w:pPr>
        <w:pStyle w:val="Nidungvnbn"/>
        <w:ind w:firstLine="0"/>
        <w:jc w:val="center"/>
        <w:rPr>
          <w:lang w:val="vi-VN"/>
        </w:rPr>
      </w:pPr>
    </w:p>
    <w:p w14:paraId="2471328E" w14:textId="6E48667A" w:rsidR="007C1A7A" w:rsidRDefault="001B7E36" w:rsidP="00F72D6C">
      <w:pPr>
        <w:pStyle w:val="Nidungvnbn"/>
        <w:ind w:firstLine="0"/>
        <w:jc w:val="center"/>
        <w:rPr>
          <w:lang w:val="vi-VN"/>
        </w:rPr>
      </w:pPr>
      <w:r>
        <w:rPr>
          <w:noProof/>
          <w:lang w:val="vi-VN"/>
        </w:rPr>
        <w:drawing>
          <wp:inline distT="0" distB="0" distL="0" distR="0" wp14:anchorId="6A904A28" wp14:editId="11100C37">
            <wp:extent cx="5579745" cy="3434080"/>
            <wp:effectExtent l="0" t="0" r="0" b="0"/>
            <wp:docPr id="7165057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0573" name="Picture 7165057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79745" cy="3434080"/>
                    </a:xfrm>
                    <a:prstGeom prst="rect">
                      <a:avLst/>
                    </a:prstGeom>
                  </pic:spPr>
                </pic:pic>
              </a:graphicData>
            </a:graphic>
          </wp:inline>
        </w:drawing>
      </w:r>
    </w:p>
    <w:p w14:paraId="3D81705D" w14:textId="7E23EB3C" w:rsidR="00621E7C" w:rsidRPr="008A5602" w:rsidRDefault="00621E7C" w:rsidP="00621E7C">
      <w:pPr>
        <w:pStyle w:val="Figures"/>
      </w:pPr>
      <w:bookmarkStart w:id="58" w:name="_Toc227792172"/>
      <w:r>
        <w:t xml:space="preserve">Figure </w:t>
      </w:r>
      <w:r w:rsidR="007E534F">
        <w:rPr>
          <w:lang w:val="vi-VN"/>
        </w:rPr>
        <w:t>40</w:t>
      </w:r>
      <w:r>
        <w:t xml:space="preserve">: </w:t>
      </w:r>
      <w:r w:rsidR="008A5602" w:rsidRPr="00902CC9">
        <w:t>Detailed configuration of the '</w:t>
      </w:r>
      <w:r w:rsidR="008A5602">
        <w:t>System Administrator</w:t>
      </w:r>
      <w:r w:rsidR="008A5602" w:rsidRPr="00902CC9">
        <w:t>' role, demonstrating the functional implementation of privilege inheritance from multiple base modules</w:t>
      </w:r>
      <w:r w:rsidR="008A5602">
        <w:rPr>
          <w:lang w:val="vi-VN"/>
        </w:rPr>
        <w:t xml:space="preserve"> </w:t>
      </w:r>
      <w:r w:rsidR="008A5602">
        <w:t>3</w:t>
      </w:r>
      <w:bookmarkEnd w:id="58"/>
    </w:p>
    <w:p w14:paraId="65B3CB0C" w14:textId="77777777" w:rsidR="00621E7C" w:rsidRDefault="00621E7C" w:rsidP="00F72D6C">
      <w:pPr>
        <w:pStyle w:val="Nidungvnbn"/>
        <w:ind w:firstLine="0"/>
        <w:jc w:val="center"/>
        <w:rPr>
          <w:lang w:val="vi-VN"/>
        </w:rPr>
      </w:pPr>
    </w:p>
    <w:p w14:paraId="00EC0C09" w14:textId="234FC437" w:rsidR="007C1A7A" w:rsidRDefault="00F26BCF" w:rsidP="00F72D6C">
      <w:pPr>
        <w:pStyle w:val="Nidungvnbn"/>
        <w:ind w:firstLine="0"/>
        <w:jc w:val="center"/>
        <w:rPr>
          <w:lang w:val="vi-VN"/>
        </w:rPr>
      </w:pPr>
      <w:r>
        <w:rPr>
          <w:noProof/>
          <w:lang w:val="vi-VN"/>
        </w:rPr>
        <w:lastRenderedPageBreak/>
        <w:drawing>
          <wp:inline distT="0" distB="0" distL="0" distR="0" wp14:anchorId="46274500" wp14:editId="49CD95EF">
            <wp:extent cx="5579745" cy="3423285"/>
            <wp:effectExtent l="0" t="0" r="0" b="5715"/>
            <wp:docPr id="157112311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23119" name="Picture 157112311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79745" cy="3423285"/>
                    </a:xfrm>
                    <a:prstGeom prst="rect">
                      <a:avLst/>
                    </a:prstGeom>
                  </pic:spPr>
                </pic:pic>
              </a:graphicData>
            </a:graphic>
          </wp:inline>
        </w:drawing>
      </w:r>
    </w:p>
    <w:p w14:paraId="5937BBCF" w14:textId="31F5977C" w:rsidR="00621E7C" w:rsidRPr="00F358B2" w:rsidRDefault="00621E7C" w:rsidP="00621E7C">
      <w:pPr>
        <w:pStyle w:val="Figures"/>
      </w:pPr>
      <w:bookmarkStart w:id="59" w:name="_Toc227792173"/>
      <w:r>
        <w:t xml:space="preserve">Figure </w:t>
      </w:r>
      <w:r w:rsidR="006F5A86">
        <w:rPr>
          <w:lang w:val="vi-VN"/>
        </w:rPr>
        <w:t>41</w:t>
      </w:r>
      <w:r>
        <w:t xml:space="preserve">: </w:t>
      </w:r>
      <w:r w:rsidR="00F358B2" w:rsidRPr="00902CC9">
        <w:t>Detailed configuration of the '</w:t>
      </w:r>
      <w:r w:rsidR="00F358B2">
        <w:t>System Administrator</w:t>
      </w:r>
      <w:r w:rsidR="00F358B2" w:rsidRPr="00902CC9">
        <w:t>' role, demonstrating the functional implementation of privilege inheritance from multiple base modules</w:t>
      </w:r>
      <w:r w:rsidR="00F358B2">
        <w:rPr>
          <w:lang w:val="vi-VN"/>
        </w:rPr>
        <w:t xml:space="preserve"> </w:t>
      </w:r>
      <w:r w:rsidR="00F358B2">
        <w:t>4</w:t>
      </w:r>
      <w:bookmarkEnd w:id="59"/>
    </w:p>
    <w:p w14:paraId="572C4AA0" w14:textId="77777777" w:rsidR="00621E7C" w:rsidRDefault="00621E7C" w:rsidP="00F72D6C">
      <w:pPr>
        <w:pStyle w:val="Nidungvnbn"/>
        <w:ind w:firstLine="0"/>
        <w:jc w:val="center"/>
        <w:rPr>
          <w:lang w:val="vi-VN"/>
        </w:rPr>
      </w:pPr>
    </w:p>
    <w:p w14:paraId="79486185" w14:textId="54732C70" w:rsidR="007C1A7A" w:rsidRDefault="00E302B1" w:rsidP="00F72D6C">
      <w:pPr>
        <w:pStyle w:val="Nidungvnbn"/>
        <w:ind w:firstLine="0"/>
        <w:jc w:val="center"/>
        <w:rPr>
          <w:lang w:val="vi-VN"/>
        </w:rPr>
      </w:pPr>
      <w:r>
        <w:rPr>
          <w:noProof/>
          <w:lang w:val="vi-VN"/>
        </w:rPr>
        <w:drawing>
          <wp:inline distT="0" distB="0" distL="0" distR="0" wp14:anchorId="617CB202" wp14:editId="5294C7DA">
            <wp:extent cx="5579745" cy="3225800"/>
            <wp:effectExtent l="0" t="0" r="0" b="0"/>
            <wp:docPr id="12608871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87153" name="Picture 126088715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79745" cy="3225800"/>
                    </a:xfrm>
                    <a:prstGeom prst="rect">
                      <a:avLst/>
                    </a:prstGeom>
                  </pic:spPr>
                </pic:pic>
              </a:graphicData>
            </a:graphic>
          </wp:inline>
        </w:drawing>
      </w:r>
    </w:p>
    <w:p w14:paraId="2A42313E" w14:textId="2C397497" w:rsidR="00621E7C" w:rsidRPr="00D20F1F" w:rsidRDefault="00621E7C" w:rsidP="00621E7C">
      <w:pPr>
        <w:pStyle w:val="Figures"/>
        <w:rPr>
          <w:lang w:val="vi-VN"/>
        </w:rPr>
      </w:pPr>
      <w:bookmarkStart w:id="60" w:name="_Toc227792174"/>
      <w:r>
        <w:lastRenderedPageBreak/>
        <w:t xml:space="preserve">Figure </w:t>
      </w:r>
      <w:r w:rsidR="006F5A86">
        <w:rPr>
          <w:lang w:val="vi-VN"/>
        </w:rPr>
        <w:t>42</w:t>
      </w:r>
      <w:r>
        <w:t xml:space="preserve">: </w:t>
      </w:r>
      <w:r w:rsidR="00D13909" w:rsidRPr="00902CC9">
        <w:t>Detailed configuration of the '</w:t>
      </w:r>
      <w:r w:rsidR="00D13909">
        <w:t>Ambulance</w:t>
      </w:r>
      <w:r w:rsidR="00367F5A">
        <w:t xml:space="preserve"> P</w:t>
      </w:r>
      <w:r w:rsidR="005F052C">
        <w:t>er</w:t>
      </w:r>
      <w:r w:rsidR="00367F5A">
        <w:t>sonnel</w:t>
      </w:r>
      <w:r w:rsidR="00D13909" w:rsidRPr="00902CC9">
        <w:t>' role, demonstrating the functional implementation of privilege inheritance from multiple base modules</w:t>
      </w:r>
      <w:r w:rsidR="00D13909">
        <w:rPr>
          <w:lang w:val="vi-VN"/>
        </w:rPr>
        <w:t xml:space="preserve"> 1</w:t>
      </w:r>
      <w:bookmarkEnd w:id="60"/>
    </w:p>
    <w:p w14:paraId="33A70A48" w14:textId="77777777" w:rsidR="00621E7C" w:rsidRDefault="00621E7C" w:rsidP="00F72D6C">
      <w:pPr>
        <w:pStyle w:val="Nidungvnbn"/>
        <w:ind w:firstLine="0"/>
        <w:jc w:val="center"/>
        <w:rPr>
          <w:lang w:val="vi-VN"/>
        </w:rPr>
      </w:pPr>
    </w:p>
    <w:p w14:paraId="605B3064" w14:textId="7ACF1B57" w:rsidR="007C1A7A" w:rsidRDefault="0033690E" w:rsidP="00F72D6C">
      <w:pPr>
        <w:pStyle w:val="Nidungvnbn"/>
        <w:ind w:firstLine="0"/>
        <w:jc w:val="center"/>
        <w:rPr>
          <w:lang w:val="vi-VN"/>
        </w:rPr>
      </w:pPr>
      <w:r>
        <w:rPr>
          <w:noProof/>
          <w:lang w:val="vi-VN"/>
        </w:rPr>
        <w:drawing>
          <wp:inline distT="0" distB="0" distL="0" distR="0" wp14:anchorId="7658E35F" wp14:editId="7C25DAA6">
            <wp:extent cx="5579745" cy="3439160"/>
            <wp:effectExtent l="0" t="0" r="0" b="2540"/>
            <wp:docPr id="51519490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94903" name="Picture 51519490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79745" cy="3439160"/>
                    </a:xfrm>
                    <a:prstGeom prst="rect">
                      <a:avLst/>
                    </a:prstGeom>
                  </pic:spPr>
                </pic:pic>
              </a:graphicData>
            </a:graphic>
          </wp:inline>
        </w:drawing>
      </w:r>
    </w:p>
    <w:p w14:paraId="03C2096B" w14:textId="27D6A113" w:rsidR="00621E7C" w:rsidRPr="00EE6B4A" w:rsidRDefault="00621E7C" w:rsidP="00621E7C">
      <w:pPr>
        <w:pStyle w:val="Figures"/>
      </w:pPr>
      <w:bookmarkStart w:id="61" w:name="_Toc227792175"/>
      <w:r>
        <w:t xml:space="preserve">Figure </w:t>
      </w:r>
      <w:r w:rsidR="006F5A86">
        <w:rPr>
          <w:lang w:val="vi-VN"/>
        </w:rPr>
        <w:t>43</w:t>
      </w:r>
      <w:r>
        <w:t xml:space="preserve">: </w:t>
      </w:r>
      <w:r w:rsidR="00EE6B4A" w:rsidRPr="00902CC9">
        <w:t>Detailed configuration of the '</w:t>
      </w:r>
      <w:r w:rsidR="00EE6B4A">
        <w:t>Ambulance Personnel</w:t>
      </w:r>
      <w:r w:rsidR="00EE6B4A" w:rsidRPr="00902CC9">
        <w:t>' role, demonstrating the functional implementation of privilege inheritance from multiple base modules</w:t>
      </w:r>
      <w:r w:rsidR="00EE6B4A">
        <w:rPr>
          <w:lang w:val="vi-VN"/>
        </w:rPr>
        <w:t xml:space="preserve"> </w:t>
      </w:r>
      <w:r w:rsidR="00EE6B4A">
        <w:t>2</w:t>
      </w:r>
      <w:bookmarkEnd w:id="61"/>
    </w:p>
    <w:p w14:paraId="539B3160" w14:textId="77777777" w:rsidR="00621E7C" w:rsidRDefault="00621E7C" w:rsidP="00F72D6C">
      <w:pPr>
        <w:pStyle w:val="Nidungvnbn"/>
        <w:ind w:firstLine="0"/>
        <w:jc w:val="center"/>
        <w:rPr>
          <w:lang w:val="vi-VN"/>
        </w:rPr>
      </w:pPr>
    </w:p>
    <w:p w14:paraId="62A825BF" w14:textId="7C1DA5DD" w:rsidR="004202EB" w:rsidRDefault="00C62CE3" w:rsidP="00F72D6C">
      <w:pPr>
        <w:pStyle w:val="Nidungvnbn"/>
        <w:ind w:firstLine="0"/>
        <w:jc w:val="center"/>
        <w:rPr>
          <w:lang w:val="vi-VN"/>
        </w:rPr>
      </w:pPr>
      <w:r>
        <w:rPr>
          <w:noProof/>
          <w:lang w:val="vi-VN"/>
        </w:rPr>
        <w:lastRenderedPageBreak/>
        <w:drawing>
          <wp:inline distT="0" distB="0" distL="0" distR="0" wp14:anchorId="1870F710" wp14:editId="1DC4BB99">
            <wp:extent cx="5579745" cy="3282950"/>
            <wp:effectExtent l="0" t="0" r="0" b="6350"/>
            <wp:docPr id="209767124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71242" name="Picture 209767124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79745" cy="3282950"/>
                    </a:xfrm>
                    <a:prstGeom prst="rect">
                      <a:avLst/>
                    </a:prstGeom>
                  </pic:spPr>
                </pic:pic>
              </a:graphicData>
            </a:graphic>
          </wp:inline>
        </w:drawing>
      </w:r>
    </w:p>
    <w:p w14:paraId="23C9A0FF" w14:textId="571D2E7D" w:rsidR="00621E7C" w:rsidRPr="00E11E51" w:rsidRDefault="00621E7C" w:rsidP="00DA67D5">
      <w:pPr>
        <w:pStyle w:val="Figures"/>
      </w:pPr>
      <w:bookmarkStart w:id="62" w:name="_Toc227792176"/>
      <w:r>
        <w:t xml:space="preserve">Figure </w:t>
      </w:r>
      <w:r w:rsidR="006F5A86">
        <w:rPr>
          <w:lang w:val="vi-VN"/>
        </w:rPr>
        <w:t>44</w:t>
      </w:r>
      <w:r>
        <w:t xml:space="preserve">: </w:t>
      </w:r>
      <w:r w:rsidR="00E11E51" w:rsidRPr="00902CC9">
        <w:t>Detailed configuration of the '</w:t>
      </w:r>
      <w:r w:rsidR="00E11E51">
        <w:t>Ambulance Personnel</w:t>
      </w:r>
      <w:r w:rsidR="00E11E51" w:rsidRPr="00902CC9">
        <w:t>' role, demonstrating the functional implementation of privilege inheritance from multiple base modules</w:t>
      </w:r>
      <w:r w:rsidR="00E11E51">
        <w:rPr>
          <w:lang w:val="vi-VN"/>
        </w:rPr>
        <w:t xml:space="preserve"> </w:t>
      </w:r>
      <w:r w:rsidR="00E11E51">
        <w:t>3</w:t>
      </w:r>
      <w:bookmarkEnd w:id="62"/>
    </w:p>
    <w:p w14:paraId="1EA1B7B2" w14:textId="77777777" w:rsidR="003F058C" w:rsidRPr="00E902FE" w:rsidRDefault="003F058C" w:rsidP="00E902FE">
      <w:pPr>
        <w:pStyle w:val="Nidungvnbn"/>
      </w:pPr>
    </w:p>
    <w:p w14:paraId="5993C220" w14:textId="64E4202F" w:rsidR="00FE4A02" w:rsidRPr="005922D8" w:rsidRDefault="00817296" w:rsidP="005922D8">
      <w:pPr>
        <w:pStyle w:val="Heading2"/>
      </w:pPr>
      <w:bookmarkStart w:id="63" w:name="_Toc227792293"/>
      <w:r>
        <w:rPr>
          <w:rStyle w:val="Strong"/>
          <w:b/>
          <w:bCs w:val="0"/>
        </w:rPr>
        <w:t xml:space="preserve">Exercise </w:t>
      </w:r>
      <w:r w:rsidR="00F65A9F">
        <w:rPr>
          <w:rStyle w:val="Strong"/>
          <w:b/>
          <w:bCs w:val="0"/>
        </w:rPr>
        <w:t>6</w:t>
      </w:r>
      <w:r w:rsidR="0031643B">
        <w:rPr>
          <w:rStyle w:val="Strong"/>
          <w:b/>
          <w:bCs w:val="0"/>
        </w:rPr>
        <w:t xml:space="preserve"> </w:t>
      </w:r>
      <w:r w:rsidR="0031643B">
        <w:rPr>
          <w:rStyle w:val="Strong"/>
          <w:b/>
          <w:bCs w:val="0"/>
        </w:rPr>
        <w:t>(2.0 point)</w:t>
      </w:r>
      <w:bookmarkEnd w:id="63"/>
    </w:p>
    <w:p w14:paraId="29F9B9C9" w14:textId="7C527823" w:rsidR="00180DEE" w:rsidRPr="007E72C1" w:rsidRDefault="00180DEE" w:rsidP="007E72C1">
      <w:pPr>
        <w:pStyle w:val="Heading3"/>
        <w:rPr>
          <w:i w:val="0"/>
          <w:iCs/>
        </w:rPr>
      </w:pPr>
      <w:bookmarkStart w:id="64" w:name="_Toc227792294"/>
      <w:r w:rsidRPr="007E72C1">
        <w:rPr>
          <w:i w:val="0"/>
          <w:iCs/>
        </w:rPr>
        <w:t xml:space="preserve">Challenges Encountered in the </w:t>
      </w:r>
      <w:proofErr w:type="spellStart"/>
      <w:r w:rsidRPr="007E72C1">
        <w:rPr>
          <w:i w:val="0"/>
          <w:iCs/>
        </w:rPr>
        <w:t>OpenMRS</w:t>
      </w:r>
      <w:proofErr w:type="spellEnd"/>
      <w:r w:rsidRPr="007E72C1">
        <w:rPr>
          <w:i w:val="0"/>
          <w:iCs/>
        </w:rPr>
        <w:t xml:space="preserve"> Access Control Model</w:t>
      </w:r>
      <w:bookmarkEnd w:id="64"/>
      <w:r w:rsidRPr="007E72C1">
        <w:rPr>
          <w:i w:val="0"/>
          <w:iCs/>
        </w:rPr>
        <w:t xml:space="preserve"> </w:t>
      </w:r>
    </w:p>
    <w:p w14:paraId="08B5BB01" w14:textId="1A3B30A6" w:rsidR="00F61541" w:rsidRPr="00ED14E8" w:rsidRDefault="00180DEE" w:rsidP="00ED14E8">
      <w:pPr>
        <w:pStyle w:val="Nidungvnbn"/>
        <w:rPr>
          <w:lang w:val="vi-VN"/>
        </w:rPr>
      </w:pPr>
      <w:r w:rsidRPr="00F61541">
        <w:t xml:space="preserve">While the native Role-Based Access Control (RBAC) framework in </w:t>
      </w:r>
      <w:proofErr w:type="spellStart"/>
      <w:r w:rsidRPr="00F61541">
        <w:t>OpenMRS</w:t>
      </w:r>
      <w:proofErr w:type="spellEnd"/>
      <w:r w:rsidRPr="00F61541">
        <w:t xml:space="preserve"> provides a foundational security structure, several architectural challenges arise during implementation:</w:t>
      </w:r>
    </w:p>
    <w:p w14:paraId="3C97961A" w14:textId="77777777" w:rsidR="00180DEE" w:rsidRPr="00F61541" w:rsidRDefault="00180DEE" w:rsidP="00ED14E8">
      <w:pPr>
        <w:pStyle w:val="Nidungvnbn"/>
        <w:numPr>
          <w:ilvl w:val="0"/>
          <w:numId w:val="169"/>
        </w:numPr>
      </w:pPr>
      <w:r w:rsidRPr="00376A3B">
        <w:rPr>
          <w:b/>
          <w:bCs/>
        </w:rPr>
        <w:t>Privilege Proliferation and Granularity Overload:</w:t>
      </w:r>
      <w:r w:rsidRPr="00F61541">
        <w:t xml:space="preserve"> The system relies on a vast, unstructured repository of highly granular privileges. Without an intuitive categorization framework, administrators face a significant cognitive burden when provisioning roles, which increases the likelihood of misconfigurations and violations of the Principle of Least Privilege.</w:t>
      </w:r>
    </w:p>
    <w:p w14:paraId="1E663B0A" w14:textId="10CC5070" w:rsidR="00180DEE" w:rsidRPr="00F61541" w:rsidRDefault="00180DEE" w:rsidP="00ED14E8">
      <w:pPr>
        <w:pStyle w:val="Nidungvnbn"/>
        <w:numPr>
          <w:ilvl w:val="0"/>
          <w:numId w:val="169"/>
        </w:numPr>
      </w:pPr>
      <w:r w:rsidRPr="00E02638">
        <w:rPr>
          <w:b/>
          <w:bCs/>
        </w:rPr>
        <w:t>Inheritance Opacity and "Role Explosion":</w:t>
      </w:r>
      <w:r w:rsidRPr="00F61541">
        <w:t xml:space="preserve"> As the organizational structure scales, deeply nested role hierarchies become convoluted. This opacity makes it </w:t>
      </w:r>
      <w:r w:rsidRPr="00F61541">
        <w:lastRenderedPageBreak/>
        <w:t>exceedingly difficult to accurately trace effective permissions across inheriting roles, inadvertently heightening the risk of privilege escalation or over</w:t>
      </w:r>
      <w:r w:rsidR="004D4E91">
        <w:rPr>
          <w:lang w:val="vi-VN"/>
        </w:rPr>
        <w:t xml:space="preserve"> </w:t>
      </w:r>
      <w:r w:rsidR="004D4E91">
        <w:t>–</w:t>
      </w:r>
      <w:r w:rsidR="004D4E91">
        <w:rPr>
          <w:lang w:val="vi-VN"/>
        </w:rPr>
        <w:t xml:space="preserve"> </w:t>
      </w:r>
      <w:r w:rsidRPr="00F61541">
        <w:t>provisioning.</w:t>
      </w:r>
    </w:p>
    <w:p w14:paraId="52F3AF12" w14:textId="77777777" w:rsidR="00180DEE" w:rsidRPr="00F61541" w:rsidRDefault="00180DEE" w:rsidP="00ED14E8">
      <w:pPr>
        <w:pStyle w:val="Nidungvnbn"/>
        <w:numPr>
          <w:ilvl w:val="0"/>
          <w:numId w:val="169"/>
        </w:numPr>
      </w:pPr>
      <w:r w:rsidRPr="00D9582C">
        <w:rPr>
          <w:b/>
          <w:bCs/>
        </w:rPr>
        <w:t>Absence of Diagnostic and Visualization Tooling:</w:t>
      </w:r>
      <w:r w:rsidRPr="00F61541">
        <w:t xml:space="preserve"> The native administrative interface lacks graphical mapping capabilities. Administrators are forced to manually parse text-based matrices to audit access controls, rendering the auditing process highly inefficient and susceptible to human oversight.</w:t>
      </w:r>
    </w:p>
    <w:p w14:paraId="69902778" w14:textId="5427BCE0" w:rsidR="00180DEE" w:rsidRPr="00F61541" w:rsidRDefault="00180DEE" w:rsidP="00ED14E8">
      <w:pPr>
        <w:pStyle w:val="Nidungvnbn"/>
        <w:numPr>
          <w:ilvl w:val="0"/>
          <w:numId w:val="169"/>
        </w:numPr>
      </w:pPr>
      <w:r w:rsidRPr="007657BE">
        <w:rPr>
          <w:b/>
          <w:bCs/>
        </w:rPr>
        <w:t>Lack of Context</w:t>
      </w:r>
      <w:r w:rsidR="00932B6E">
        <w:rPr>
          <w:b/>
          <w:bCs/>
          <w:lang w:val="vi-VN"/>
        </w:rPr>
        <w:t xml:space="preserve"> </w:t>
      </w:r>
      <w:r w:rsidR="00932B6E">
        <w:rPr>
          <w:b/>
          <w:bCs/>
        </w:rPr>
        <w:t>–</w:t>
      </w:r>
      <w:r w:rsidR="00932B6E">
        <w:rPr>
          <w:b/>
          <w:bCs/>
          <w:lang w:val="vi-VN"/>
        </w:rPr>
        <w:t xml:space="preserve"> </w:t>
      </w:r>
      <w:r w:rsidRPr="007657BE">
        <w:rPr>
          <w:b/>
          <w:bCs/>
        </w:rPr>
        <w:t>Aware Access Controls:</w:t>
      </w:r>
      <w:r w:rsidRPr="00F61541">
        <w:t xml:space="preserve"> The rigid RBAC implementation fails to account for dynamic, real-time contextual factors</w:t>
      </w:r>
      <w:r w:rsidR="00272D26">
        <w:rPr>
          <w:lang w:val="vi-VN"/>
        </w:rPr>
        <w:t xml:space="preserve"> – </w:t>
      </w:r>
      <w:r w:rsidRPr="00F61541">
        <w:t>such as the user's current location, shift schedule, or active clinical relationship with the patient. This limitation exposes the system to potential unauthorized data access outside of legitimate care scenarios.</w:t>
      </w:r>
    </w:p>
    <w:p w14:paraId="2ADEA3D4" w14:textId="77777777" w:rsidR="00180DEE" w:rsidRPr="007C533F" w:rsidRDefault="00180DEE" w:rsidP="007C533F">
      <w:pPr>
        <w:pStyle w:val="Nidungvnbn"/>
      </w:pPr>
    </w:p>
    <w:p w14:paraId="78CBE24A" w14:textId="77777777" w:rsidR="00010C38" w:rsidRPr="00A5382A" w:rsidRDefault="00180DEE" w:rsidP="00A5382A">
      <w:pPr>
        <w:pStyle w:val="Heading3"/>
        <w:rPr>
          <w:i w:val="0"/>
          <w:iCs/>
        </w:rPr>
      </w:pPr>
      <w:bookmarkStart w:id="65" w:name="_Toc227792295"/>
      <w:r w:rsidRPr="00A5382A">
        <w:rPr>
          <w:i w:val="0"/>
          <w:iCs/>
        </w:rPr>
        <w:t>Strategic Suggestions for Improvement</w:t>
      </w:r>
      <w:bookmarkEnd w:id="65"/>
      <w:r w:rsidRPr="00A5382A">
        <w:rPr>
          <w:i w:val="0"/>
          <w:iCs/>
        </w:rPr>
        <w:t xml:space="preserve"> </w:t>
      </w:r>
    </w:p>
    <w:p w14:paraId="7FC1C669" w14:textId="2D4F9AED" w:rsidR="00010C38" w:rsidRPr="008F66E9" w:rsidRDefault="00180DEE" w:rsidP="008F66E9">
      <w:pPr>
        <w:pStyle w:val="Nidungvnbn"/>
        <w:rPr>
          <w:lang w:val="vi-VN"/>
        </w:rPr>
      </w:pPr>
      <w:r w:rsidRPr="00917116">
        <w:t>To mitigate these vulnerabilities and optimize the security posture, the following enhancements are proposed:</w:t>
      </w:r>
    </w:p>
    <w:p w14:paraId="733B7939" w14:textId="77777777" w:rsidR="00180DEE" w:rsidRPr="00917116" w:rsidRDefault="00180DEE" w:rsidP="008F66E9">
      <w:pPr>
        <w:pStyle w:val="Nidungvnbn"/>
        <w:numPr>
          <w:ilvl w:val="0"/>
          <w:numId w:val="170"/>
        </w:numPr>
      </w:pPr>
      <w:r w:rsidRPr="007939CD">
        <w:rPr>
          <w:b/>
          <w:bCs/>
        </w:rPr>
        <w:t xml:space="preserve">Semantic Privilege Clustering: </w:t>
      </w:r>
      <w:r w:rsidRPr="00917116">
        <w:t>Restructuring the monolithic privilege repository into logical, domain-specific modules (e.g., Clinical, Administrative, System Configuration) would significantly alleviate administrative cognitive load and streamline the role-provisioning workflow.</w:t>
      </w:r>
    </w:p>
    <w:p w14:paraId="4BA67665" w14:textId="77777777" w:rsidR="00180DEE" w:rsidRPr="00917116" w:rsidRDefault="00180DEE" w:rsidP="008F66E9">
      <w:pPr>
        <w:pStyle w:val="Nidungvnbn"/>
        <w:numPr>
          <w:ilvl w:val="0"/>
          <w:numId w:val="170"/>
        </w:numPr>
      </w:pPr>
      <w:r w:rsidRPr="00C6475D">
        <w:rPr>
          <w:b/>
          <w:bCs/>
        </w:rPr>
        <w:t>Implementation of Graphical Auditing Interfaces:</w:t>
      </w:r>
      <w:r w:rsidRPr="00917116">
        <w:t xml:space="preserve"> Integrating a visual, node-based user interface would allow security administrators to graphically map role hierarchies and instantaneously trace inherited privileges, drastically improving the accuracy and efficiency of compliance audits.</w:t>
      </w:r>
    </w:p>
    <w:p w14:paraId="4C18CFBE" w14:textId="7A2D5F85" w:rsidR="00180DEE" w:rsidRPr="00917116" w:rsidRDefault="00180DEE" w:rsidP="008F66E9">
      <w:pPr>
        <w:pStyle w:val="Nidungvnbn"/>
        <w:numPr>
          <w:ilvl w:val="0"/>
          <w:numId w:val="170"/>
        </w:numPr>
      </w:pPr>
      <w:r w:rsidRPr="00E56447">
        <w:rPr>
          <w:b/>
          <w:bCs/>
        </w:rPr>
        <w:t>Integration of Attribute</w:t>
      </w:r>
      <w:r w:rsidR="00275337">
        <w:rPr>
          <w:b/>
          <w:bCs/>
          <w:lang w:val="vi-VN"/>
        </w:rPr>
        <w:t xml:space="preserve"> – </w:t>
      </w:r>
      <w:r w:rsidRPr="00E56447">
        <w:rPr>
          <w:b/>
          <w:bCs/>
        </w:rPr>
        <w:t>Based Access Control (ABAC):</w:t>
      </w:r>
      <w:r w:rsidRPr="00917116">
        <w:t xml:space="preserve"> Augmenting the existing RBAC framework with ABAC mechanisms would introduce context-aware security policies. This would enable the system to evaluate dynamic attributes (e.g., verifying if a doctor is currently on shift or assigned to a specific ward) before granting data access, thereby fortifying data confidentiality.</w:t>
      </w:r>
    </w:p>
    <w:p w14:paraId="0A7C1788" w14:textId="0A6CF691" w:rsidR="00CC5276" w:rsidRPr="00555FBA" w:rsidRDefault="00180DEE" w:rsidP="00555FBA">
      <w:pPr>
        <w:pStyle w:val="Nidungvnbn"/>
        <w:numPr>
          <w:ilvl w:val="0"/>
          <w:numId w:val="170"/>
        </w:numPr>
      </w:pPr>
      <w:r w:rsidRPr="002D6521">
        <w:rPr>
          <w:b/>
          <w:bCs/>
        </w:rPr>
        <w:lastRenderedPageBreak/>
        <w:t>Standardized Out</w:t>
      </w:r>
      <w:r w:rsidR="00CA0602">
        <w:rPr>
          <w:b/>
          <w:bCs/>
          <w:lang w:val="vi-VN"/>
        </w:rPr>
        <w:t xml:space="preserve"> – </w:t>
      </w:r>
      <w:r w:rsidRPr="002D6521">
        <w:rPr>
          <w:b/>
          <w:bCs/>
        </w:rPr>
        <w:t>of</w:t>
      </w:r>
      <w:r w:rsidR="00CA0602">
        <w:rPr>
          <w:b/>
          <w:bCs/>
          <w:lang w:val="vi-VN"/>
        </w:rPr>
        <w:t xml:space="preserve"> – </w:t>
      </w:r>
      <w:r w:rsidRPr="002D6521">
        <w:rPr>
          <w:b/>
          <w:bCs/>
        </w:rPr>
        <w:t>the</w:t>
      </w:r>
      <w:r w:rsidR="00CA0602">
        <w:rPr>
          <w:b/>
          <w:bCs/>
          <w:lang w:val="vi-VN"/>
        </w:rPr>
        <w:t xml:space="preserve"> – </w:t>
      </w:r>
      <w:r w:rsidRPr="002D6521">
        <w:rPr>
          <w:b/>
          <w:bCs/>
        </w:rPr>
        <w:t>Box (OOTB) Role Baselines:</w:t>
      </w:r>
      <w:r w:rsidRPr="00917116">
        <w:t xml:space="preserve"> Providing a comprehensive library of pre-configured, industry-standard role templates (aligned with typical healthcare workflows) would minimize manual configuration errors and accelerate secure system deployment for new implementations.</w:t>
      </w:r>
    </w:p>
    <w:p w14:paraId="5669AD41" w14:textId="77777777" w:rsidR="00D61FE6" w:rsidRPr="00D61FE6" w:rsidRDefault="00D61FE6" w:rsidP="005922D8">
      <w:pPr>
        <w:pStyle w:val="Nidungvnbn"/>
        <w:rPr>
          <w:lang w:val="vi-VN"/>
        </w:rPr>
      </w:pPr>
    </w:p>
    <w:p w14:paraId="595D2909" w14:textId="7413AB0A" w:rsidR="00E946FB" w:rsidRDefault="005D304F" w:rsidP="00596BFF">
      <w:pPr>
        <w:pStyle w:val="Nidungvnbn"/>
        <w:ind w:firstLine="0"/>
        <w:jc w:val="center"/>
        <w:rPr>
          <w:b/>
          <w:bCs/>
          <w:sz w:val="28"/>
          <w:szCs w:val="28"/>
          <w:lang w:eastAsia="vi-VN"/>
        </w:rPr>
      </w:pPr>
      <w:r w:rsidRPr="005D304F">
        <w:rPr>
          <w:b/>
          <w:bCs/>
          <w:sz w:val="28"/>
          <w:szCs w:val="28"/>
          <w:lang w:eastAsia="vi-VN"/>
        </w:rPr>
        <w:t>THE END</w:t>
      </w:r>
    </w:p>
    <w:p w14:paraId="2A3AD089" w14:textId="4FE6E4EB" w:rsidR="00596BFF" w:rsidRPr="009D1DD8" w:rsidRDefault="00596BFF" w:rsidP="009D1DD8">
      <w:pPr>
        <w:pStyle w:val="Nidungvnbn"/>
        <w:ind w:firstLine="0"/>
        <w:rPr>
          <w:lang w:val="vi-VN"/>
        </w:rPr>
      </w:pPr>
    </w:p>
    <w:sectPr w:rsidR="00596BFF" w:rsidRPr="009D1DD8" w:rsidSect="00B6735F">
      <w:headerReference w:type="default" r:id="rId58"/>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AA582" w14:textId="77777777" w:rsidR="009002F4" w:rsidRDefault="009002F4" w:rsidP="00453AB1">
      <w:r>
        <w:separator/>
      </w:r>
    </w:p>
  </w:endnote>
  <w:endnote w:type="continuationSeparator" w:id="0">
    <w:p w14:paraId="6E04D65C" w14:textId="77777777" w:rsidR="009002F4" w:rsidRDefault="009002F4" w:rsidP="00453AB1">
      <w:r>
        <w:continuationSeparator/>
      </w:r>
    </w:p>
  </w:endnote>
  <w:endnote w:type="continuationNotice" w:id="1">
    <w:p w14:paraId="0B65F7F7" w14:textId="77777777" w:rsidR="009002F4" w:rsidRDefault="009002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20B0604020202020204"/>
    <w:charset w:val="01"/>
    <w:family w:val="roman"/>
    <w:pitch w:val="variable"/>
  </w:font>
  <w:font w:name="Times-Roman">
    <w:altName w:val="Times New Roman"/>
    <w:panose1 w:val="020B0604020202020204"/>
    <w:charset w:val="01"/>
    <w:family w:val="roman"/>
    <w:pitch w:val="variable"/>
  </w:font>
  <w:font w:name="RMTMI">
    <w:altName w:val="Times New Roman"/>
    <w:panose1 w:val="020B0604020202020204"/>
    <w:charset w:val="01"/>
    <w:family w:val="roman"/>
    <w:pitch w:val="variable"/>
  </w:font>
  <w:font w:name="MTSYN">
    <w:altName w:val="Times New Roman"/>
    <w:panose1 w:val="020B0604020202020204"/>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C25E" w14:textId="77777777" w:rsidR="002829E8" w:rsidRDefault="00282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C6186" w14:textId="77777777" w:rsidR="009002F4" w:rsidRDefault="009002F4" w:rsidP="00453AB1">
      <w:r>
        <w:separator/>
      </w:r>
    </w:p>
  </w:footnote>
  <w:footnote w:type="continuationSeparator" w:id="0">
    <w:p w14:paraId="42E29F4F" w14:textId="77777777" w:rsidR="009002F4" w:rsidRDefault="009002F4" w:rsidP="00453AB1">
      <w:r>
        <w:continuationSeparator/>
      </w:r>
    </w:p>
  </w:footnote>
  <w:footnote w:type="continuationNotice" w:id="1">
    <w:p w14:paraId="130DE573" w14:textId="77777777" w:rsidR="009002F4" w:rsidRDefault="009002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E638" w14:textId="77777777" w:rsidR="003A003A" w:rsidRPr="00453AB1" w:rsidRDefault="003A003A">
    <w:pPr>
      <w:pStyle w:val="Header"/>
      <w:jc w:val="center"/>
      <w:rPr>
        <w:rStyle w:val="NidungvnbnChar"/>
      </w:rPr>
    </w:pPr>
  </w:p>
  <w:p w14:paraId="4D7EBFE5" w14:textId="77777777" w:rsidR="003A003A" w:rsidRDefault="003A003A"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0226011"/>
      <w:docPartObj>
        <w:docPartGallery w:val="Page Numbers (Top of Page)"/>
        <w:docPartUnique/>
      </w:docPartObj>
    </w:sdtPr>
    <w:sdtEndPr>
      <w:rPr>
        <w:noProof/>
      </w:rPr>
    </w:sdtEndPr>
    <w:sdtContent>
      <w:p w14:paraId="163BC434" w14:textId="77777777" w:rsidR="003A003A" w:rsidRDefault="003A003A">
        <w:pPr>
          <w:pStyle w:val="Header"/>
          <w:jc w:val="center"/>
        </w:pPr>
        <w:r>
          <w:fldChar w:fldCharType="begin"/>
        </w:r>
        <w:r>
          <w:instrText xml:space="preserve"> PAGE   \* MERGEFORMAT </w:instrText>
        </w:r>
        <w:r>
          <w:fldChar w:fldCharType="separate"/>
        </w:r>
        <w:r>
          <w:rPr>
            <w:noProof/>
          </w:rPr>
          <w:t>ii</w:t>
        </w:r>
        <w:r>
          <w:rPr>
            <w:noProof/>
          </w:rPr>
          <w:fldChar w:fldCharType="end"/>
        </w:r>
      </w:p>
    </w:sdtContent>
  </w:sdt>
  <w:p w14:paraId="0DE2C687" w14:textId="77777777" w:rsidR="003A003A" w:rsidRDefault="003A003A"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AE5A4D">
          <w:rPr>
            <w:noProof/>
          </w:rPr>
          <w:t>ii</w:t>
        </w:r>
        <w:r>
          <w:rPr>
            <w:noProof/>
          </w:rPr>
          <w:fldChar w:fldCharType="end"/>
        </w:r>
      </w:p>
    </w:sdtContent>
  </w:sdt>
  <w:p w14:paraId="23FFAEBF" w14:textId="77777777" w:rsidR="00F772AD" w:rsidRDefault="00F772AD" w:rsidP="0064189C">
    <w:pPr>
      <w:pStyle w:val="Nidungvnbn"/>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3216020"/>
      <w:docPartObj>
        <w:docPartGallery w:val="Page Numbers (Top of Page)"/>
        <w:docPartUnique/>
      </w:docPartObj>
    </w:sdtPr>
    <w:sdtEndPr>
      <w:rPr>
        <w:noProof/>
      </w:rPr>
    </w:sdtEndPr>
    <w:sdtContent>
      <w:p w14:paraId="12E6CBB5" w14:textId="77777777" w:rsidR="00B6735F" w:rsidRDefault="00B6735F">
        <w:pPr>
          <w:pStyle w:val="Header"/>
          <w:jc w:val="center"/>
        </w:pPr>
        <w:r>
          <w:fldChar w:fldCharType="begin"/>
        </w:r>
        <w:r>
          <w:instrText xml:space="preserve"> PAGE   \* MERGEFORMAT </w:instrText>
        </w:r>
        <w:r>
          <w:fldChar w:fldCharType="separate"/>
        </w:r>
        <w:r>
          <w:rPr>
            <w:noProof/>
          </w:rPr>
          <w:t>ii</w:t>
        </w:r>
        <w:r>
          <w:rPr>
            <w:noProof/>
          </w:rPr>
          <w:fldChar w:fldCharType="end"/>
        </w:r>
      </w:p>
    </w:sdtContent>
  </w:sdt>
  <w:p w14:paraId="3B21A20A" w14:textId="77777777" w:rsidR="00B6735F" w:rsidRDefault="00B6735F" w:rsidP="0064189C">
    <w:pPr>
      <w:pStyle w:val="Nidungvnbn"/>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942110"/>
      <w:docPartObj>
        <w:docPartGallery w:val="Page Numbers (Top of Page)"/>
        <w:docPartUnique/>
      </w:docPartObj>
    </w:sdtPr>
    <w:sdtEndPr>
      <w:rPr>
        <w:noProof/>
      </w:rPr>
    </w:sdtEndPr>
    <w:sdtContent>
      <w:p w14:paraId="54AFAC9B" w14:textId="77777777" w:rsidR="00B6735F" w:rsidRDefault="00B6735F">
        <w:pPr>
          <w:pStyle w:val="Header"/>
          <w:jc w:val="center"/>
        </w:pPr>
        <w:r>
          <w:fldChar w:fldCharType="begin"/>
        </w:r>
        <w:r>
          <w:instrText xml:space="preserve"> PAGE   \* MERGEFORMAT </w:instrText>
        </w:r>
        <w:r>
          <w:fldChar w:fldCharType="separate"/>
        </w:r>
        <w:r>
          <w:rPr>
            <w:noProof/>
          </w:rPr>
          <w:t>ii</w:t>
        </w:r>
        <w:r>
          <w:rPr>
            <w:noProof/>
          </w:rPr>
          <w:fldChar w:fldCharType="end"/>
        </w:r>
      </w:p>
    </w:sdtContent>
  </w:sdt>
  <w:p w14:paraId="727DAA85" w14:textId="77777777" w:rsidR="00B6735F" w:rsidRDefault="00B6735F"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A2F"/>
    <w:multiLevelType w:val="hybridMultilevel"/>
    <w:tmpl w:val="200CB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AD26E4"/>
    <w:multiLevelType w:val="multilevel"/>
    <w:tmpl w:val="546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E1974"/>
    <w:multiLevelType w:val="multilevel"/>
    <w:tmpl w:val="7820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B41CC"/>
    <w:multiLevelType w:val="hybridMultilevel"/>
    <w:tmpl w:val="067E7C08"/>
    <w:lvl w:ilvl="0" w:tplc="F650FDE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3EF28B8"/>
    <w:multiLevelType w:val="hybridMultilevel"/>
    <w:tmpl w:val="9B22D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085F8E"/>
    <w:multiLevelType w:val="hybridMultilevel"/>
    <w:tmpl w:val="1C900348"/>
    <w:lvl w:ilvl="0" w:tplc="5B52EB4E">
      <w:start w:val="1"/>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44A3EEE"/>
    <w:multiLevelType w:val="hybridMultilevel"/>
    <w:tmpl w:val="BDB089C2"/>
    <w:lvl w:ilvl="0" w:tplc="D95C4C2C">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047B137B"/>
    <w:multiLevelType w:val="hybridMultilevel"/>
    <w:tmpl w:val="042692E4"/>
    <w:lvl w:ilvl="0" w:tplc="D95C4C2C">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15:restartNumberingAfterBreak="0">
    <w:nsid w:val="05C8714D"/>
    <w:multiLevelType w:val="hybridMultilevel"/>
    <w:tmpl w:val="168678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6632692"/>
    <w:multiLevelType w:val="multilevel"/>
    <w:tmpl w:val="B20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4670D"/>
    <w:multiLevelType w:val="multilevel"/>
    <w:tmpl w:val="4F9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852A7"/>
    <w:multiLevelType w:val="hybridMultilevel"/>
    <w:tmpl w:val="4F40D56C"/>
    <w:lvl w:ilvl="0" w:tplc="DA28C10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8BB1391"/>
    <w:multiLevelType w:val="hybridMultilevel"/>
    <w:tmpl w:val="CF3CD70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AB57B10"/>
    <w:multiLevelType w:val="multilevel"/>
    <w:tmpl w:val="D1FC5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E0F56"/>
    <w:multiLevelType w:val="hybridMultilevel"/>
    <w:tmpl w:val="1842EF7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B3D5EE9"/>
    <w:multiLevelType w:val="hybridMultilevel"/>
    <w:tmpl w:val="548A8ED2"/>
    <w:lvl w:ilvl="0" w:tplc="79D2F5B8">
      <w:start w:val="7"/>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0C7D49E4"/>
    <w:multiLevelType w:val="hybridMultilevel"/>
    <w:tmpl w:val="D92E5F24"/>
    <w:lvl w:ilvl="0" w:tplc="6ED4427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814E29"/>
    <w:multiLevelType w:val="hybridMultilevel"/>
    <w:tmpl w:val="9E78CB1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0E563739"/>
    <w:multiLevelType w:val="hybridMultilevel"/>
    <w:tmpl w:val="905CB82A"/>
    <w:lvl w:ilvl="0" w:tplc="5B52EB4E">
      <w:start w:val="1"/>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EBD1A51"/>
    <w:multiLevelType w:val="hybridMultilevel"/>
    <w:tmpl w:val="B0A2B88C"/>
    <w:lvl w:ilvl="0" w:tplc="1A626F10">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3870A2"/>
    <w:multiLevelType w:val="multilevel"/>
    <w:tmpl w:val="9B0CB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F706FA"/>
    <w:multiLevelType w:val="hybridMultilevel"/>
    <w:tmpl w:val="4386F33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3D10A6"/>
    <w:multiLevelType w:val="hybridMultilevel"/>
    <w:tmpl w:val="B3BA9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21724AE"/>
    <w:multiLevelType w:val="multilevel"/>
    <w:tmpl w:val="9348D704"/>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b/>
        <w:bCs w:val="0"/>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4" w15:restartNumberingAfterBreak="0">
    <w:nsid w:val="133A5228"/>
    <w:multiLevelType w:val="hybridMultilevel"/>
    <w:tmpl w:val="1C72C70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136115E2"/>
    <w:multiLevelType w:val="multilevel"/>
    <w:tmpl w:val="620E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954B1D"/>
    <w:multiLevelType w:val="hybridMultilevel"/>
    <w:tmpl w:val="D72ADF7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155D3696"/>
    <w:multiLevelType w:val="multilevel"/>
    <w:tmpl w:val="8EC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086370"/>
    <w:multiLevelType w:val="hybridMultilevel"/>
    <w:tmpl w:val="7EB0B896"/>
    <w:lvl w:ilvl="0" w:tplc="F550BB6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6FA3CA4"/>
    <w:multiLevelType w:val="hybridMultilevel"/>
    <w:tmpl w:val="33C6A840"/>
    <w:lvl w:ilvl="0" w:tplc="5B52EB4E">
      <w:start w:val="1"/>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7B81C2F"/>
    <w:multiLevelType w:val="hybridMultilevel"/>
    <w:tmpl w:val="EB12B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9C3CF7"/>
    <w:multiLevelType w:val="hybridMultilevel"/>
    <w:tmpl w:val="0732559E"/>
    <w:lvl w:ilvl="0" w:tplc="D95C4C2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9657650"/>
    <w:multiLevelType w:val="hybridMultilevel"/>
    <w:tmpl w:val="7410E7B4"/>
    <w:lvl w:ilvl="0" w:tplc="5B52EB4E">
      <w:start w:val="1"/>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19CA02ED"/>
    <w:multiLevelType w:val="hybridMultilevel"/>
    <w:tmpl w:val="EF86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A501F96"/>
    <w:multiLevelType w:val="hybridMultilevel"/>
    <w:tmpl w:val="6D7E09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1BC17175"/>
    <w:multiLevelType w:val="multilevel"/>
    <w:tmpl w:val="BA36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883994"/>
    <w:multiLevelType w:val="multilevel"/>
    <w:tmpl w:val="293A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936594"/>
    <w:multiLevelType w:val="hybridMultilevel"/>
    <w:tmpl w:val="4112D0B4"/>
    <w:lvl w:ilvl="0" w:tplc="D95C4C2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CEC498F"/>
    <w:multiLevelType w:val="hybridMultilevel"/>
    <w:tmpl w:val="651AEBCE"/>
    <w:lvl w:ilvl="0" w:tplc="D95C4C2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1D7F3905"/>
    <w:multiLevelType w:val="hybridMultilevel"/>
    <w:tmpl w:val="49049120"/>
    <w:lvl w:ilvl="0" w:tplc="D95C4C2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D9D3CBB"/>
    <w:multiLevelType w:val="hybridMultilevel"/>
    <w:tmpl w:val="6C94C87E"/>
    <w:lvl w:ilvl="0" w:tplc="714043A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5976A8"/>
    <w:multiLevelType w:val="hybridMultilevel"/>
    <w:tmpl w:val="D206E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E6F39B1"/>
    <w:multiLevelType w:val="hybridMultilevel"/>
    <w:tmpl w:val="2F52DB96"/>
    <w:lvl w:ilvl="0" w:tplc="0366AC1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F867CFF"/>
    <w:multiLevelType w:val="hybridMultilevel"/>
    <w:tmpl w:val="3EB2AB5A"/>
    <w:lvl w:ilvl="0" w:tplc="D95C4C2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FA95DE9"/>
    <w:multiLevelType w:val="hybridMultilevel"/>
    <w:tmpl w:val="F796E4B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20620E60"/>
    <w:multiLevelType w:val="multilevel"/>
    <w:tmpl w:val="3FAE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7F6805"/>
    <w:multiLevelType w:val="hybridMultilevel"/>
    <w:tmpl w:val="C2F021EA"/>
    <w:lvl w:ilvl="0" w:tplc="4374460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0D8406B"/>
    <w:multiLevelType w:val="hybridMultilevel"/>
    <w:tmpl w:val="1BA290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20ED6E09"/>
    <w:multiLevelType w:val="hybridMultilevel"/>
    <w:tmpl w:val="646868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20FF0414"/>
    <w:multiLevelType w:val="multilevel"/>
    <w:tmpl w:val="408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8F2940"/>
    <w:multiLevelType w:val="hybridMultilevel"/>
    <w:tmpl w:val="BB58D3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22E432FD"/>
    <w:multiLevelType w:val="hybridMultilevel"/>
    <w:tmpl w:val="DBBECB68"/>
    <w:lvl w:ilvl="0" w:tplc="F650FDE8">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235E7E23"/>
    <w:multiLevelType w:val="hybridMultilevel"/>
    <w:tmpl w:val="F9FCDFE8"/>
    <w:lvl w:ilvl="0" w:tplc="BA0867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36464CC"/>
    <w:multiLevelType w:val="multilevel"/>
    <w:tmpl w:val="5D84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603E3A"/>
    <w:multiLevelType w:val="hybridMultilevel"/>
    <w:tmpl w:val="129E93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24841B3A"/>
    <w:multiLevelType w:val="hybridMultilevel"/>
    <w:tmpl w:val="DC9499A2"/>
    <w:lvl w:ilvl="0" w:tplc="7B0C09C6">
      <w:start w:val="1"/>
      <w:numFmt w:val="bullet"/>
      <w:lvlText w:val="-"/>
      <w:lvlJc w:val="left"/>
      <w:pPr>
        <w:ind w:left="360" w:hanging="360"/>
      </w:pPr>
      <w:rPr>
        <w:rFonts w:ascii="Times New Roman" w:eastAsia="Times New Roman" w:hAnsi="Times New Roman" w:cs="Times New Roman"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255B4910"/>
    <w:multiLevelType w:val="hybridMultilevel"/>
    <w:tmpl w:val="3B5A53F0"/>
    <w:lvl w:ilvl="0" w:tplc="D95C4C2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256C4B9C"/>
    <w:multiLevelType w:val="hybridMultilevel"/>
    <w:tmpl w:val="AB94C2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25C23A4C"/>
    <w:multiLevelType w:val="hybridMultilevel"/>
    <w:tmpl w:val="23DADA5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9" w15:restartNumberingAfterBreak="0">
    <w:nsid w:val="273F5214"/>
    <w:multiLevelType w:val="hybridMultilevel"/>
    <w:tmpl w:val="40BCF486"/>
    <w:lvl w:ilvl="0" w:tplc="DA28C10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2808073B"/>
    <w:multiLevelType w:val="hybridMultilevel"/>
    <w:tmpl w:val="0ED68ACC"/>
    <w:lvl w:ilvl="0" w:tplc="D95C4C2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28A44BCA"/>
    <w:multiLevelType w:val="hybridMultilevel"/>
    <w:tmpl w:val="9BBCE5B8"/>
    <w:lvl w:ilvl="0" w:tplc="5B52EB4E">
      <w:start w:val="1"/>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29892C35"/>
    <w:multiLevelType w:val="hybridMultilevel"/>
    <w:tmpl w:val="5D1A1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AAA033A"/>
    <w:multiLevelType w:val="hybridMultilevel"/>
    <w:tmpl w:val="C8282A8A"/>
    <w:lvl w:ilvl="0" w:tplc="D95C4C2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2B2F6D2C"/>
    <w:multiLevelType w:val="multilevel"/>
    <w:tmpl w:val="F244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B03C19"/>
    <w:multiLevelType w:val="hybridMultilevel"/>
    <w:tmpl w:val="28C0A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E327654"/>
    <w:multiLevelType w:val="multilevel"/>
    <w:tmpl w:val="6AFE1F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7" w15:restartNumberingAfterBreak="0">
    <w:nsid w:val="2E8C68AA"/>
    <w:multiLevelType w:val="hybridMultilevel"/>
    <w:tmpl w:val="FC225C1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2F3C4AFC"/>
    <w:multiLevelType w:val="hybridMultilevel"/>
    <w:tmpl w:val="C180CA1A"/>
    <w:lvl w:ilvl="0" w:tplc="5B52EB4E">
      <w:start w:val="1"/>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2FBE41A3"/>
    <w:multiLevelType w:val="hybridMultilevel"/>
    <w:tmpl w:val="BC407C0A"/>
    <w:lvl w:ilvl="0" w:tplc="F650FDE8">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2FD70370"/>
    <w:multiLevelType w:val="hybridMultilevel"/>
    <w:tmpl w:val="7EB0B896"/>
    <w:lvl w:ilvl="0" w:tplc="F550BB6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09161D4"/>
    <w:multiLevelType w:val="hybridMultilevel"/>
    <w:tmpl w:val="ED741DA8"/>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1780F15"/>
    <w:multiLevelType w:val="hybridMultilevel"/>
    <w:tmpl w:val="A592865E"/>
    <w:lvl w:ilvl="0" w:tplc="7098D6AE">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3" w15:restartNumberingAfterBreak="0">
    <w:nsid w:val="35152A2C"/>
    <w:multiLevelType w:val="hybridMultilevel"/>
    <w:tmpl w:val="19A8C4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35D441D4"/>
    <w:multiLevelType w:val="hybridMultilevel"/>
    <w:tmpl w:val="5922D77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35DB52AD"/>
    <w:multiLevelType w:val="hybridMultilevel"/>
    <w:tmpl w:val="067E5CBE"/>
    <w:lvl w:ilvl="0" w:tplc="5B52EB4E">
      <w:start w:val="1"/>
      <w:numFmt w:val="bullet"/>
      <w:lvlText w:val="-"/>
      <w:lvlJc w:val="left"/>
      <w:pPr>
        <w:ind w:left="360" w:hanging="360"/>
      </w:pPr>
      <w:rPr>
        <w:rFonts w:ascii="Times New Roman" w:eastAsia="Times New Roman" w:hAnsi="Times New Roman" w:cs="Times New Roman" w:hint="default"/>
        <w:b/>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6" w15:restartNumberingAfterBreak="0">
    <w:nsid w:val="36C607E7"/>
    <w:multiLevelType w:val="hybridMultilevel"/>
    <w:tmpl w:val="CD721CD2"/>
    <w:lvl w:ilvl="0" w:tplc="C39810B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7DE7665"/>
    <w:multiLevelType w:val="hybridMultilevel"/>
    <w:tmpl w:val="830CF7E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3A3B3A31"/>
    <w:multiLevelType w:val="hybridMultilevel"/>
    <w:tmpl w:val="518CE3EC"/>
    <w:lvl w:ilvl="0" w:tplc="DA28C10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3A8A7F96"/>
    <w:multiLevelType w:val="hybridMultilevel"/>
    <w:tmpl w:val="D234AB18"/>
    <w:lvl w:ilvl="0" w:tplc="D95C4C2C">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0" w15:restartNumberingAfterBreak="0">
    <w:nsid w:val="3B77005F"/>
    <w:multiLevelType w:val="hybridMultilevel"/>
    <w:tmpl w:val="FBF44B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1" w15:restartNumberingAfterBreak="0">
    <w:nsid w:val="3BB95630"/>
    <w:multiLevelType w:val="hybridMultilevel"/>
    <w:tmpl w:val="53EC1C88"/>
    <w:lvl w:ilvl="0" w:tplc="DA28C10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3BBA1C5B"/>
    <w:multiLevelType w:val="hybridMultilevel"/>
    <w:tmpl w:val="EF74F340"/>
    <w:lvl w:ilvl="0" w:tplc="DA28C10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3C677C63"/>
    <w:multiLevelType w:val="hybridMultilevel"/>
    <w:tmpl w:val="5B7298A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3D11655C"/>
    <w:multiLevelType w:val="hybridMultilevel"/>
    <w:tmpl w:val="6B0C30F2"/>
    <w:lvl w:ilvl="0" w:tplc="D95C4C2C">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5" w15:restartNumberingAfterBreak="0">
    <w:nsid w:val="3E8A07F3"/>
    <w:multiLevelType w:val="hybridMultilevel"/>
    <w:tmpl w:val="53984EBE"/>
    <w:lvl w:ilvl="0" w:tplc="3A02ACC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E9C293F"/>
    <w:multiLevelType w:val="hybridMultilevel"/>
    <w:tmpl w:val="2796FC1E"/>
    <w:lvl w:ilvl="0" w:tplc="A27E6B78">
      <w:start w:val="10"/>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7" w15:restartNumberingAfterBreak="0">
    <w:nsid w:val="3F067DE5"/>
    <w:multiLevelType w:val="hybridMultilevel"/>
    <w:tmpl w:val="2C4A7B1E"/>
    <w:lvl w:ilvl="0" w:tplc="D95C4C2C">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8" w15:restartNumberingAfterBreak="0">
    <w:nsid w:val="3FB953D1"/>
    <w:multiLevelType w:val="multilevel"/>
    <w:tmpl w:val="8A6E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DE1366"/>
    <w:multiLevelType w:val="hybridMultilevel"/>
    <w:tmpl w:val="E220A39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4D5742E"/>
    <w:multiLevelType w:val="hybridMultilevel"/>
    <w:tmpl w:val="B6F21408"/>
    <w:lvl w:ilvl="0" w:tplc="5B52EB4E">
      <w:start w:val="1"/>
      <w:numFmt w:val="bullet"/>
      <w:lvlText w:val="-"/>
      <w:lvlJc w:val="left"/>
      <w:pPr>
        <w:ind w:left="360" w:hanging="360"/>
      </w:pPr>
      <w:rPr>
        <w:rFonts w:ascii="Times New Roman" w:eastAsia="Times New Roman" w:hAnsi="Times New Roman" w:cs="Times New Roman" w:hint="default"/>
        <w:b/>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1" w15:restartNumberingAfterBreak="0">
    <w:nsid w:val="44F83330"/>
    <w:multiLevelType w:val="hybridMultilevel"/>
    <w:tmpl w:val="04FC8726"/>
    <w:lvl w:ilvl="0" w:tplc="4AF4075E">
      <w:start w:val="1"/>
      <w:numFmt w:val="bullet"/>
      <w:lvlText w:val="-"/>
      <w:lvlJc w:val="left"/>
      <w:pPr>
        <w:ind w:left="360" w:hanging="360"/>
      </w:pPr>
      <w:rPr>
        <w:rFonts w:ascii="Times New Roman" w:eastAsia="Times New Roman" w:hAnsi="Times New Roman" w:cs="Times New Roman"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453719FF"/>
    <w:multiLevelType w:val="hybridMultilevel"/>
    <w:tmpl w:val="B1F6A82E"/>
    <w:lvl w:ilvl="0" w:tplc="79CE5642">
      <w:start w:val="1"/>
      <w:numFmt w:val="bullet"/>
      <w:lvlText w:val="-"/>
      <w:lvlJc w:val="left"/>
      <w:pPr>
        <w:ind w:left="360" w:hanging="360"/>
      </w:pPr>
      <w:rPr>
        <w:rFonts w:ascii="Times New Roman" w:eastAsia="Times New Roman" w:hAnsi="Times New Roman" w:cs="Times New Roman"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46C41D7A"/>
    <w:multiLevelType w:val="hybridMultilevel"/>
    <w:tmpl w:val="FDF6741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4" w15:restartNumberingAfterBreak="0">
    <w:nsid w:val="46D63C2F"/>
    <w:multiLevelType w:val="hybridMultilevel"/>
    <w:tmpl w:val="402E9CE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74B5349"/>
    <w:multiLevelType w:val="hybridMultilevel"/>
    <w:tmpl w:val="9FD2CCB4"/>
    <w:lvl w:ilvl="0" w:tplc="5B52EB4E">
      <w:start w:val="1"/>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47762C67"/>
    <w:multiLevelType w:val="multilevel"/>
    <w:tmpl w:val="60A2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7793C11"/>
    <w:multiLevelType w:val="hybridMultilevel"/>
    <w:tmpl w:val="BAE0977A"/>
    <w:lvl w:ilvl="0" w:tplc="6A8855B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81767E3"/>
    <w:multiLevelType w:val="hybridMultilevel"/>
    <w:tmpl w:val="9B301AD6"/>
    <w:lvl w:ilvl="0" w:tplc="55A88FC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82A439E"/>
    <w:multiLevelType w:val="hybridMultilevel"/>
    <w:tmpl w:val="971EE404"/>
    <w:lvl w:ilvl="0" w:tplc="5B52EB4E">
      <w:start w:val="1"/>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49365BAB"/>
    <w:multiLevelType w:val="multilevel"/>
    <w:tmpl w:val="F876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D53233"/>
    <w:multiLevelType w:val="hybridMultilevel"/>
    <w:tmpl w:val="06A0A738"/>
    <w:lvl w:ilvl="0" w:tplc="085E76C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2" w15:restartNumberingAfterBreak="0">
    <w:nsid w:val="4A986419"/>
    <w:multiLevelType w:val="hybridMultilevel"/>
    <w:tmpl w:val="99D625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3" w15:restartNumberingAfterBreak="0">
    <w:nsid w:val="4B25031E"/>
    <w:multiLevelType w:val="hybridMultilevel"/>
    <w:tmpl w:val="2D7AFDB2"/>
    <w:lvl w:ilvl="0" w:tplc="46C0861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BDB42CC"/>
    <w:multiLevelType w:val="hybridMultilevel"/>
    <w:tmpl w:val="B1802E26"/>
    <w:lvl w:ilvl="0" w:tplc="5B52EB4E">
      <w:start w:val="1"/>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4D155ACC"/>
    <w:multiLevelType w:val="hybridMultilevel"/>
    <w:tmpl w:val="2D7AFDB2"/>
    <w:lvl w:ilvl="0" w:tplc="46C0861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D5B6642"/>
    <w:multiLevelType w:val="multilevel"/>
    <w:tmpl w:val="98AC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C4178D"/>
    <w:multiLevelType w:val="multilevel"/>
    <w:tmpl w:val="87FE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137ECD"/>
    <w:multiLevelType w:val="hybridMultilevel"/>
    <w:tmpl w:val="CA746AB8"/>
    <w:lvl w:ilvl="0" w:tplc="78EC917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E6F49D1"/>
    <w:multiLevelType w:val="hybridMultilevel"/>
    <w:tmpl w:val="1AD8579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0" w15:restartNumberingAfterBreak="0">
    <w:nsid w:val="5004655F"/>
    <w:multiLevelType w:val="hybridMultilevel"/>
    <w:tmpl w:val="51F0D438"/>
    <w:lvl w:ilvl="0" w:tplc="FE04814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06D1C39"/>
    <w:multiLevelType w:val="hybridMultilevel"/>
    <w:tmpl w:val="D7DA402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2" w15:restartNumberingAfterBreak="0">
    <w:nsid w:val="51502703"/>
    <w:multiLevelType w:val="multilevel"/>
    <w:tmpl w:val="8B94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0B2D68"/>
    <w:multiLevelType w:val="hybridMultilevel"/>
    <w:tmpl w:val="7222E0C4"/>
    <w:lvl w:ilvl="0" w:tplc="3BE66A70">
      <w:start w:val="1"/>
      <w:numFmt w:val="bullet"/>
      <w:lvlText w:val="-"/>
      <w:lvlJc w:val="left"/>
      <w:pPr>
        <w:ind w:left="360" w:hanging="360"/>
      </w:pPr>
      <w:rPr>
        <w:rFonts w:ascii="Times New Roman" w:eastAsia="Times New Roman" w:hAnsi="Times New Roman" w:cs="Times New Roman"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53580DF3"/>
    <w:multiLevelType w:val="hybridMultilevel"/>
    <w:tmpl w:val="C91835C4"/>
    <w:lvl w:ilvl="0" w:tplc="5B52EB4E">
      <w:start w:val="1"/>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535F2287"/>
    <w:multiLevelType w:val="hybridMultilevel"/>
    <w:tmpl w:val="8576A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38963A0"/>
    <w:multiLevelType w:val="hybridMultilevel"/>
    <w:tmpl w:val="BAE0977A"/>
    <w:lvl w:ilvl="0" w:tplc="6A8855B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5BB1CCF"/>
    <w:multiLevelType w:val="multilevel"/>
    <w:tmpl w:val="C3C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187A57"/>
    <w:multiLevelType w:val="hybridMultilevel"/>
    <w:tmpl w:val="649C0B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7941EE5"/>
    <w:multiLevelType w:val="hybridMultilevel"/>
    <w:tmpl w:val="E76A95AC"/>
    <w:lvl w:ilvl="0" w:tplc="D95C4C2C">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0" w15:restartNumberingAfterBreak="0">
    <w:nsid w:val="591F46FA"/>
    <w:multiLevelType w:val="hybridMultilevel"/>
    <w:tmpl w:val="668A3EA2"/>
    <w:lvl w:ilvl="0" w:tplc="A644FBC8">
      <w:start w:val="9"/>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1" w15:restartNumberingAfterBreak="0">
    <w:nsid w:val="59497BA2"/>
    <w:multiLevelType w:val="multilevel"/>
    <w:tmpl w:val="84B0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9B4B59"/>
    <w:multiLevelType w:val="hybridMultilevel"/>
    <w:tmpl w:val="5080D0A4"/>
    <w:lvl w:ilvl="0" w:tplc="D95C4C2C">
      <w:start w:val="1"/>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3" w15:restartNumberingAfterBreak="0">
    <w:nsid w:val="5AD852E5"/>
    <w:multiLevelType w:val="multilevel"/>
    <w:tmpl w:val="DEDC2A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4" w15:restartNumberingAfterBreak="0">
    <w:nsid w:val="5B035E7A"/>
    <w:multiLevelType w:val="hybridMultilevel"/>
    <w:tmpl w:val="651C83B2"/>
    <w:lvl w:ilvl="0" w:tplc="9DDC686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B5758C0"/>
    <w:multiLevelType w:val="hybridMultilevel"/>
    <w:tmpl w:val="2DB02A1A"/>
    <w:lvl w:ilvl="0" w:tplc="32FAEA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B8F4046"/>
    <w:multiLevelType w:val="hybridMultilevel"/>
    <w:tmpl w:val="0FFA3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CC66F3D"/>
    <w:multiLevelType w:val="hybridMultilevel"/>
    <w:tmpl w:val="44EA17B4"/>
    <w:lvl w:ilvl="0" w:tplc="5B52EB4E">
      <w:start w:val="1"/>
      <w:numFmt w:val="bullet"/>
      <w:lvlText w:val="-"/>
      <w:lvlJc w:val="left"/>
      <w:pPr>
        <w:ind w:left="360" w:hanging="360"/>
      </w:pPr>
      <w:rPr>
        <w:rFonts w:ascii="Times New Roman" w:eastAsia="Times New Roman" w:hAnsi="Times New Roman" w:cs="Times New Roman"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8" w15:restartNumberingAfterBreak="0">
    <w:nsid w:val="5D287F6C"/>
    <w:multiLevelType w:val="hybridMultilevel"/>
    <w:tmpl w:val="38D25A54"/>
    <w:lvl w:ilvl="0" w:tplc="D95C4C2C">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9" w15:restartNumberingAfterBreak="0">
    <w:nsid w:val="5D8E4E91"/>
    <w:multiLevelType w:val="hybridMultilevel"/>
    <w:tmpl w:val="C9EAB0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0" w15:restartNumberingAfterBreak="0">
    <w:nsid w:val="5DC80AB8"/>
    <w:multiLevelType w:val="hybridMultilevel"/>
    <w:tmpl w:val="BCCC7AB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1" w15:restartNumberingAfterBreak="0">
    <w:nsid w:val="5DFA056F"/>
    <w:multiLevelType w:val="hybridMultilevel"/>
    <w:tmpl w:val="580EAD8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2" w15:restartNumberingAfterBreak="0">
    <w:nsid w:val="5E1D3CA0"/>
    <w:multiLevelType w:val="hybridMultilevel"/>
    <w:tmpl w:val="2A90214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F946AEA"/>
    <w:multiLevelType w:val="hybridMultilevel"/>
    <w:tmpl w:val="B35689FC"/>
    <w:lvl w:ilvl="0" w:tplc="BA0867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060175E"/>
    <w:multiLevelType w:val="hybridMultilevel"/>
    <w:tmpl w:val="42B6C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1356B89"/>
    <w:multiLevelType w:val="hybridMultilevel"/>
    <w:tmpl w:val="5EB80EF0"/>
    <w:lvl w:ilvl="0" w:tplc="DA28C10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623B424B"/>
    <w:multiLevelType w:val="multilevel"/>
    <w:tmpl w:val="FF26F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25F2313"/>
    <w:multiLevelType w:val="hybridMultilevel"/>
    <w:tmpl w:val="7F0687F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30E48F6"/>
    <w:multiLevelType w:val="hybridMultilevel"/>
    <w:tmpl w:val="6C94C87E"/>
    <w:lvl w:ilvl="0" w:tplc="714043A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4AD1F6B"/>
    <w:multiLevelType w:val="hybridMultilevel"/>
    <w:tmpl w:val="0130118C"/>
    <w:lvl w:ilvl="0" w:tplc="DA28C10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64B834E1"/>
    <w:multiLevelType w:val="hybridMultilevel"/>
    <w:tmpl w:val="C154693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1" w15:restartNumberingAfterBreak="0">
    <w:nsid w:val="64FF4839"/>
    <w:multiLevelType w:val="hybridMultilevel"/>
    <w:tmpl w:val="E4A06962"/>
    <w:lvl w:ilvl="0" w:tplc="DA28C10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658D2EE1"/>
    <w:multiLevelType w:val="hybridMultilevel"/>
    <w:tmpl w:val="C2F021EA"/>
    <w:lvl w:ilvl="0" w:tplc="4374460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605217C"/>
    <w:multiLevelType w:val="hybridMultilevel"/>
    <w:tmpl w:val="8E2E0686"/>
    <w:lvl w:ilvl="0" w:tplc="5B52EB4E">
      <w:start w:val="1"/>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675F76DA"/>
    <w:multiLevelType w:val="hybridMultilevel"/>
    <w:tmpl w:val="F9FCDFE8"/>
    <w:lvl w:ilvl="0" w:tplc="BA0867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8815811"/>
    <w:multiLevelType w:val="hybridMultilevel"/>
    <w:tmpl w:val="8342F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88E668E"/>
    <w:multiLevelType w:val="hybridMultilevel"/>
    <w:tmpl w:val="41B2C4E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952402E"/>
    <w:multiLevelType w:val="hybridMultilevel"/>
    <w:tmpl w:val="DBB42F22"/>
    <w:lvl w:ilvl="0" w:tplc="5B52EB4E">
      <w:start w:val="1"/>
      <w:numFmt w:val="bullet"/>
      <w:lvlText w:val="-"/>
      <w:lvlJc w:val="left"/>
      <w:pPr>
        <w:ind w:left="360" w:hanging="360"/>
      </w:pPr>
      <w:rPr>
        <w:rFonts w:ascii="Times New Roman" w:eastAsia="Times New Roman" w:hAnsi="Times New Roman" w:cs="Times New Roman" w:hint="default"/>
        <w:b/>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8" w15:restartNumberingAfterBreak="0">
    <w:nsid w:val="695350BE"/>
    <w:multiLevelType w:val="hybridMultilevel"/>
    <w:tmpl w:val="7C4274AE"/>
    <w:lvl w:ilvl="0" w:tplc="D95C4C2C">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9" w15:restartNumberingAfterBreak="0">
    <w:nsid w:val="69FD67BD"/>
    <w:multiLevelType w:val="hybridMultilevel"/>
    <w:tmpl w:val="F4AC1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BB13B01"/>
    <w:multiLevelType w:val="multilevel"/>
    <w:tmpl w:val="8C1A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6C4213"/>
    <w:multiLevelType w:val="multilevel"/>
    <w:tmpl w:val="4CFC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E274AF"/>
    <w:multiLevelType w:val="hybridMultilevel"/>
    <w:tmpl w:val="70D05724"/>
    <w:lvl w:ilvl="0" w:tplc="8A046722">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3" w15:restartNumberingAfterBreak="0">
    <w:nsid w:val="6D7B4F85"/>
    <w:multiLevelType w:val="hybridMultilevel"/>
    <w:tmpl w:val="BC9A1688"/>
    <w:lvl w:ilvl="0" w:tplc="5B52EB4E">
      <w:start w:val="1"/>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6F0F5968"/>
    <w:multiLevelType w:val="hybridMultilevel"/>
    <w:tmpl w:val="63DC8A04"/>
    <w:lvl w:ilvl="0" w:tplc="DA28C10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71BF09C2"/>
    <w:multiLevelType w:val="hybridMultilevel"/>
    <w:tmpl w:val="09DC833E"/>
    <w:lvl w:ilvl="0" w:tplc="ECA6299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1D42BDC"/>
    <w:multiLevelType w:val="hybridMultilevel"/>
    <w:tmpl w:val="824291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7" w15:restartNumberingAfterBreak="0">
    <w:nsid w:val="72190669"/>
    <w:multiLevelType w:val="hybridMultilevel"/>
    <w:tmpl w:val="131C987E"/>
    <w:lvl w:ilvl="0" w:tplc="D95C4C2C">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8" w15:restartNumberingAfterBreak="0">
    <w:nsid w:val="725909D1"/>
    <w:multiLevelType w:val="hybridMultilevel"/>
    <w:tmpl w:val="7A0CC470"/>
    <w:lvl w:ilvl="0" w:tplc="D95C4C2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733879F1"/>
    <w:multiLevelType w:val="hybridMultilevel"/>
    <w:tmpl w:val="E9ACFBA4"/>
    <w:lvl w:ilvl="0" w:tplc="5B52EB4E">
      <w:start w:val="1"/>
      <w:numFmt w:val="bullet"/>
      <w:lvlText w:val="-"/>
      <w:lvlJc w:val="left"/>
      <w:pPr>
        <w:ind w:left="360" w:hanging="360"/>
      </w:pPr>
      <w:rPr>
        <w:rFonts w:ascii="Times New Roman" w:eastAsia="Times New Roman" w:hAnsi="Times New Roman" w:cs="Times New Roman" w:hint="default"/>
        <w:b/>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0" w15:restartNumberingAfterBreak="0">
    <w:nsid w:val="749138A3"/>
    <w:multiLevelType w:val="hybridMultilevel"/>
    <w:tmpl w:val="F8C0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4B10624"/>
    <w:multiLevelType w:val="hybridMultilevel"/>
    <w:tmpl w:val="669CFA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76BF471A"/>
    <w:multiLevelType w:val="hybridMultilevel"/>
    <w:tmpl w:val="F4282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7140E0A"/>
    <w:multiLevelType w:val="hybridMultilevel"/>
    <w:tmpl w:val="9412DFFA"/>
    <w:lvl w:ilvl="0" w:tplc="D95C4C2C">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4" w15:restartNumberingAfterBreak="0">
    <w:nsid w:val="77E72EF1"/>
    <w:multiLevelType w:val="hybridMultilevel"/>
    <w:tmpl w:val="2190F8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78035592"/>
    <w:multiLevelType w:val="hybridMultilevel"/>
    <w:tmpl w:val="FD4041E8"/>
    <w:lvl w:ilvl="0" w:tplc="D95C4C2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78175EAE"/>
    <w:multiLevelType w:val="hybridMultilevel"/>
    <w:tmpl w:val="F746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D2B2105"/>
    <w:multiLevelType w:val="hybridMultilevel"/>
    <w:tmpl w:val="E2EAEF8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D8079F3"/>
    <w:multiLevelType w:val="hybridMultilevel"/>
    <w:tmpl w:val="70A6F3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9" w15:restartNumberingAfterBreak="0">
    <w:nsid w:val="7F066629"/>
    <w:multiLevelType w:val="hybridMultilevel"/>
    <w:tmpl w:val="1486CC3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846311">
    <w:abstractNumId w:val="23"/>
  </w:num>
  <w:num w:numId="2" w16cid:durableId="1380587046">
    <w:abstractNumId w:val="147"/>
  </w:num>
  <w:num w:numId="3" w16cid:durableId="1420368397">
    <w:abstractNumId w:val="67"/>
  </w:num>
  <w:num w:numId="4" w16cid:durableId="1764102868">
    <w:abstractNumId w:val="75"/>
  </w:num>
  <w:num w:numId="5" w16cid:durableId="1778985250">
    <w:abstractNumId w:val="74"/>
  </w:num>
  <w:num w:numId="6" w16cid:durableId="1766488283">
    <w:abstractNumId w:val="159"/>
  </w:num>
  <w:num w:numId="7" w16cid:durableId="1968392250">
    <w:abstractNumId w:val="90"/>
  </w:num>
  <w:num w:numId="8" w16cid:durableId="1383486108">
    <w:abstractNumId w:val="83"/>
  </w:num>
  <w:num w:numId="9" w16cid:durableId="373315516">
    <w:abstractNumId w:val="44"/>
  </w:num>
  <w:num w:numId="10" w16cid:durableId="224948789">
    <w:abstractNumId w:val="77"/>
  </w:num>
  <w:num w:numId="11" w16cid:durableId="1074277158">
    <w:abstractNumId w:val="109"/>
  </w:num>
  <w:num w:numId="12" w16cid:durableId="621153169">
    <w:abstractNumId w:val="24"/>
  </w:num>
  <w:num w:numId="13" w16cid:durableId="2017531754">
    <w:abstractNumId w:val="58"/>
  </w:num>
  <w:num w:numId="14" w16cid:durableId="1596135872">
    <w:abstractNumId w:val="69"/>
  </w:num>
  <w:num w:numId="15" w16cid:durableId="1345473881">
    <w:abstractNumId w:val="129"/>
  </w:num>
  <w:num w:numId="16" w16cid:durableId="53084943">
    <w:abstractNumId w:val="168"/>
  </w:num>
  <w:num w:numId="17" w16cid:durableId="1151602557">
    <w:abstractNumId w:val="50"/>
  </w:num>
  <w:num w:numId="18" w16cid:durableId="385682422">
    <w:abstractNumId w:val="8"/>
  </w:num>
  <w:num w:numId="19" w16cid:durableId="841167258">
    <w:abstractNumId w:val="34"/>
  </w:num>
  <w:num w:numId="20" w16cid:durableId="221454895">
    <w:abstractNumId w:val="51"/>
  </w:num>
  <w:num w:numId="21" w16cid:durableId="1446845818">
    <w:abstractNumId w:val="102"/>
  </w:num>
  <w:num w:numId="22" w16cid:durableId="1709330256">
    <w:abstractNumId w:val="93"/>
  </w:num>
  <w:num w:numId="23" w16cid:durableId="914047063">
    <w:abstractNumId w:val="131"/>
  </w:num>
  <w:num w:numId="24" w16cid:durableId="497621290">
    <w:abstractNumId w:val="3"/>
  </w:num>
  <w:num w:numId="25" w16cid:durableId="1672876986">
    <w:abstractNumId w:val="72"/>
  </w:num>
  <w:num w:numId="26" w16cid:durableId="1226527888">
    <w:abstractNumId w:val="15"/>
  </w:num>
  <w:num w:numId="27" w16cid:durableId="1228305350">
    <w:abstractNumId w:val="101"/>
  </w:num>
  <w:num w:numId="28" w16cid:durableId="319624105">
    <w:abstractNumId w:val="152"/>
  </w:num>
  <w:num w:numId="29" w16cid:durableId="1499419903">
    <w:abstractNumId w:val="120"/>
  </w:num>
  <w:num w:numId="30" w16cid:durableId="1904095728">
    <w:abstractNumId w:val="86"/>
  </w:num>
  <w:num w:numId="31" w16cid:durableId="1050424720">
    <w:abstractNumId w:val="156"/>
  </w:num>
  <w:num w:numId="32" w16cid:durableId="171771563">
    <w:abstractNumId w:val="80"/>
  </w:num>
  <w:num w:numId="33" w16cid:durableId="1088891476">
    <w:abstractNumId w:val="57"/>
  </w:num>
  <w:num w:numId="34" w16cid:durableId="1121994828">
    <w:abstractNumId w:val="54"/>
  </w:num>
  <w:num w:numId="35" w16cid:durableId="1515146559">
    <w:abstractNumId w:val="84"/>
  </w:num>
  <w:num w:numId="36" w16cid:durableId="1458798564">
    <w:abstractNumId w:val="17"/>
  </w:num>
  <w:num w:numId="37" w16cid:durableId="1298683010">
    <w:abstractNumId w:val="137"/>
  </w:num>
  <w:num w:numId="38" w16cid:durableId="608709078">
    <w:abstractNumId w:val="133"/>
  </w:num>
  <w:num w:numId="39" w16cid:durableId="731582759">
    <w:abstractNumId w:val="42"/>
  </w:num>
  <w:num w:numId="40" w16cid:durableId="1101726729">
    <w:abstractNumId w:val="89"/>
  </w:num>
  <w:num w:numId="41" w16cid:durableId="476191041">
    <w:abstractNumId w:val="71"/>
  </w:num>
  <w:num w:numId="42" w16cid:durableId="1632902947">
    <w:abstractNumId w:val="21"/>
  </w:num>
  <w:num w:numId="43" w16cid:durableId="1223247512">
    <w:abstractNumId w:val="52"/>
  </w:num>
  <w:num w:numId="44" w16cid:durableId="1994948500">
    <w:abstractNumId w:val="46"/>
  </w:num>
  <w:num w:numId="45" w16cid:durableId="1574706163">
    <w:abstractNumId w:val="116"/>
  </w:num>
  <w:num w:numId="46" w16cid:durableId="1349678364">
    <w:abstractNumId w:val="132"/>
  </w:num>
  <w:num w:numId="47" w16cid:durableId="1423525507">
    <w:abstractNumId w:val="167"/>
  </w:num>
  <w:num w:numId="48" w16cid:durableId="896747516">
    <w:abstractNumId w:val="138"/>
  </w:num>
  <w:num w:numId="49" w16cid:durableId="954557198">
    <w:abstractNumId w:val="105"/>
  </w:num>
  <w:num w:numId="50" w16cid:durableId="1074202212">
    <w:abstractNumId w:val="28"/>
  </w:num>
  <w:num w:numId="51" w16cid:durableId="2061509998">
    <w:abstractNumId w:val="19"/>
  </w:num>
  <w:num w:numId="52" w16cid:durableId="2131438076">
    <w:abstractNumId w:val="155"/>
  </w:num>
  <w:num w:numId="53" w16cid:durableId="1170101194">
    <w:abstractNumId w:val="169"/>
  </w:num>
  <w:num w:numId="54" w16cid:durableId="1863280310">
    <w:abstractNumId w:val="144"/>
  </w:num>
  <w:num w:numId="55" w16cid:durableId="593710859">
    <w:abstractNumId w:val="40"/>
  </w:num>
  <w:num w:numId="56" w16cid:durableId="1834375413">
    <w:abstractNumId w:val="142"/>
  </w:num>
  <w:num w:numId="57" w16cid:durableId="455416188">
    <w:abstractNumId w:val="103"/>
  </w:num>
  <w:num w:numId="58" w16cid:durableId="84035514">
    <w:abstractNumId w:val="97"/>
  </w:num>
  <w:num w:numId="59" w16cid:durableId="1158114712">
    <w:abstractNumId w:val="70"/>
  </w:num>
  <w:num w:numId="60" w16cid:durableId="1198929183">
    <w:abstractNumId w:val="85"/>
  </w:num>
  <w:num w:numId="61" w16cid:durableId="1337465399">
    <w:abstractNumId w:val="76"/>
  </w:num>
  <w:num w:numId="62" w16cid:durableId="1848715934">
    <w:abstractNumId w:val="146"/>
  </w:num>
  <w:num w:numId="63" w16cid:durableId="1434589303">
    <w:abstractNumId w:val="94"/>
  </w:num>
  <w:num w:numId="64" w16cid:durableId="530192974">
    <w:abstractNumId w:val="125"/>
  </w:num>
  <w:num w:numId="65" w16cid:durableId="186262791">
    <w:abstractNumId w:val="124"/>
  </w:num>
  <w:num w:numId="66" w16cid:durableId="1699546201">
    <w:abstractNumId w:val="110"/>
  </w:num>
  <w:num w:numId="67" w16cid:durableId="600070096">
    <w:abstractNumId w:val="16"/>
  </w:num>
  <w:num w:numId="68" w16cid:durableId="2018655740">
    <w:abstractNumId w:val="108"/>
  </w:num>
  <w:num w:numId="69" w16cid:durableId="1582761129">
    <w:abstractNumId w:val="98"/>
  </w:num>
  <w:num w:numId="70" w16cid:durableId="1838619101">
    <w:abstractNumId w:val="87"/>
  </w:num>
  <w:num w:numId="71" w16cid:durableId="584995350">
    <w:abstractNumId w:val="119"/>
  </w:num>
  <w:num w:numId="72" w16cid:durableId="1720475177">
    <w:abstractNumId w:val="6"/>
  </w:num>
  <w:num w:numId="73" w16cid:durableId="466121142">
    <w:abstractNumId w:val="163"/>
  </w:num>
  <w:num w:numId="74" w16cid:durableId="2008709353">
    <w:abstractNumId w:val="7"/>
  </w:num>
  <w:num w:numId="75" w16cid:durableId="1639605577">
    <w:abstractNumId w:val="140"/>
  </w:num>
  <w:num w:numId="76" w16cid:durableId="1879126214">
    <w:abstractNumId w:val="128"/>
  </w:num>
  <w:num w:numId="77" w16cid:durableId="204492800">
    <w:abstractNumId w:val="130"/>
  </w:num>
  <w:num w:numId="78" w16cid:durableId="1810900306">
    <w:abstractNumId w:val="79"/>
  </w:num>
  <w:num w:numId="79" w16cid:durableId="960652056">
    <w:abstractNumId w:val="12"/>
  </w:num>
  <w:num w:numId="80" w16cid:durableId="1465002385">
    <w:abstractNumId w:val="157"/>
  </w:num>
  <w:num w:numId="81" w16cid:durableId="1019695891">
    <w:abstractNumId w:val="148"/>
  </w:num>
  <w:num w:numId="82" w16cid:durableId="1647933881">
    <w:abstractNumId w:val="26"/>
  </w:num>
  <w:num w:numId="83" w16cid:durableId="1248033880">
    <w:abstractNumId w:val="14"/>
  </w:num>
  <w:num w:numId="84" w16cid:durableId="392588084">
    <w:abstractNumId w:val="111"/>
  </w:num>
  <w:num w:numId="85" w16cid:durableId="2062707379">
    <w:abstractNumId w:val="43"/>
  </w:num>
  <w:num w:numId="86" w16cid:durableId="1566989772">
    <w:abstractNumId w:val="37"/>
  </w:num>
  <w:num w:numId="87" w16cid:durableId="893542963">
    <w:abstractNumId w:val="165"/>
  </w:num>
  <w:num w:numId="88" w16cid:durableId="1595168704">
    <w:abstractNumId w:val="38"/>
  </w:num>
  <w:num w:numId="89" w16cid:durableId="1500269795">
    <w:abstractNumId w:val="166"/>
  </w:num>
  <w:num w:numId="90" w16cid:durableId="1700080846">
    <w:abstractNumId w:val="47"/>
  </w:num>
  <w:num w:numId="91" w16cid:durableId="1388528470">
    <w:abstractNumId w:val="162"/>
  </w:num>
  <w:num w:numId="92" w16cid:durableId="227569838">
    <w:abstractNumId w:val="73"/>
  </w:num>
  <w:num w:numId="93" w16cid:durableId="1837188117">
    <w:abstractNumId w:val="63"/>
  </w:num>
  <w:num w:numId="94" w16cid:durableId="912352521">
    <w:abstractNumId w:val="115"/>
  </w:num>
  <w:num w:numId="95" w16cid:durableId="428965151">
    <w:abstractNumId w:val="160"/>
  </w:num>
  <w:num w:numId="96" w16cid:durableId="1853106194">
    <w:abstractNumId w:val="145"/>
  </w:num>
  <w:num w:numId="97" w16cid:durableId="868491701">
    <w:abstractNumId w:val="118"/>
  </w:num>
  <w:num w:numId="98" w16cid:durableId="580061461">
    <w:abstractNumId w:val="22"/>
  </w:num>
  <w:num w:numId="99" w16cid:durableId="1581940465">
    <w:abstractNumId w:val="122"/>
  </w:num>
  <w:num w:numId="100" w16cid:durableId="1507818703">
    <w:abstractNumId w:val="158"/>
  </w:num>
  <w:num w:numId="101" w16cid:durableId="1217937906">
    <w:abstractNumId w:val="30"/>
  </w:num>
  <w:num w:numId="102" w16cid:durableId="761218957">
    <w:abstractNumId w:val="48"/>
  </w:num>
  <w:num w:numId="103" w16cid:durableId="743185448">
    <w:abstractNumId w:val="134"/>
  </w:num>
  <w:num w:numId="104" w16cid:durableId="473258334">
    <w:abstractNumId w:val="62"/>
  </w:num>
  <w:num w:numId="105" w16cid:durableId="2001889484">
    <w:abstractNumId w:val="60"/>
  </w:num>
  <w:num w:numId="106" w16cid:durableId="195628836">
    <w:abstractNumId w:val="31"/>
  </w:num>
  <w:num w:numId="107" w16cid:durableId="901720083">
    <w:abstractNumId w:val="56"/>
  </w:num>
  <w:num w:numId="108" w16cid:durableId="1224291642">
    <w:abstractNumId w:val="39"/>
  </w:num>
  <w:num w:numId="109" w16cid:durableId="963274940">
    <w:abstractNumId w:val="45"/>
  </w:num>
  <w:num w:numId="110" w16cid:durableId="1101225089">
    <w:abstractNumId w:val="0"/>
  </w:num>
  <w:num w:numId="111" w16cid:durableId="500318403">
    <w:abstractNumId w:val="117"/>
  </w:num>
  <w:num w:numId="112" w16cid:durableId="312880056">
    <w:abstractNumId w:val="96"/>
  </w:num>
  <w:num w:numId="113" w16cid:durableId="341705684">
    <w:abstractNumId w:val="136"/>
  </w:num>
  <w:num w:numId="114" w16cid:durableId="1890609153">
    <w:abstractNumId w:val="92"/>
  </w:num>
  <w:num w:numId="115" w16cid:durableId="1320813392">
    <w:abstractNumId w:val="91"/>
  </w:num>
  <w:num w:numId="116" w16cid:durableId="35665693">
    <w:abstractNumId w:val="55"/>
  </w:num>
  <w:num w:numId="117" w16cid:durableId="236945138">
    <w:abstractNumId w:val="106"/>
  </w:num>
  <w:num w:numId="118" w16cid:durableId="271979843">
    <w:abstractNumId w:val="121"/>
  </w:num>
  <w:num w:numId="119" w16cid:durableId="1945570432">
    <w:abstractNumId w:val="112"/>
  </w:num>
  <w:num w:numId="120" w16cid:durableId="555093319">
    <w:abstractNumId w:val="64"/>
  </w:num>
  <w:num w:numId="121" w16cid:durableId="1207524408">
    <w:abstractNumId w:val="2"/>
  </w:num>
  <w:num w:numId="122" w16cid:durableId="1894995902">
    <w:abstractNumId w:val="113"/>
  </w:num>
  <w:num w:numId="123" w16cid:durableId="1228609118">
    <w:abstractNumId w:val="104"/>
  </w:num>
  <w:num w:numId="124" w16cid:durableId="1142380355">
    <w:abstractNumId w:val="143"/>
  </w:num>
  <w:num w:numId="125" w16cid:durableId="1488473023">
    <w:abstractNumId w:val="127"/>
  </w:num>
  <w:num w:numId="126" w16cid:durableId="1318873808">
    <w:abstractNumId w:val="107"/>
  </w:num>
  <w:num w:numId="127" w16cid:durableId="407655909">
    <w:abstractNumId w:val="151"/>
  </w:num>
  <w:num w:numId="128" w16cid:durableId="2096510558">
    <w:abstractNumId w:val="35"/>
  </w:num>
  <w:num w:numId="129" w16cid:durableId="1775008019">
    <w:abstractNumId w:val="150"/>
  </w:num>
  <w:num w:numId="130" w16cid:durableId="1876429994">
    <w:abstractNumId w:val="88"/>
  </w:num>
  <w:num w:numId="131" w16cid:durableId="1365516026">
    <w:abstractNumId w:val="32"/>
  </w:num>
  <w:num w:numId="132" w16cid:durableId="534076365">
    <w:abstractNumId w:val="18"/>
  </w:num>
  <w:num w:numId="133" w16cid:durableId="1747874094">
    <w:abstractNumId w:val="95"/>
  </w:num>
  <w:num w:numId="134" w16cid:durableId="21247210">
    <w:abstractNumId w:val="68"/>
  </w:num>
  <w:num w:numId="135" w16cid:durableId="260644889">
    <w:abstractNumId w:val="61"/>
  </w:num>
  <w:num w:numId="136" w16cid:durableId="978723889">
    <w:abstractNumId w:val="29"/>
  </w:num>
  <w:num w:numId="137" w16cid:durableId="490415665">
    <w:abstractNumId w:val="53"/>
  </w:num>
  <w:num w:numId="138" w16cid:durableId="1084572605">
    <w:abstractNumId w:val="153"/>
  </w:num>
  <w:num w:numId="139" w16cid:durableId="386992735">
    <w:abstractNumId w:val="25"/>
  </w:num>
  <w:num w:numId="140" w16cid:durableId="206573877">
    <w:abstractNumId w:val="114"/>
  </w:num>
  <w:num w:numId="141" w16cid:durableId="1802377717">
    <w:abstractNumId w:val="123"/>
  </w:num>
  <w:num w:numId="142" w16cid:durableId="292104123">
    <w:abstractNumId w:val="66"/>
  </w:num>
  <w:num w:numId="143" w16cid:durableId="1139229299">
    <w:abstractNumId w:val="5"/>
  </w:num>
  <w:num w:numId="144" w16cid:durableId="2134858833">
    <w:abstractNumId w:val="99"/>
  </w:num>
  <w:num w:numId="145" w16cid:durableId="1641420261">
    <w:abstractNumId w:val="13"/>
  </w:num>
  <w:num w:numId="146" w16cid:durableId="1674382872">
    <w:abstractNumId w:val="139"/>
  </w:num>
  <w:num w:numId="147" w16cid:durableId="598099509">
    <w:abstractNumId w:val="59"/>
  </w:num>
  <w:num w:numId="148" w16cid:durableId="534854772">
    <w:abstractNumId w:val="149"/>
  </w:num>
  <w:num w:numId="149" w16cid:durableId="985160639">
    <w:abstractNumId w:val="10"/>
  </w:num>
  <w:num w:numId="150" w16cid:durableId="1576476331">
    <w:abstractNumId w:val="78"/>
  </w:num>
  <w:num w:numId="151" w16cid:durableId="1485512846">
    <w:abstractNumId w:val="41"/>
  </w:num>
  <w:num w:numId="152" w16cid:durableId="1336222809">
    <w:abstractNumId w:val="100"/>
  </w:num>
  <w:num w:numId="153" w16cid:durableId="575211706">
    <w:abstractNumId w:val="36"/>
  </w:num>
  <w:num w:numId="154" w16cid:durableId="636571490">
    <w:abstractNumId w:val="81"/>
  </w:num>
  <w:num w:numId="155" w16cid:durableId="1844466662">
    <w:abstractNumId w:val="141"/>
  </w:num>
  <w:num w:numId="156" w16cid:durableId="672100829">
    <w:abstractNumId w:val="9"/>
  </w:num>
  <w:num w:numId="157" w16cid:durableId="505172789">
    <w:abstractNumId w:val="154"/>
  </w:num>
  <w:num w:numId="158" w16cid:durableId="995232074">
    <w:abstractNumId w:val="65"/>
  </w:num>
  <w:num w:numId="159" w16cid:durableId="1145438350">
    <w:abstractNumId w:val="164"/>
  </w:num>
  <w:num w:numId="160" w16cid:durableId="835920234">
    <w:abstractNumId w:val="33"/>
  </w:num>
  <w:num w:numId="161" w16cid:durableId="617613310">
    <w:abstractNumId w:val="126"/>
  </w:num>
  <w:num w:numId="162" w16cid:durableId="1405254473">
    <w:abstractNumId w:val="4"/>
  </w:num>
  <w:num w:numId="163" w16cid:durableId="1308389830">
    <w:abstractNumId w:val="27"/>
  </w:num>
  <w:num w:numId="164" w16cid:durableId="1756777235">
    <w:abstractNumId w:val="135"/>
  </w:num>
  <w:num w:numId="165" w16cid:durableId="949318084">
    <w:abstractNumId w:val="20"/>
  </w:num>
  <w:num w:numId="166" w16cid:durableId="1504903744">
    <w:abstractNumId w:val="161"/>
  </w:num>
  <w:num w:numId="167" w16cid:durableId="190805513">
    <w:abstractNumId w:val="49"/>
  </w:num>
  <w:num w:numId="168" w16cid:durableId="878124573">
    <w:abstractNumId w:val="1"/>
  </w:num>
  <w:num w:numId="169" w16cid:durableId="725955353">
    <w:abstractNumId w:val="11"/>
  </w:num>
  <w:num w:numId="170" w16cid:durableId="1156067242">
    <w:abstractNumId w:val="82"/>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0A"/>
    <w:rsid w:val="00000130"/>
    <w:rsid w:val="000009BF"/>
    <w:rsid w:val="000013B0"/>
    <w:rsid w:val="00001DC2"/>
    <w:rsid w:val="00002F3E"/>
    <w:rsid w:val="00003236"/>
    <w:rsid w:val="000039A2"/>
    <w:rsid w:val="000044BC"/>
    <w:rsid w:val="0000455D"/>
    <w:rsid w:val="00004681"/>
    <w:rsid w:val="000056F0"/>
    <w:rsid w:val="00006187"/>
    <w:rsid w:val="00006226"/>
    <w:rsid w:val="000102A1"/>
    <w:rsid w:val="00010C38"/>
    <w:rsid w:val="00011A0A"/>
    <w:rsid w:val="00011B51"/>
    <w:rsid w:val="00011E77"/>
    <w:rsid w:val="000124B9"/>
    <w:rsid w:val="000150E9"/>
    <w:rsid w:val="00015270"/>
    <w:rsid w:val="000156CF"/>
    <w:rsid w:val="0001666C"/>
    <w:rsid w:val="0001684B"/>
    <w:rsid w:val="00016BF5"/>
    <w:rsid w:val="00017C5C"/>
    <w:rsid w:val="000213DC"/>
    <w:rsid w:val="0002217D"/>
    <w:rsid w:val="00022591"/>
    <w:rsid w:val="00022F43"/>
    <w:rsid w:val="000231FF"/>
    <w:rsid w:val="0002387A"/>
    <w:rsid w:val="000241E6"/>
    <w:rsid w:val="00024496"/>
    <w:rsid w:val="0002566B"/>
    <w:rsid w:val="000261E6"/>
    <w:rsid w:val="000265EC"/>
    <w:rsid w:val="000274DB"/>
    <w:rsid w:val="00027F94"/>
    <w:rsid w:val="00030599"/>
    <w:rsid w:val="00031F05"/>
    <w:rsid w:val="00031FDC"/>
    <w:rsid w:val="000321DB"/>
    <w:rsid w:val="00032C06"/>
    <w:rsid w:val="000331EA"/>
    <w:rsid w:val="00035078"/>
    <w:rsid w:val="00036214"/>
    <w:rsid w:val="00036DD1"/>
    <w:rsid w:val="00037A95"/>
    <w:rsid w:val="00040290"/>
    <w:rsid w:val="00040720"/>
    <w:rsid w:val="00040EB5"/>
    <w:rsid w:val="00041EB1"/>
    <w:rsid w:val="0004262D"/>
    <w:rsid w:val="00042661"/>
    <w:rsid w:val="0004323A"/>
    <w:rsid w:val="00043D26"/>
    <w:rsid w:val="00043ED0"/>
    <w:rsid w:val="00044678"/>
    <w:rsid w:val="000458E8"/>
    <w:rsid w:val="00046054"/>
    <w:rsid w:val="00047066"/>
    <w:rsid w:val="00047475"/>
    <w:rsid w:val="00047537"/>
    <w:rsid w:val="00047EF1"/>
    <w:rsid w:val="000501FF"/>
    <w:rsid w:val="00050573"/>
    <w:rsid w:val="000511A7"/>
    <w:rsid w:val="000513A2"/>
    <w:rsid w:val="00052472"/>
    <w:rsid w:val="0005256F"/>
    <w:rsid w:val="00053900"/>
    <w:rsid w:val="00053D49"/>
    <w:rsid w:val="000541B0"/>
    <w:rsid w:val="0005490E"/>
    <w:rsid w:val="00054A48"/>
    <w:rsid w:val="00055262"/>
    <w:rsid w:val="00057162"/>
    <w:rsid w:val="0006037F"/>
    <w:rsid w:val="00061022"/>
    <w:rsid w:val="0006188D"/>
    <w:rsid w:val="000619FF"/>
    <w:rsid w:val="000627B5"/>
    <w:rsid w:val="00063272"/>
    <w:rsid w:val="00064708"/>
    <w:rsid w:val="0006470F"/>
    <w:rsid w:val="00064879"/>
    <w:rsid w:val="00065C4E"/>
    <w:rsid w:val="00065EF2"/>
    <w:rsid w:val="00066121"/>
    <w:rsid w:val="000665D4"/>
    <w:rsid w:val="0006668C"/>
    <w:rsid w:val="00067AB3"/>
    <w:rsid w:val="00067C26"/>
    <w:rsid w:val="0007361C"/>
    <w:rsid w:val="00073B1F"/>
    <w:rsid w:val="00073FE9"/>
    <w:rsid w:val="00074C33"/>
    <w:rsid w:val="00075BD8"/>
    <w:rsid w:val="0007622D"/>
    <w:rsid w:val="0007657D"/>
    <w:rsid w:val="00076EB5"/>
    <w:rsid w:val="0007716D"/>
    <w:rsid w:val="0007729C"/>
    <w:rsid w:val="00077D66"/>
    <w:rsid w:val="00080155"/>
    <w:rsid w:val="00080231"/>
    <w:rsid w:val="000804E7"/>
    <w:rsid w:val="00080E7D"/>
    <w:rsid w:val="000816C5"/>
    <w:rsid w:val="00081A25"/>
    <w:rsid w:val="00081EA7"/>
    <w:rsid w:val="00081FA6"/>
    <w:rsid w:val="000823C0"/>
    <w:rsid w:val="00082E02"/>
    <w:rsid w:val="00083A8F"/>
    <w:rsid w:val="0008402C"/>
    <w:rsid w:val="0008435A"/>
    <w:rsid w:val="00084968"/>
    <w:rsid w:val="00085173"/>
    <w:rsid w:val="00085CAA"/>
    <w:rsid w:val="00085D35"/>
    <w:rsid w:val="00087C29"/>
    <w:rsid w:val="000906E6"/>
    <w:rsid w:val="000907EF"/>
    <w:rsid w:val="00090C2F"/>
    <w:rsid w:val="00090D10"/>
    <w:rsid w:val="00091083"/>
    <w:rsid w:val="0009145D"/>
    <w:rsid w:val="0009193B"/>
    <w:rsid w:val="00091FAD"/>
    <w:rsid w:val="00091FCC"/>
    <w:rsid w:val="00092013"/>
    <w:rsid w:val="000923FE"/>
    <w:rsid w:val="00092475"/>
    <w:rsid w:val="00092804"/>
    <w:rsid w:val="0009391D"/>
    <w:rsid w:val="00094020"/>
    <w:rsid w:val="00096389"/>
    <w:rsid w:val="00096670"/>
    <w:rsid w:val="0009742E"/>
    <w:rsid w:val="0009795A"/>
    <w:rsid w:val="00097FC7"/>
    <w:rsid w:val="000A1153"/>
    <w:rsid w:val="000A29CB"/>
    <w:rsid w:val="000A3996"/>
    <w:rsid w:val="000A3C13"/>
    <w:rsid w:val="000A3DAC"/>
    <w:rsid w:val="000A4441"/>
    <w:rsid w:val="000A502F"/>
    <w:rsid w:val="000B0E87"/>
    <w:rsid w:val="000B0FEC"/>
    <w:rsid w:val="000B1191"/>
    <w:rsid w:val="000B1EB8"/>
    <w:rsid w:val="000B2330"/>
    <w:rsid w:val="000B24D4"/>
    <w:rsid w:val="000B390C"/>
    <w:rsid w:val="000B3982"/>
    <w:rsid w:val="000B408B"/>
    <w:rsid w:val="000B4098"/>
    <w:rsid w:val="000B5578"/>
    <w:rsid w:val="000B66E1"/>
    <w:rsid w:val="000B6A23"/>
    <w:rsid w:val="000B6B48"/>
    <w:rsid w:val="000B700F"/>
    <w:rsid w:val="000B7A2D"/>
    <w:rsid w:val="000B7B37"/>
    <w:rsid w:val="000C0355"/>
    <w:rsid w:val="000C0C34"/>
    <w:rsid w:val="000C137C"/>
    <w:rsid w:val="000C1899"/>
    <w:rsid w:val="000C2123"/>
    <w:rsid w:val="000C21EA"/>
    <w:rsid w:val="000C31C9"/>
    <w:rsid w:val="000C4D35"/>
    <w:rsid w:val="000C5E43"/>
    <w:rsid w:val="000C625B"/>
    <w:rsid w:val="000C6640"/>
    <w:rsid w:val="000C76CD"/>
    <w:rsid w:val="000C78CD"/>
    <w:rsid w:val="000D0DFB"/>
    <w:rsid w:val="000D125D"/>
    <w:rsid w:val="000D1886"/>
    <w:rsid w:val="000D23E5"/>
    <w:rsid w:val="000D2580"/>
    <w:rsid w:val="000D2612"/>
    <w:rsid w:val="000D35F5"/>
    <w:rsid w:val="000D380B"/>
    <w:rsid w:val="000D3FE3"/>
    <w:rsid w:val="000D47A0"/>
    <w:rsid w:val="000D5174"/>
    <w:rsid w:val="000D56F2"/>
    <w:rsid w:val="000D64E4"/>
    <w:rsid w:val="000D68C4"/>
    <w:rsid w:val="000D6BF1"/>
    <w:rsid w:val="000D77D4"/>
    <w:rsid w:val="000D7A64"/>
    <w:rsid w:val="000D7EE6"/>
    <w:rsid w:val="000E026E"/>
    <w:rsid w:val="000E0845"/>
    <w:rsid w:val="000E10C8"/>
    <w:rsid w:val="000E18A5"/>
    <w:rsid w:val="000E2182"/>
    <w:rsid w:val="000E29DA"/>
    <w:rsid w:val="000E33AB"/>
    <w:rsid w:val="000E33CB"/>
    <w:rsid w:val="000E511A"/>
    <w:rsid w:val="000E52E8"/>
    <w:rsid w:val="000E61E8"/>
    <w:rsid w:val="000E660F"/>
    <w:rsid w:val="000E6796"/>
    <w:rsid w:val="000F0A67"/>
    <w:rsid w:val="000F1FAA"/>
    <w:rsid w:val="000F2597"/>
    <w:rsid w:val="000F378F"/>
    <w:rsid w:val="000F3AEE"/>
    <w:rsid w:val="000F402D"/>
    <w:rsid w:val="000F4A6A"/>
    <w:rsid w:val="000F4CC4"/>
    <w:rsid w:val="000F5EFC"/>
    <w:rsid w:val="000F6470"/>
    <w:rsid w:val="000F7412"/>
    <w:rsid w:val="00100AEE"/>
    <w:rsid w:val="001017A9"/>
    <w:rsid w:val="0010236F"/>
    <w:rsid w:val="00102575"/>
    <w:rsid w:val="001025F9"/>
    <w:rsid w:val="00102699"/>
    <w:rsid w:val="0010371E"/>
    <w:rsid w:val="00103F11"/>
    <w:rsid w:val="001054D1"/>
    <w:rsid w:val="00105BAE"/>
    <w:rsid w:val="0010775E"/>
    <w:rsid w:val="00107A0C"/>
    <w:rsid w:val="00110F9C"/>
    <w:rsid w:val="0011125C"/>
    <w:rsid w:val="00111E9E"/>
    <w:rsid w:val="001133AC"/>
    <w:rsid w:val="001155BA"/>
    <w:rsid w:val="00115628"/>
    <w:rsid w:val="00115642"/>
    <w:rsid w:val="001158FF"/>
    <w:rsid w:val="00115F33"/>
    <w:rsid w:val="0011639B"/>
    <w:rsid w:val="001164DB"/>
    <w:rsid w:val="00116504"/>
    <w:rsid w:val="001165FB"/>
    <w:rsid w:val="00116714"/>
    <w:rsid w:val="00116807"/>
    <w:rsid w:val="00117391"/>
    <w:rsid w:val="00117FBF"/>
    <w:rsid w:val="00121321"/>
    <w:rsid w:val="00123322"/>
    <w:rsid w:val="00124585"/>
    <w:rsid w:val="001249EE"/>
    <w:rsid w:val="00124F38"/>
    <w:rsid w:val="00125477"/>
    <w:rsid w:val="00125D00"/>
    <w:rsid w:val="001266D9"/>
    <w:rsid w:val="00130B6D"/>
    <w:rsid w:val="001317CE"/>
    <w:rsid w:val="00131BFE"/>
    <w:rsid w:val="001321C0"/>
    <w:rsid w:val="001322B5"/>
    <w:rsid w:val="001324E4"/>
    <w:rsid w:val="00132777"/>
    <w:rsid w:val="00132884"/>
    <w:rsid w:val="00133063"/>
    <w:rsid w:val="001330D5"/>
    <w:rsid w:val="00134B55"/>
    <w:rsid w:val="001350FE"/>
    <w:rsid w:val="00135B3E"/>
    <w:rsid w:val="00135CD7"/>
    <w:rsid w:val="00137177"/>
    <w:rsid w:val="001375EF"/>
    <w:rsid w:val="001404FB"/>
    <w:rsid w:val="001405B2"/>
    <w:rsid w:val="00141501"/>
    <w:rsid w:val="00141512"/>
    <w:rsid w:val="00141D62"/>
    <w:rsid w:val="001420EA"/>
    <w:rsid w:val="00142107"/>
    <w:rsid w:val="001423D5"/>
    <w:rsid w:val="0014282E"/>
    <w:rsid w:val="0014314F"/>
    <w:rsid w:val="00143182"/>
    <w:rsid w:val="001434F4"/>
    <w:rsid w:val="00145C28"/>
    <w:rsid w:val="00145FFA"/>
    <w:rsid w:val="0014687B"/>
    <w:rsid w:val="00146EDB"/>
    <w:rsid w:val="001478DC"/>
    <w:rsid w:val="001500F0"/>
    <w:rsid w:val="00150FF6"/>
    <w:rsid w:val="00151E96"/>
    <w:rsid w:val="001522CD"/>
    <w:rsid w:val="001536E5"/>
    <w:rsid w:val="001548F4"/>
    <w:rsid w:val="001564A9"/>
    <w:rsid w:val="0015688F"/>
    <w:rsid w:val="00157C09"/>
    <w:rsid w:val="001609C7"/>
    <w:rsid w:val="001622A5"/>
    <w:rsid w:val="00162914"/>
    <w:rsid w:val="001647C5"/>
    <w:rsid w:val="0016529A"/>
    <w:rsid w:val="0016589F"/>
    <w:rsid w:val="001663CF"/>
    <w:rsid w:val="00166A08"/>
    <w:rsid w:val="00166DC0"/>
    <w:rsid w:val="001678CC"/>
    <w:rsid w:val="00170981"/>
    <w:rsid w:val="00171511"/>
    <w:rsid w:val="00172BAE"/>
    <w:rsid w:val="00173425"/>
    <w:rsid w:val="00174FE2"/>
    <w:rsid w:val="00175C0A"/>
    <w:rsid w:val="0017600E"/>
    <w:rsid w:val="001765E5"/>
    <w:rsid w:val="0017743C"/>
    <w:rsid w:val="00177980"/>
    <w:rsid w:val="00180DEE"/>
    <w:rsid w:val="00180F8C"/>
    <w:rsid w:val="00181297"/>
    <w:rsid w:val="001815C0"/>
    <w:rsid w:val="001822FD"/>
    <w:rsid w:val="00182A91"/>
    <w:rsid w:val="00182D51"/>
    <w:rsid w:val="00183877"/>
    <w:rsid w:val="00183F39"/>
    <w:rsid w:val="0018400B"/>
    <w:rsid w:val="00186F32"/>
    <w:rsid w:val="0018727E"/>
    <w:rsid w:val="00187FA6"/>
    <w:rsid w:val="0019042E"/>
    <w:rsid w:val="0019113C"/>
    <w:rsid w:val="00191882"/>
    <w:rsid w:val="00191908"/>
    <w:rsid w:val="00191BA4"/>
    <w:rsid w:val="001927BA"/>
    <w:rsid w:val="00192804"/>
    <w:rsid w:val="001943C3"/>
    <w:rsid w:val="00195588"/>
    <w:rsid w:val="001955F1"/>
    <w:rsid w:val="001958F5"/>
    <w:rsid w:val="00195BFE"/>
    <w:rsid w:val="00196824"/>
    <w:rsid w:val="0019791E"/>
    <w:rsid w:val="00197CE0"/>
    <w:rsid w:val="001A1498"/>
    <w:rsid w:val="001A19FB"/>
    <w:rsid w:val="001A1BC0"/>
    <w:rsid w:val="001A225B"/>
    <w:rsid w:val="001A27CD"/>
    <w:rsid w:val="001A2B4A"/>
    <w:rsid w:val="001A2B89"/>
    <w:rsid w:val="001A2BBF"/>
    <w:rsid w:val="001A32DC"/>
    <w:rsid w:val="001A350E"/>
    <w:rsid w:val="001A48C1"/>
    <w:rsid w:val="001A4BCC"/>
    <w:rsid w:val="001A77AA"/>
    <w:rsid w:val="001A7DDD"/>
    <w:rsid w:val="001B0041"/>
    <w:rsid w:val="001B0C82"/>
    <w:rsid w:val="001B172C"/>
    <w:rsid w:val="001B1CF0"/>
    <w:rsid w:val="001B3182"/>
    <w:rsid w:val="001B3F0C"/>
    <w:rsid w:val="001B451B"/>
    <w:rsid w:val="001B4CCF"/>
    <w:rsid w:val="001B4F9B"/>
    <w:rsid w:val="001B6392"/>
    <w:rsid w:val="001B6B8F"/>
    <w:rsid w:val="001B6E5B"/>
    <w:rsid w:val="001B7E36"/>
    <w:rsid w:val="001C14F4"/>
    <w:rsid w:val="001C1601"/>
    <w:rsid w:val="001C2C80"/>
    <w:rsid w:val="001C2CAD"/>
    <w:rsid w:val="001C2F98"/>
    <w:rsid w:val="001C4D3A"/>
    <w:rsid w:val="001C4E26"/>
    <w:rsid w:val="001C5191"/>
    <w:rsid w:val="001C5A5E"/>
    <w:rsid w:val="001C5C5A"/>
    <w:rsid w:val="001C6708"/>
    <w:rsid w:val="001C74BF"/>
    <w:rsid w:val="001D0F8D"/>
    <w:rsid w:val="001D2645"/>
    <w:rsid w:val="001D2704"/>
    <w:rsid w:val="001D2C39"/>
    <w:rsid w:val="001D3B06"/>
    <w:rsid w:val="001D3D77"/>
    <w:rsid w:val="001D49C3"/>
    <w:rsid w:val="001D5037"/>
    <w:rsid w:val="001D5547"/>
    <w:rsid w:val="001D5660"/>
    <w:rsid w:val="001D7527"/>
    <w:rsid w:val="001D797C"/>
    <w:rsid w:val="001D7AC6"/>
    <w:rsid w:val="001D7B2B"/>
    <w:rsid w:val="001D7DAF"/>
    <w:rsid w:val="001E024B"/>
    <w:rsid w:val="001E1205"/>
    <w:rsid w:val="001E1828"/>
    <w:rsid w:val="001E1AB2"/>
    <w:rsid w:val="001E1F7E"/>
    <w:rsid w:val="001E2722"/>
    <w:rsid w:val="001E2A66"/>
    <w:rsid w:val="001E3307"/>
    <w:rsid w:val="001E3561"/>
    <w:rsid w:val="001E44D9"/>
    <w:rsid w:val="001E5973"/>
    <w:rsid w:val="001E646E"/>
    <w:rsid w:val="001E7124"/>
    <w:rsid w:val="001E7691"/>
    <w:rsid w:val="001F036D"/>
    <w:rsid w:val="001F04CB"/>
    <w:rsid w:val="001F07CB"/>
    <w:rsid w:val="001F0D5F"/>
    <w:rsid w:val="001F2171"/>
    <w:rsid w:val="001F2541"/>
    <w:rsid w:val="001F2977"/>
    <w:rsid w:val="001F2EB0"/>
    <w:rsid w:val="001F390C"/>
    <w:rsid w:val="001F3978"/>
    <w:rsid w:val="001F3F2F"/>
    <w:rsid w:val="001F498B"/>
    <w:rsid w:val="001F52E4"/>
    <w:rsid w:val="001F55D8"/>
    <w:rsid w:val="001F5923"/>
    <w:rsid w:val="002009AA"/>
    <w:rsid w:val="00201249"/>
    <w:rsid w:val="00201630"/>
    <w:rsid w:val="00201F61"/>
    <w:rsid w:val="00203AFF"/>
    <w:rsid w:val="002042C7"/>
    <w:rsid w:val="002059F5"/>
    <w:rsid w:val="002066BD"/>
    <w:rsid w:val="002067EE"/>
    <w:rsid w:val="002075DD"/>
    <w:rsid w:val="00207D40"/>
    <w:rsid w:val="00207DC2"/>
    <w:rsid w:val="0021059D"/>
    <w:rsid w:val="002111D5"/>
    <w:rsid w:val="00211478"/>
    <w:rsid w:val="0021282F"/>
    <w:rsid w:val="00212D52"/>
    <w:rsid w:val="00213302"/>
    <w:rsid w:val="002137DB"/>
    <w:rsid w:val="0021392B"/>
    <w:rsid w:val="00215AA4"/>
    <w:rsid w:val="00215B6F"/>
    <w:rsid w:val="00215D19"/>
    <w:rsid w:val="00216E5F"/>
    <w:rsid w:val="00216ECA"/>
    <w:rsid w:val="00217D4A"/>
    <w:rsid w:val="00221912"/>
    <w:rsid w:val="00221ABF"/>
    <w:rsid w:val="00221E3F"/>
    <w:rsid w:val="002222F4"/>
    <w:rsid w:val="00222D4D"/>
    <w:rsid w:val="002241A7"/>
    <w:rsid w:val="00225EED"/>
    <w:rsid w:val="002260FF"/>
    <w:rsid w:val="002267A2"/>
    <w:rsid w:val="002267DA"/>
    <w:rsid w:val="0022692F"/>
    <w:rsid w:val="00226AB2"/>
    <w:rsid w:val="0022744E"/>
    <w:rsid w:val="00227D7A"/>
    <w:rsid w:val="00230085"/>
    <w:rsid w:val="002302AE"/>
    <w:rsid w:val="00231579"/>
    <w:rsid w:val="002317AF"/>
    <w:rsid w:val="00231AAD"/>
    <w:rsid w:val="0023338E"/>
    <w:rsid w:val="00233AC9"/>
    <w:rsid w:val="00233B96"/>
    <w:rsid w:val="002343E7"/>
    <w:rsid w:val="00234D40"/>
    <w:rsid w:val="002351AF"/>
    <w:rsid w:val="00236566"/>
    <w:rsid w:val="00237482"/>
    <w:rsid w:val="00237BE3"/>
    <w:rsid w:val="002419E4"/>
    <w:rsid w:val="00241AC2"/>
    <w:rsid w:val="00241DE4"/>
    <w:rsid w:val="002428DB"/>
    <w:rsid w:val="00242D57"/>
    <w:rsid w:val="002433A2"/>
    <w:rsid w:val="00243DEE"/>
    <w:rsid w:val="00243F77"/>
    <w:rsid w:val="00244DD5"/>
    <w:rsid w:val="00245335"/>
    <w:rsid w:val="00245C04"/>
    <w:rsid w:val="00245E22"/>
    <w:rsid w:val="00246789"/>
    <w:rsid w:val="002469A3"/>
    <w:rsid w:val="00246B8E"/>
    <w:rsid w:val="002470DA"/>
    <w:rsid w:val="00247EA1"/>
    <w:rsid w:val="00250A4D"/>
    <w:rsid w:val="00251C84"/>
    <w:rsid w:val="00252607"/>
    <w:rsid w:val="00252912"/>
    <w:rsid w:val="00252F26"/>
    <w:rsid w:val="0025385E"/>
    <w:rsid w:val="00253BD6"/>
    <w:rsid w:val="00254073"/>
    <w:rsid w:val="002541C5"/>
    <w:rsid w:val="002544F4"/>
    <w:rsid w:val="0025461A"/>
    <w:rsid w:val="00255160"/>
    <w:rsid w:val="00255873"/>
    <w:rsid w:val="00256322"/>
    <w:rsid w:val="002569A3"/>
    <w:rsid w:val="00256F3A"/>
    <w:rsid w:val="00257377"/>
    <w:rsid w:val="0025776B"/>
    <w:rsid w:val="002605CF"/>
    <w:rsid w:val="0026089B"/>
    <w:rsid w:val="00260B03"/>
    <w:rsid w:val="00260C69"/>
    <w:rsid w:val="00260FAC"/>
    <w:rsid w:val="0026202B"/>
    <w:rsid w:val="00263EEA"/>
    <w:rsid w:val="00264743"/>
    <w:rsid w:val="0026479B"/>
    <w:rsid w:val="002654D7"/>
    <w:rsid w:val="00265EB8"/>
    <w:rsid w:val="00266040"/>
    <w:rsid w:val="00266507"/>
    <w:rsid w:val="00270287"/>
    <w:rsid w:val="0027034D"/>
    <w:rsid w:val="00270A03"/>
    <w:rsid w:val="00270D8D"/>
    <w:rsid w:val="00271A6A"/>
    <w:rsid w:val="0027219C"/>
    <w:rsid w:val="00272D26"/>
    <w:rsid w:val="002750F5"/>
    <w:rsid w:val="00275337"/>
    <w:rsid w:val="00275D29"/>
    <w:rsid w:val="00276DCE"/>
    <w:rsid w:val="00276E10"/>
    <w:rsid w:val="002804C7"/>
    <w:rsid w:val="0028077D"/>
    <w:rsid w:val="002809A4"/>
    <w:rsid w:val="00280D8C"/>
    <w:rsid w:val="002810BC"/>
    <w:rsid w:val="002829C4"/>
    <w:rsid w:val="002829E8"/>
    <w:rsid w:val="002830CC"/>
    <w:rsid w:val="00283106"/>
    <w:rsid w:val="00284456"/>
    <w:rsid w:val="0028500C"/>
    <w:rsid w:val="002855CF"/>
    <w:rsid w:val="002860E5"/>
    <w:rsid w:val="00286E3D"/>
    <w:rsid w:val="0028771F"/>
    <w:rsid w:val="00291721"/>
    <w:rsid w:val="002920D2"/>
    <w:rsid w:val="00293146"/>
    <w:rsid w:val="00293248"/>
    <w:rsid w:val="00293BEF"/>
    <w:rsid w:val="0029424B"/>
    <w:rsid w:val="00295D27"/>
    <w:rsid w:val="00296639"/>
    <w:rsid w:val="0029796E"/>
    <w:rsid w:val="002979C4"/>
    <w:rsid w:val="00297C8B"/>
    <w:rsid w:val="002A0334"/>
    <w:rsid w:val="002A0349"/>
    <w:rsid w:val="002A162B"/>
    <w:rsid w:val="002A1BAE"/>
    <w:rsid w:val="002A21B9"/>
    <w:rsid w:val="002A2B53"/>
    <w:rsid w:val="002A30BA"/>
    <w:rsid w:val="002A37F3"/>
    <w:rsid w:val="002A3C36"/>
    <w:rsid w:val="002A3F49"/>
    <w:rsid w:val="002A4444"/>
    <w:rsid w:val="002A4A9D"/>
    <w:rsid w:val="002A597B"/>
    <w:rsid w:val="002A59BE"/>
    <w:rsid w:val="002A601D"/>
    <w:rsid w:val="002A6088"/>
    <w:rsid w:val="002A6383"/>
    <w:rsid w:val="002A6886"/>
    <w:rsid w:val="002A69FD"/>
    <w:rsid w:val="002A6A75"/>
    <w:rsid w:val="002A6F8C"/>
    <w:rsid w:val="002A73EF"/>
    <w:rsid w:val="002A7D18"/>
    <w:rsid w:val="002A7DD9"/>
    <w:rsid w:val="002A7EFA"/>
    <w:rsid w:val="002B00F1"/>
    <w:rsid w:val="002B09DA"/>
    <w:rsid w:val="002B0AC6"/>
    <w:rsid w:val="002B0E21"/>
    <w:rsid w:val="002B1340"/>
    <w:rsid w:val="002B3D44"/>
    <w:rsid w:val="002B47C2"/>
    <w:rsid w:val="002B4B20"/>
    <w:rsid w:val="002B6846"/>
    <w:rsid w:val="002B763B"/>
    <w:rsid w:val="002B77E9"/>
    <w:rsid w:val="002B7A92"/>
    <w:rsid w:val="002B7BCB"/>
    <w:rsid w:val="002C03C9"/>
    <w:rsid w:val="002C058F"/>
    <w:rsid w:val="002C0FA4"/>
    <w:rsid w:val="002C1033"/>
    <w:rsid w:val="002C13DA"/>
    <w:rsid w:val="002C1C07"/>
    <w:rsid w:val="002C1EDA"/>
    <w:rsid w:val="002C2392"/>
    <w:rsid w:val="002C2919"/>
    <w:rsid w:val="002C2E8D"/>
    <w:rsid w:val="002C3297"/>
    <w:rsid w:val="002C32EA"/>
    <w:rsid w:val="002C34DF"/>
    <w:rsid w:val="002C3653"/>
    <w:rsid w:val="002C379D"/>
    <w:rsid w:val="002C3857"/>
    <w:rsid w:val="002C39D2"/>
    <w:rsid w:val="002C5110"/>
    <w:rsid w:val="002C5680"/>
    <w:rsid w:val="002C6D9C"/>
    <w:rsid w:val="002C7943"/>
    <w:rsid w:val="002C7D83"/>
    <w:rsid w:val="002D0750"/>
    <w:rsid w:val="002D0894"/>
    <w:rsid w:val="002D0FCE"/>
    <w:rsid w:val="002D237A"/>
    <w:rsid w:val="002D3080"/>
    <w:rsid w:val="002D34BA"/>
    <w:rsid w:val="002D418E"/>
    <w:rsid w:val="002D43AB"/>
    <w:rsid w:val="002D45EB"/>
    <w:rsid w:val="002D4934"/>
    <w:rsid w:val="002D5A46"/>
    <w:rsid w:val="002D6521"/>
    <w:rsid w:val="002D6A46"/>
    <w:rsid w:val="002D7633"/>
    <w:rsid w:val="002E12DC"/>
    <w:rsid w:val="002E1D56"/>
    <w:rsid w:val="002E2986"/>
    <w:rsid w:val="002E2ED7"/>
    <w:rsid w:val="002E3D51"/>
    <w:rsid w:val="002E4160"/>
    <w:rsid w:val="002E6110"/>
    <w:rsid w:val="002E7D3A"/>
    <w:rsid w:val="002F05C7"/>
    <w:rsid w:val="002F0938"/>
    <w:rsid w:val="002F09AC"/>
    <w:rsid w:val="002F0AB4"/>
    <w:rsid w:val="002F0F2D"/>
    <w:rsid w:val="002F12D4"/>
    <w:rsid w:val="002F2024"/>
    <w:rsid w:val="002F272A"/>
    <w:rsid w:val="002F3217"/>
    <w:rsid w:val="002F3C91"/>
    <w:rsid w:val="002F4061"/>
    <w:rsid w:val="002F52FD"/>
    <w:rsid w:val="002F5554"/>
    <w:rsid w:val="002F576F"/>
    <w:rsid w:val="002F5AA2"/>
    <w:rsid w:val="002F6031"/>
    <w:rsid w:val="002F61FC"/>
    <w:rsid w:val="002F62C8"/>
    <w:rsid w:val="002F688B"/>
    <w:rsid w:val="00300349"/>
    <w:rsid w:val="0030063D"/>
    <w:rsid w:val="00300BF6"/>
    <w:rsid w:val="003017B5"/>
    <w:rsid w:val="00302FEB"/>
    <w:rsid w:val="00304086"/>
    <w:rsid w:val="0030420D"/>
    <w:rsid w:val="00304C50"/>
    <w:rsid w:val="00305532"/>
    <w:rsid w:val="003056E0"/>
    <w:rsid w:val="003061E1"/>
    <w:rsid w:val="00307464"/>
    <w:rsid w:val="00307E9F"/>
    <w:rsid w:val="00310D1F"/>
    <w:rsid w:val="003111BA"/>
    <w:rsid w:val="00311981"/>
    <w:rsid w:val="00312DDE"/>
    <w:rsid w:val="003138C4"/>
    <w:rsid w:val="00313AB2"/>
    <w:rsid w:val="00313ADA"/>
    <w:rsid w:val="0031400D"/>
    <w:rsid w:val="003142C2"/>
    <w:rsid w:val="00314440"/>
    <w:rsid w:val="00316320"/>
    <w:rsid w:val="0031643B"/>
    <w:rsid w:val="0031711A"/>
    <w:rsid w:val="00317CF1"/>
    <w:rsid w:val="00317D9E"/>
    <w:rsid w:val="00317DC9"/>
    <w:rsid w:val="00320709"/>
    <w:rsid w:val="003218FF"/>
    <w:rsid w:val="00321FEA"/>
    <w:rsid w:val="00322705"/>
    <w:rsid w:val="00322D67"/>
    <w:rsid w:val="00322F09"/>
    <w:rsid w:val="003240EA"/>
    <w:rsid w:val="00324C4C"/>
    <w:rsid w:val="00325192"/>
    <w:rsid w:val="00326277"/>
    <w:rsid w:val="00327F43"/>
    <w:rsid w:val="003303D1"/>
    <w:rsid w:val="00330613"/>
    <w:rsid w:val="003309DE"/>
    <w:rsid w:val="003311ED"/>
    <w:rsid w:val="0033241C"/>
    <w:rsid w:val="00332ED7"/>
    <w:rsid w:val="00332F6E"/>
    <w:rsid w:val="003335E3"/>
    <w:rsid w:val="003336B3"/>
    <w:rsid w:val="0033462A"/>
    <w:rsid w:val="00334DF1"/>
    <w:rsid w:val="003351D4"/>
    <w:rsid w:val="00335DB1"/>
    <w:rsid w:val="00336712"/>
    <w:rsid w:val="0033690E"/>
    <w:rsid w:val="003405A3"/>
    <w:rsid w:val="003409A7"/>
    <w:rsid w:val="003415AB"/>
    <w:rsid w:val="00341600"/>
    <w:rsid w:val="00341ADA"/>
    <w:rsid w:val="00341CEF"/>
    <w:rsid w:val="00342E73"/>
    <w:rsid w:val="00343830"/>
    <w:rsid w:val="003439D5"/>
    <w:rsid w:val="00343BB9"/>
    <w:rsid w:val="00343EAF"/>
    <w:rsid w:val="003447C9"/>
    <w:rsid w:val="0034528B"/>
    <w:rsid w:val="00345659"/>
    <w:rsid w:val="00345DC4"/>
    <w:rsid w:val="00346CB2"/>
    <w:rsid w:val="003470C7"/>
    <w:rsid w:val="00347B90"/>
    <w:rsid w:val="003502ED"/>
    <w:rsid w:val="00350F8B"/>
    <w:rsid w:val="00351E8B"/>
    <w:rsid w:val="00352B90"/>
    <w:rsid w:val="00352FF5"/>
    <w:rsid w:val="00354563"/>
    <w:rsid w:val="0035504E"/>
    <w:rsid w:val="00355416"/>
    <w:rsid w:val="00355638"/>
    <w:rsid w:val="00355F44"/>
    <w:rsid w:val="003561A1"/>
    <w:rsid w:val="003561E4"/>
    <w:rsid w:val="00356429"/>
    <w:rsid w:val="00356847"/>
    <w:rsid w:val="003569DA"/>
    <w:rsid w:val="00356AF4"/>
    <w:rsid w:val="003575C1"/>
    <w:rsid w:val="00357EA8"/>
    <w:rsid w:val="003611B1"/>
    <w:rsid w:val="00361E7B"/>
    <w:rsid w:val="003621EC"/>
    <w:rsid w:val="00362B20"/>
    <w:rsid w:val="00363428"/>
    <w:rsid w:val="00364579"/>
    <w:rsid w:val="00364598"/>
    <w:rsid w:val="00365764"/>
    <w:rsid w:val="00366C5D"/>
    <w:rsid w:val="00366F36"/>
    <w:rsid w:val="00367229"/>
    <w:rsid w:val="00367308"/>
    <w:rsid w:val="003674EB"/>
    <w:rsid w:val="0036761B"/>
    <w:rsid w:val="00367D1D"/>
    <w:rsid w:val="00367F5A"/>
    <w:rsid w:val="00372224"/>
    <w:rsid w:val="00373C92"/>
    <w:rsid w:val="00373D1A"/>
    <w:rsid w:val="0037409F"/>
    <w:rsid w:val="0037489B"/>
    <w:rsid w:val="00375157"/>
    <w:rsid w:val="00375240"/>
    <w:rsid w:val="00375415"/>
    <w:rsid w:val="00375A8A"/>
    <w:rsid w:val="00375FD2"/>
    <w:rsid w:val="003767EA"/>
    <w:rsid w:val="00376A3B"/>
    <w:rsid w:val="00376CB0"/>
    <w:rsid w:val="00377652"/>
    <w:rsid w:val="00377970"/>
    <w:rsid w:val="00377C1C"/>
    <w:rsid w:val="00377CB8"/>
    <w:rsid w:val="0038082C"/>
    <w:rsid w:val="00380B4A"/>
    <w:rsid w:val="003818D0"/>
    <w:rsid w:val="00383214"/>
    <w:rsid w:val="00383875"/>
    <w:rsid w:val="00384378"/>
    <w:rsid w:val="00384BD2"/>
    <w:rsid w:val="00386714"/>
    <w:rsid w:val="00387655"/>
    <w:rsid w:val="00387F41"/>
    <w:rsid w:val="00390CDA"/>
    <w:rsid w:val="00391598"/>
    <w:rsid w:val="00391BAB"/>
    <w:rsid w:val="00392238"/>
    <w:rsid w:val="0039395D"/>
    <w:rsid w:val="00394013"/>
    <w:rsid w:val="003944B6"/>
    <w:rsid w:val="003956E3"/>
    <w:rsid w:val="00395833"/>
    <w:rsid w:val="003962F0"/>
    <w:rsid w:val="003A003A"/>
    <w:rsid w:val="003A0E4B"/>
    <w:rsid w:val="003A3043"/>
    <w:rsid w:val="003A3AC3"/>
    <w:rsid w:val="003A45F0"/>
    <w:rsid w:val="003A45F7"/>
    <w:rsid w:val="003A529D"/>
    <w:rsid w:val="003A716D"/>
    <w:rsid w:val="003A7194"/>
    <w:rsid w:val="003A7572"/>
    <w:rsid w:val="003A7954"/>
    <w:rsid w:val="003B028A"/>
    <w:rsid w:val="003B0620"/>
    <w:rsid w:val="003B0F1C"/>
    <w:rsid w:val="003B15EA"/>
    <w:rsid w:val="003B276F"/>
    <w:rsid w:val="003B29C0"/>
    <w:rsid w:val="003B312A"/>
    <w:rsid w:val="003B4F76"/>
    <w:rsid w:val="003B533D"/>
    <w:rsid w:val="003B5E0B"/>
    <w:rsid w:val="003B643D"/>
    <w:rsid w:val="003B76A1"/>
    <w:rsid w:val="003C282F"/>
    <w:rsid w:val="003C39AE"/>
    <w:rsid w:val="003C46B8"/>
    <w:rsid w:val="003C4B60"/>
    <w:rsid w:val="003C69F2"/>
    <w:rsid w:val="003C6E33"/>
    <w:rsid w:val="003C7FB3"/>
    <w:rsid w:val="003D03E7"/>
    <w:rsid w:val="003D0ABC"/>
    <w:rsid w:val="003D1EBF"/>
    <w:rsid w:val="003D1F07"/>
    <w:rsid w:val="003D1F1E"/>
    <w:rsid w:val="003D24F1"/>
    <w:rsid w:val="003D2652"/>
    <w:rsid w:val="003D3E44"/>
    <w:rsid w:val="003D3FA9"/>
    <w:rsid w:val="003D41D4"/>
    <w:rsid w:val="003D4A95"/>
    <w:rsid w:val="003D4C00"/>
    <w:rsid w:val="003D4E76"/>
    <w:rsid w:val="003D4EC8"/>
    <w:rsid w:val="003D7B38"/>
    <w:rsid w:val="003E0DBF"/>
    <w:rsid w:val="003E0F53"/>
    <w:rsid w:val="003E1024"/>
    <w:rsid w:val="003E14EE"/>
    <w:rsid w:val="003E2446"/>
    <w:rsid w:val="003E2764"/>
    <w:rsid w:val="003E34C6"/>
    <w:rsid w:val="003E38A4"/>
    <w:rsid w:val="003E3BE3"/>
    <w:rsid w:val="003E4918"/>
    <w:rsid w:val="003E7CCF"/>
    <w:rsid w:val="003F058C"/>
    <w:rsid w:val="003F0DA4"/>
    <w:rsid w:val="003F2259"/>
    <w:rsid w:val="003F2557"/>
    <w:rsid w:val="003F2AD5"/>
    <w:rsid w:val="003F2EC5"/>
    <w:rsid w:val="003F31F4"/>
    <w:rsid w:val="003F402B"/>
    <w:rsid w:val="003F5F92"/>
    <w:rsid w:val="003F6CD1"/>
    <w:rsid w:val="003F6DE4"/>
    <w:rsid w:val="003F7490"/>
    <w:rsid w:val="004009A5"/>
    <w:rsid w:val="004012A1"/>
    <w:rsid w:val="0040197E"/>
    <w:rsid w:val="00402072"/>
    <w:rsid w:val="00402379"/>
    <w:rsid w:val="004023E9"/>
    <w:rsid w:val="0040351E"/>
    <w:rsid w:val="00405AC4"/>
    <w:rsid w:val="00406227"/>
    <w:rsid w:val="004062A7"/>
    <w:rsid w:val="004063F0"/>
    <w:rsid w:val="00406F7A"/>
    <w:rsid w:val="00407398"/>
    <w:rsid w:val="004104B6"/>
    <w:rsid w:val="00410684"/>
    <w:rsid w:val="00410D91"/>
    <w:rsid w:val="00412775"/>
    <w:rsid w:val="004130B6"/>
    <w:rsid w:val="00413883"/>
    <w:rsid w:val="00413BBE"/>
    <w:rsid w:val="004145D4"/>
    <w:rsid w:val="0041494A"/>
    <w:rsid w:val="00414FC7"/>
    <w:rsid w:val="0041523E"/>
    <w:rsid w:val="00415976"/>
    <w:rsid w:val="00415B8A"/>
    <w:rsid w:val="00415CF8"/>
    <w:rsid w:val="00415ECA"/>
    <w:rsid w:val="0041606A"/>
    <w:rsid w:val="00416F40"/>
    <w:rsid w:val="00417A63"/>
    <w:rsid w:val="00420041"/>
    <w:rsid w:val="004202EB"/>
    <w:rsid w:val="0042040D"/>
    <w:rsid w:val="00420984"/>
    <w:rsid w:val="00420A96"/>
    <w:rsid w:val="00420C5F"/>
    <w:rsid w:val="00421001"/>
    <w:rsid w:val="00422476"/>
    <w:rsid w:val="00423F4F"/>
    <w:rsid w:val="0042532A"/>
    <w:rsid w:val="0042536A"/>
    <w:rsid w:val="00426471"/>
    <w:rsid w:val="00426578"/>
    <w:rsid w:val="00426BC9"/>
    <w:rsid w:val="00427843"/>
    <w:rsid w:val="004317AB"/>
    <w:rsid w:val="004340C9"/>
    <w:rsid w:val="004340F7"/>
    <w:rsid w:val="00434949"/>
    <w:rsid w:val="00434B9A"/>
    <w:rsid w:val="0043571C"/>
    <w:rsid w:val="004358F9"/>
    <w:rsid w:val="00435AA4"/>
    <w:rsid w:val="0043711D"/>
    <w:rsid w:val="00437413"/>
    <w:rsid w:val="00437EAE"/>
    <w:rsid w:val="00440B8E"/>
    <w:rsid w:val="00440E25"/>
    <w:rsid w:val="00441905"/>
    <w:rsid w:val="00441E65"/>
    <w:rsid w:val="00441F1A"/>
    <w:rsid w:val="00444036"/>
    <w:rsid w:val="004440F1"/>
    <w:rsid w:val="00444130"/>
    <w:rsid w:val="004458CB"/>
    <w:rsid w:val="00445D9A"/>
    <w:rsid w:val="00446D03"/>
    <w:rsid w:val="00447133"/>
    <w:rsid w:val="00447175"/>
    <w:rsid w:val="00447808"/>
    <w:rsid w:val="0045020F"/>
    <w:rsid w:val="004535BF"/>
    <w:rsid w:val="00453AB1"/>
    <w:rsid w:val="00454372"/>
    <w:rsid w:val="00454411"/>
    <w:rsid w:val="004550C7"/>
    <w:rsid w:val="004556A5"/>
    <w:rsid w:val="00455AAF"/>
    <w:rsid w:val="0045612C"/>
    <w:rsid w:val="0045655F"/>
    <w:rsid w:val="00460010"/>
    <w:rsid w:val="0046008B"/>
    <w:rsid w:val="00460ADA"/>
    <w:rsid w:val="00461A9D"/>
    <w:rsid w:val="00462169"/>
    <w:rsid w:val="00462457"/>
    <w:rsid w:val="00462F6E"/>
    <w:rsid w:val="00463D10"/>
    <w:rsid w:val="004642D6"/>
    <w:rsid w:val="00464702"/>
    <w:rsid w:val="00464BC2"/>
    <w:rsid w:val="00465BC9"/>
    <w:rsid w:val="00465ECE"/>
    <w:rsid w:val="00466336"/>
    <w:rsid w:val="00466361"/>
    <w:rsid w:val="0046645C"/>
    <w:rsid w:val="00466650"/>
    <w:rsid w:val="004667D2"/>
    <w:rsid w:val="00470E43"/>
    <w:rsid w:val="00471711"/>
    <w:rsid w:val="00471E7E"/>
    <w:rsid w:val="0047256E"/>
    <w:rsid w:val="0047257A"/>
    <w:rsid w:val="004755D5"/>
    <w:rsid w:val="004757CF"/>
    <w:rsid w:val="00475B4D"/>
    <w:rsid w:val="00475D12"/>
    <w:rsid w:val="0047702A"/>
    <w:rsid w:val="0047725C"/>
    <w:rsid w:val="00477B06"/>
    <w:rsid w:val="00477E4B"/>
    <w:rsid w:val="0048080B"/>
    <w:rsid w:val="0048089F"/>
    <w:rsid w:val="00480EE1"/>
    <w:rsid w:val="00482096"/>
    <w:rsid w:val="00483A55"/>
    <w:rsid w:val="00484005"/>
    <w:rsid w:val="004840CB"/>
    <w:rsid w:val="00485156"/>
    <w:rsid w:val="0048588A"/>
    <w:rsid w:val="0048684C"/>
    <w:rsid w:val="0048781B"/>
    <w:rsid w:val="00487CBD"/>
    <w:rsid w:val="0049014F"/>
    <w:rsid w:val="00490F86"/>
    <w:rsid w:val="00491658"/>
    <w:rsid w:val="004916CB"/>
    <w:rsid w:val="00493651"/>
    <w:rsid w:val="00494844"/>
    <w:rsid w:val="00494FC4"/>
    <w:rsid w:val="00496379"/>
    <w:rsid w:val="004964EE"/>
    <w:rsid w:val="004968AB"/>
    <w:rsid w:val="0049771F"/>
    <w:rsid w:val="004979A3"/>
    <w:rsid w:val="00497A3B"/>
    <w:rsid w:val="004A08FE"/>
    <w:rsid w:val="004A0B7A"/>
    <w:rsid w:val="004A17C9"/>
    <w:rsid w:val="004A3B22"/>
    <w:rsid w:val="004A415A"/>
    <w:rsid w:val="004A4622"/>
    <w:rsid w:val="004A559B"/>
    <w:rsid w:val="004A5B93"/>
    <w:rsid w:val="004A5E20"/>
    <w:rsid w:val="004A7C39"/>
    <w:rsid w:val="004B0D31"/>
    <w:rsid w:val="004B1099"/>
    <w:rsid w:val="004B14F0"/>
    <w:rsid w:val="004B198F"/>
    <w:rsid w:val="004B1E6C"/>
    <w:rsid w:val="004B1FB6"/>
    <w:rsid w:val="004B29B1"/>
    <w:rsid w:val="004B426A"/>
    <w:rsid w:val="004B4764"/>
    <w:rsid w:val="004B4A47"/>
    <w:rsid w:val="004B59DD"/>
    <w:rsid w:val="004B5A4D"/>
    <w:rsid w:val="004B6363"/>
    <w:rsid w:val="004B6833"/>
    <w:rsid w:val="004B6CAF"/>
    <w:rsid w:val="004B79EB"/>
    <w:rsid w:val="004B7CF0"/>
    <w:rsid w:val="004C037E"/>
    <w:rsid w:val="004C0DB6"/>
    <w:rsid w:val="004C128B"/>
    <w:rsid w:val="004C1B97"/>
    <w:rsid w:val="004C1F19"/>
    <w:rsid w:val="004C2B67"/>
    <w:rsid w:val="004C3584"/>
    <w:rsid w:val="004C40BB"/>
    <w:rsid w:val="004C44D9"/>
    <w:rsid w:val="004C5AFB"/>
    <w:rsid w:val="004C5BEC"/>
    <w:rsid w:val="004C6198"/>
    <w:rsid w:val="004C628E"/>
    <w:rsid w:val="004C654D"/>
    <w:rsid w:val="004C6A89"/>
    <w:rsid w:val="004C749F"/>
    <w:rsid w:val="004C7E22"/>
    <w:rsid w:val="004C7FBB"/>
    <w:rsid w:val="004D0507"/>
    <w:rsid w:val="004D0B2D"/>
    <w:rsid w:val="004D0D9E"/>
    <w:rsid w:val="004D0E1C"/>
    <w:rsid w:val="004D1361"/>
    <w:rsid w:val="004D2B86"/>
    <w:rsid w:val="004D2E3C"/>
    <w:rsid w:val="004D328A"/>
    <w:rsid w:val="004D3483"/>
    <w:rsid w:val="004D4160"/>
    <w:rsid w:val="004D4681"/>
    <w:rsid w:val="004D4E91"/>
    <w:rsid w:val="004D72F3"/>
    <w:rsid w:val="004D73FD"/>
    <w:rsid w:val="004E02D8"/>
    <w:rsid w:val="004E05AA"/>
    <w:rsid w:val="004E0A3F"/>
    <w:rsid w:val="004E16C7"/>
    <w:rsid w:val="004E265D"/>
    <w:rsid w:val="004E3C16"/>
    <w:rsid w:val="004E3E78"/>
    <w:rsid w:val="004E4290"/>
    <w:rsid w:val="004E46E4"/>
    <w:rsid w:val="004E590C"/>
    <w:rsid w:val="004F1088"/>
    <w:rsid w:val="004F29BB"/>
    <w:rsid w:val="004F303C"/>
    <w:rsid w:val="004F37B4"/>
    <w:rsid w:val="004F3EE7"/>
    <w:rsid w:val="004F448E"/>
    <w:rsid w:val="004F67F5"/>
    <w:rsid w:val="004F68FF"/>
    <w:rsid w:val="004F78FC"/>
    <w:rsid w:val="004F79A0"/>
    <w:rsid w:val="0050067B"/>
    <w:rsid w:val="00500963"/>
    <w:rsid w:val="00500E77"/>
    <w:rsid w:val="00501C24"/>
    <w:rsid w:val="005024E0"/>
    <w:rsid w:val="00502506"/>
    <w:rsid w:val="005026D4"/>
    <w:rsid w:val="005029AE"/>
    <w:rsid w:val="00502E6C"/>
    <w:rsid w:val="00503CEA"/>
    <w:rsid w:val="0050419F"/>
    <w:rsid w:val="00504CE8"/>
    <w:rsid w:val="005061BF"/>
    <w:rsid w:val="00507ACB"/>
    <w:rsid w:val="00510968"/>
    <w:rsid w:val="00510CA6"/>
    <w:rsid w:val="00510F01"/>
    <w:rsid w:val="00511C2E"/>
    <w:rsid w:val="00511E57"/>
    <w:rsid w:val="005125B8"/>
    <w:rsid w:val="0051264F"/>
    <w:rsid w:val="005127A1"/>
    <w:rsid w:val="00512D4B"/>
    <w:rsid w:val="00513F84"/>
    <w:rsid w:val="00514606"/>
    <w:rsid w:val="0051546C"/>
    <w:rsid w:val="00515C92"/>
    <w:rsid w:val="0052034B"/>
    <w:rsid w:val="00520876"/>
    <w:rsid w:val="00520A3E"/>
    <w:rsid w:val="00520ED8"/>
    <w:rsid w:val="00521510"/>
    <w:rsid w:val="00521C91"/>
    <w:rsid w:val="00522C40"/>
    <w:rsid w:val="00522E09"/>
    <w:rsid w:val="00522EDD"/>
    <w:rsid w:val="00523D85"/>
    <w:rsid w:val="005240C0"/>
    <w:rsid w:val="00525FBA"/>
    <w:rsid w:val="005300C8"/>
    <w:rsid w:val="00531D29"/>
    <w:rsid w:val="005328EE"/>
    <w:rsid w:val="0053292E"/>
    <w:rsid w:val="00532CB6"/>
    <w:rsid w:val="005331BD"/>
    <w:rsid w:val="00533646"/>
    <w:rsid w:val="00533C84"/>
    <w:rsid w:val="00534B07"/>
    <w:rsid w:val="00534C3F"/>
    <w:rsid w:val="00534CEE"/>
    <w:rsid w:val="00534F27"/>
    <w:rsid w:val="005353F6"/>
    <w:rsid w:val="00535EA9"/>
    <w:rsid w:val="00536E86"/>
    <w:rsid w:val="005370A6"/>
    <w:rsid w:val="00537F11"/>
    <w:rsid w:val="00540BCD"/>
    <w:rsid w:val="00541AA5"/>
    <w:rsid w:val="0054222B"/>
    <w:rsid w:val="00544586"/>
    <w:rsid w:val="00545B52"/>
    <w:rsid w:val="00545E62"/>
    <w:rsid w:val="00545F91"/>
    <w:rsid w:val="00546D2F"/>
    <w:rsid w:val="0054741E"/>
    <w:rsid w:val="00547C15"/>
    <w:rsid w:val="00550731"/>
    <w:rsid w:val="005508B8"/>
    <w:rsid w:val="005515AE"/>
    <w:rsid w:val="0055175B"/>
    <w:rsid w:val="00551AA6"/>
    <w:rsid w:val="00551B9A"/>
    <w:rsid w:val="00551ED2"/>
    <w:rsid w:val="0055201C"/>
    <w:rsid w:val="0055255E"/>
    <w:rsid w:val="005530F2"/>
    <w:rsid w:val="00554AA7"/>
    <w:rsid w:val="00554B6A"/>
    <w:rsid w:val="005555B4"/>
    <w:rsid w:val="00555F14"/>
    <w:rsid w:val="00555FBA"/>
    <w:rsid w:val="0055718B"/>
    <w:rsid w:val="005571A0"/>
    <w:rsid w:val="0055720C"/>
    <w:rsid w:val="00557DA9"/>
    <w:rsid w:val="00557FCB"/>
    <w:rsid w:val="00560AF6"/>
    <w:rsid w:val="00561DBC"/>
    <w:rsid w:val="00562097"/>
    <w:rsid w:val="00562A79"/>
    <w:rsid w:val="00562C4C"/>
    <w:rsid w:val="00563A9A"/>
    <w:rsid w:val="005648B8"/>
    <w:rsid w:val="00564EDF"/>
    <w:rsid w:val="005650E6"/>
    <w:rsid w:val="0056521A"/>
    <w:rsid w:val="00566626"/>
    <w:rsid w:val="005666A1"/>
    <w:rsid w:val="00566F1F"/>
    <w:rsid w:val="005671B4"/>
    <w:rsid w:val="00567807"/>
    <w:rsid w:val="005706B9"/>
    <w:rsid w:val="00571FC1"/>
    <w:rsid w:val="00572338"/>
    <w:rsid w:val="00575A6D"/>
    <w:rsid w:val="00577263"/>
    <w:rsid w:val="0057730B"/>
    <w:rsid w:val="00577E13"/>
    <w:rsid w:val="0058019B"/>
    <w:rsid w:val="005826A0"/>
    <w:rsid w:val="00582A32"/>
    <w:rsid w:val="00583339"/>
    <w:rsid w:val="00583857"/>
    <w:rsid w:val="005839D1"/>
    <w:rsid w:val="00583AD4"/>
    <w:rsid w:val="00583B74"/>
    <w:rsid w:val="00584B76"/>
    <w:rsid w:val="00584B7C"/>
    <w:rsid w:val="00584BF7"/>
    <w:rsid w:val="00584C30"/>
    <w:rsid w:val="00584FC8"/>
    <w:rsid w:val="00585428"/>
    <w:rsid w:val="005855C4"/>
    <w:rsid w:val="005866DA"/>
    <w:rsid w:val="00586B53"/>
    <w:rsid w:val="00587A9F"/>
    <w:rsid w:val="00587FBC"/>
    <w:rsid w:val="00590384"/>
    <w:rsid w:val="00590FD9"/>
    <w:rsid w:val="00591E53"/>
    <w:rsid w:val="005922D8"/>
    <w:rsid w:val="005938FF"/>
    <w:rsid w:val="005945AE"/>
    <w:rsid w:val="00594DAF"/>
    <w:rsid w:val="00596074"/>
    <w:rsid w:val="00596856"/>
    <w:rsid w:val="0059696F"/>
    <w:rsid w:val="00596BFF"/>
    <w:rsid w:val="00596C01"/>
    <w:rsid w:val="00597686"/>
    <w:rsid w:val="00597AD0"/>
    <w:rsid w:val="00597D20"/>
    <w:rsid w:val="005A09D8"/>
    <w:rsid w:val="005A0DC2"/>
    <w:rsid w:val="005A167F"/>
    <w:rsid w:val="005A1C62"/>
    <w:rsid w:val="005A2F90"/>
    <w:rsid w:val="005A342D"/>
    <w:rsid w:val="005A344A"/>
    <w:rsid w:val="005A45A0"/>
    <w:rsid w:val="005A4CD9"/>
    <w:rsid w:val="005A502F"/>
    <w:rsid w:val="005A535D"/>
    <w:rsid w:val="005A5EF5"/>
    <w:rsid w:val="005A628D"/>
    <w:rsid w:val="005A73EC"/>
    <w:rsid w:val="005A7BE2"/>
    <w:rsid w:val="005B052B"/>
    <w:rsid w:val="005B1B0B"/>
    <w:rsid w:val="005B1FE0"/>
    <w:rsid w:val="005B2563"/>
    <w:rsid w:val="005B2BEB"/>
    <w:rsid w:val="005B3760"/>
    <w:rsid w:val="005B4E18"/>
    <w:rsid w:val="005B4F62"/>
    <w:rsid w:val="005B615F"/>
    <w:rsid w:val="005B7259"/>
    <w:rsid w:val="005B772B"/>
    <w:rsid w:val="005B7E05"/>
    <w:rsid w:val="005C02BD"/>
    <w:rsid w:val="005C07A7"/>
    <w:rsid w:val="005C07FC"/>
    <w:rsid w:val="005C128B"/>
    <w:rsid w:val="005C2177"/>
    <w:rsid w:val="005C321F"/>
    <w:rsid w:val="005C3DD0"/>
    <w:rsid w:val="005C5274"/>
    <w:rsid w:val="005C565C"/>
    <w:rsid w:val="005C6B1D"/>
    <w:rsid w:val="005C7145"/>
    <w:rsid w:val="005C741E"/>
    <w:rsid w:val="005C7CF7"/>
    <w:rsid w:val="005D08E4"/>
    <w:rsid w:val="005D0A88"/>
    <w:rsid w:val="005D0F01"/>
    <w:rsid w:val="005D1999"/>
    <w:rsid w:val="005D19FB"/>
    <w:rsid w:val="005D1BB1"/>
    <w:rsid w:val="005D1EC2"/>
    <w:rsid w:val="005D21FF"/>
    <w:rsid w:val="005D304F"/>
    <w:rsid w:val="005D3C96"/>
    <w:rsid w:val="005D4E4E"/>
    <w:rsid w:val="005D5C20"/>
    <w:rsid w:val="005D6FB9"/>
    <w:rsid w:val="005D7D74"/>
    <w:rsid w:val="005E0256"/>
    <w:rsid w:val="005E0661"/>
    <w:rsid w:val="005E2B00"/>
    <w:rsid w:val="005E2E9C"/>
    <w:rsid w:val="005E3114"/>
    <w:rsid w:val="005E4587"/>
    <w:rsid w:val="005E475A"/>
    <w:rsid w:val="005E49BA"/>
    <w:rsid w:val="005E5078"/>
    <w:rsid w:val="005E5705"/>
    <w:rsid w:val="005E6CD4"/>
    <w:rsid w:val="005F052C"/>
    <w:rsid w:val="005F098B"/>
    <w:rsid w:val="005F0E0E"/>
    <w:rsid w:val="005F1399"/>
    <w:rsid w:val="005F2351"/>
    <w:rsid w:val="005F31D8"/>
    <w:rsid w:val="005F3F26"/>
    <w:rsid w:val="005F5AF2"/>
    <w:rsid w:val="005F6BEC"/>
    <w:rsid w:val="005F7E01"/>
    <w:rsid w:val="0060048F"/>
    <w:rsid w:val="006013E2"/>
    <w:rsid w:val="00601F5A"/>
    <w:rsid w:val="00602D02"/>
    <w:rsid w:val="006031DA"/>
    <w:rsid w:val="006035F2"/>
    <w:rsid w:val="00603E05"/>
    <w:rsid w:val="00603E33"/>
    <w:rsid w:val="00603E3E"/>
    <w:rsid w:val="00603EB0"/>
    <w:rsid w:val="0060478A"/>
    <w:rsid w:val="00605208"/>
    <w:rsid w:val="00605716"/>
    <w:rsid w:val="0060632A"/>
    <w:rsid w:val="0060640A"/>
    <w:rsid w:val="00607565"/>
    <w:rsid w:val="006101D2"/>
    <w:rsid w:val="00610940"/>
    <w:rsid w:val="00611506"/>
    <w:rsid w:val="00612205"/>
    <w:rsid w:val="00612A31"/>
    <w:rsid w:val="00612E48"/>
    <w:rsid w:val="00614031"/>
    <w:rsid w:val="006146D0"/>
    <w:rsid w:val="0061556A"/>
    <w:rsid w:val="006155ED"/>
    <w:rsid w:val="00615A34"/>
    <w:rsid w:val="0061726E"/>
    <w:rsid w:val="00617688"/>
    <w:rsid w:val="006177BD"/>
    <w:rsid w:val="006202FC"/>
    <w:rsid w:val="00620740"/>
    <w:rsid w:val="00621184"/>
    <w:rsid w:val="00621796"/>
    <w:rsid w:val="00621E7C"/>
    <w:rsid w:val="0062217E"/>
    <w:rsid w:val="00622FE0"/>
    <w:rsid w:val="00624944"/>
    <w:rsid w:val="00625990"/>
    <w:rsid w:val="00625AA9"/>
    <w:rsid w:val="006261E7"/>
    <w:rsid w:val="00626C02"/>
    <w:rsid w:val="00626F8B"/>
    <w:rsid w:val="006275BB"/>
    <w:rsid w:val="006277F3"/>
    <w:rsid w:val="006318D9"/>
    <w:rsid w:val="00633887"/>
    <w:rsid w:val="006345DA"/>
    <w:rsid w:val="00636DA6"/>
    <w:rsid w:val="006374A8"/>
    <w:rsid w:val="006401E8"/>
    <w:rsid w:val="00640825"/>
    <w:rsid w:val="00641049"/>
    <w:rsid w:val="00641441"/>
    <w:rsid w:val="0064189C"/>
    <w:rsid w:val="00641E85"/>
    <w:rsid w:val="00642693"/>
    <w:rsid w:val="00642D8E"/>
    <w:rsid w:val="00643156"/>
    <w:rsid w:val="00643B25"/>
    <w:rsid w:val="00644ECB"/>
    <w:rsid w:val="00644F32"/>
    <w:rsid w:val="006450FF"/>
    <w:rsid w:val="0064543B"/>
    <w:rsid w:val="00645E39"/>
    <w:rsid w:val="00645EAB"/>
    <w:rsid w:val="00647518"/>
    <w:rsid w:val="00647757"/>
    <w:rsid w:val="00647923"/>
    <w:rsid w:val="00647931"/>
    <w:rsid w:val="00647B63"/>
    <w:rsid w:val="00650C7F"/>
    <w:rsid w:val="00650D6A"/>
    <w:rsid w:val="00651BB2"/>
    <w:rsid w:val="006521DC"/>
    <w:rsid w:val="006528C5"/>
    <w:rsid w:val="006530F8"/>
    <w:rsid w:val="00653E4E"/>
    <w:rsid w:val="0065407D"/>
    <w:rsid w:val="0065457E"/>
    <w:rsid w:val="00655105"/>
    <w:rsid w:val="0065510C"/>
    <w:rsid w:val="00655B7F"/>
    <w:rsid w:val="006562E3"/>
    <w:rsid w:val="00656572"/>
    <w:rsid w:val="006567D0"/>
    <w:rsid w:val="00657346"/>
    <w:rsid w:val="00657B52"/>
    <w:rsid w:val="00660715"/>
    <w:rsid w:val="00661753"/>
    <w:rsid w:val="00661B10"/>
    <w:rsid w:val="0066243B"/>
    <w:rsid w:val="00662DA6"/>
    <w:rsid w:val="00662F11"/>
    <w:rsid w:val="0066363E"/>
    <w:rsid w:val="006638E2"/>
    <w:rsid w:val="00663E2D"/>
    <w:rsid w:val="0066572A"/>
    <w:rsid w:val="00665CAC"/>
    <w:rsid w:val="006661A1"/>
    <w:rsid w:val="00666E40"/>
    <w:rsid w:val="00670126"/>
    <w:rsid w:val="0067170F"/>
    <w:rsid w:val="00672032"/>
    <w:rsid w:val="0067248D"/>
    <w:rsid w:val="00673654"/>
    <w:rsid w:val="00674E15"/>
    <w:rsid w:val="00675213"/>
    <w:rsid w:val="00675358"/>
    <w:rsid w:val="00677C9A"/>
    <w:rsid w:val="0068061C"/>
    <w:rsid w:val="006807A5"/>
    <w:rsid w:val="006810CA"/>
    <w:rsid w:val="00681A0A"/>
    <w:rsid w:val="006828A9"/>
    <w:rsid w:val="00682AE7"/>
    <w:rsid w:val="00683565"/>
    <w:rsid w:val="0068509A"/>
    <w:rsid w:val="00686293"/>
    <w:rsid w:val="00686D19"/>
    <w:rsid w:val="006901BB"/>
    <w:rsid w:val="00690683"/>
    <w:rsid w:val="0069073D"/>
    <w:rsid w:val="00691624"/>
    <w:rsid w:val="00691853"/>
    <w:rsid w:val="00692E96"/>
    <w:rsid w:val="00693101"/>
    <w:rsid w:val="00693844"/>
    <w:rsid w:val="00693AFE"/>
    <w:rsid w:val="00693CE9"/>
    <w:rsid w:val="00694691"/>
    <w:rsid w:val="00694AD4"/>
    <w:rsid w:val="00694FBD"/>
    <w:rsid w:val="0069523D"/>
    <w:rsid w:val="00695D20"/>
    <w:rsid w:val="00696609"/>
    <w:rsid w:val="00697099"/>
    <w:rsid w:val="00697D1A"/>
    <w:rsid w:val="006A107D"/>
    <w:rsid w:val="006A10B7"/>
    <w:rsid w:val="006A1113"/>
    <w:rsid w:val="006A1D31"/>
    <w:rsid w:val="006A2235"/>
    <w:rsid w:val="006A2AEE"/>
    <w:rsid w:val="006A2EAC"/>
    <w:rsid w:val="006A44FE"/>
    <w:rsid w:val="006A4CD8"/>
    <w:rsid w:val="006A5639"/>
    <w:rsid w:val="006A59B0"/>
    <w:rsid w:val="006A5BC7"/>
    <w:rsid w:val="006A5CCF"/>
    <w:rsid w:val="006A7C2E"/>
    <w:rsid w:val="006B0660"/>
    <w:rsid w:val="006B1122"/>
    <w:rsid w:val="006B1799"/>
    <w:rsid w:val="006B1E63"/>
    <w:rsid w:val="006B29E8"/>
    <w:rsid w:val="006B2AC4"/>
    <w:rsid w:val="006B2F9D"/>
    <w:rsid w:val="006B3009"/>
    <w:rsid w:val="006B3687"/>
    <w:rsid w:val="006B3C9F"/>
    <w:rsid w:val="006B40B1"/>
    <w:rsid w:val="006B630E"/>
    <w:rsid w:val="006B7ECD"/>
    <w:rsid w:val="006C0284"/>
    <w:rsid w:val="006C0C6A"/>
    <w:rsid w:val="006C1875"/>
    <w:rsid w:val="006C19E1"/>
    <w:rsid w:val="006C1BF7"/>
    <w:rsid w:val="006C2476"/>
    <w:rsid w:val="006C27E1"/>
    <w:rsid w:val="006C2EAE"/>
    <w:rsid w:val="006C36DE"/>
    <w:rsid w:val="006C3E94"/>
    <w:rsid w:val="006C45D3"/>
    <w:rsid w:val="006C4DE2"/>
    <w:rsid w:val="006C4FFF"/>
    <w:rsid w:val="006C63BA"/>
    <w:rsid w:val="006C66F1"/>
    <w:rsid w:val="006C6E52"/>
    <w:rsid w:val="006C7977"/>
    <w:rsid w:val="006D05B7"/>
    <w:rsid w:val="006D0BC9"/>
    <w:rsid w:val="006D1207"/>
    <w:rsid w:val="006D16B1"/>
    <w:rsid w:val="006D1B5C"/>
    <w:rsid w:val="006D23ED"/>
    <w:rsid w:val="006D2758"/>
    <w:rsid w:val="006D2DCB"/>
    <w:rsid w:val="006D3875"/>
    <w:rsid w:val="006D3A64"/>
    <w:rsid w:val="006D4F84"/>
    <w:rsid w:val="006D4FC3"/>
    <w:rsid w:val="006D5074"/>
    <w:rsid w:val="006D511B"/>
    <w:rsid w:val="006D53D3"/>
    <w:rsid w:val="006D64F9"/>
    <w:rsid w:val="006D725D"/>
    <w:rsid w:val="006D73A0"/>
    <w:rsid w:val="006D7FC9"/>
    <w:rsid w:val="006E00E7"/>
    <w:rsid w:val="006E0182"/>
    <w:rsid w:val="006E03D3"/>
    <w:rsid w:val="006E0DEB"/>
    <w:rsid w:val="006E1B30"/>
    <w:rsid w:val="006E1FC9"/>
    <w:rsid w:val="006E40DB"/>
    <w:rsid w:val="006E46F5"/>
    <w:rsid w:val="006E7DAE"/>
    <w:rsid w:val="006F2E41"/>
    <w:rsid w:val="006F3422"/>
    <w:rsid w:val="006F3A9A"/>
    <w:rsid w:val="006F43A7"/>
    <w:rsid w:val="006F5011"/>
    <w:rsid w:val="006F52D5"/>
    <w:rsid w:val="006F5A86"/>
    <w:rsid w:val="006F6408"/>
    <w:rsid w:val="006F642C"/>
    <w:rsid w:val="00702C93"/>
    <w:rsid w:val="00702ECB"/>
    <w:rsid w:val="0070614F"/>
    <w:rsid w:val="0070706F"/>
    <w:rsid w:val="007125C7"/>
    <w:rsid w:val="007130E9"/>
    <w:rsid w:val="007134E2"/>
    <w:rsid w:val="00715874"/>
    <w:rsid w:val="00715997"/>
    <w:rsid w:val="00715E62"/>
    <w:rsid w:val="00717A06"/>
    <w:rsid w:val="00720026"/>
    <w:rsid w:val="00721003"/>
    <w:rsid w:val="00721FBC"/>
    <w:rsid w:val="0072226C"/>
    <w:rsid w:val="00722A7B"/>
    <w:rsid w:val="00724318"/>
    <w:rsid w:val="007248D4"/>
    <w:rsid w:val="00724969"/>
    <w:rsid w:val="0072530B"/>
    <w:rsid w:val="007258F2"/>
    <w:rsid w:val="00726043"/>
    <w:rsid w:val="007264AB"/>
    <w:rsid w:val="00726689"/>
    <w:rsid w:val="00726E62"/>
    <w:rsid w:val="00727A8D"/>
    <w:rsid w:val="00727D22"/>
    <w:rsid w:val="00727E03"/>
    <w:rsid w:val="00727F9E"/>
    <w:rsid w:val="007304EB"/>
    <w:rsid w:val="00730773"/>
    <w:rsid w:val="007308AD"/>
    <w:rsid w:val="00730A3D"/>
    <w:rsid w:val="00731816"/>
    <w:rsid w:val="00732DE6"/>
    <w:rsid w:val="00732E1D"/>
    <w:rsid w:val="00733901"/>
    <w:rsid w:val="00733DB5"/>
    <w:rsid w:val="0073449B"/>
    <w:rsid w:val="007344B7"/>
    <w:rsid w:val="00734DBE"/>
    <w:rsid w:val="0073685A"/>
    <w:rsid w:val="00736DF0"/>
    <w:rsid w:val="00737340"/>
    <w:rsid w:val="007401D7"/>
    <w:rsid w:val="007418D1"/>
    <w:rsid w:val="00741DE0"/>
    <w:rsid w:val="007430B9"/>
    <w:rsid w:val="007430F3"/>
    <w:rsid w:val="00743BB6"/>
    <w:rsid w:val="00743F7E"/>
    <w:rsid w:val="0074420E"/>
    <w:rsid w:val="00744264"/>
    <w:rsid w:val="00744852"/>
    <w:rsid w:val="00744B41"/>
    <w:rsid w:val="00745114"/>
    <w:rsid w:val="00745EFE"/>
    <w:rsid w:val="00747125"/>
    <w:rsid w:val="00747611"/>
    <w:rsid w:val="00747CC5"/>
    <w:rsid w:val="00747F89"/>
    <w:rsid w:val="00750253"/>
    <w:rsid w:val="00750A50"/>
    <w:rsid w:val="00750AA0"/>
    <w:rsid w:val="00750BBB"/>
    <w:rsid w:val="00750CE5"/>
    <w:rsid w:val="007518D9"/>
    <w:rsid w:val="0075225F"/>
    <w:rsid w:val="00752EE6"/>
    <w:rsid w:val="007537B8"/>
    <w:rsid w:val="00754030"/>
    <w:rsid w:val="00754F37"/>
    <w:rsid w:val="00755382"/>
    <w:rsid w:val="0075600C"/>
    <w:rsid w:val="007561C0"/>
    <w:rsid w:val="0075723F"/>
    <w:rsid w:val="0076012A"/>
    <w:rsid w:val="00762E5D"/>
    <w:rsid w:val="00763224"/>
    <w:rsid w:val="00764AFE"/>
    <w:rsid w:val="00764B72"/>
    <w:rsid w:val="007651C3"/>
    <w:rsid w:val="00765673"/>
    <w:rsid w:val="007657BE"/>
    <w:rsid w:val="007657F7"/>
    <w:rsid w:val="00765D9D"/>
    <w:rsid w:val="00767AF7"/>
    <w:rsid w:val="00767C52"/>
    <w:rsid w:val="00767CD5"/>
    <w:rsid w:val="00770512"/>
    <w:rsid w:val="0077271D"/>
    <w:rsid w:val="00772A10"/>
    <w:rsid w:val="00774292"/>
    <w:rsid w:val="00774A80"/>
    <w:rsid w:val="00774B87"/>
    <w:rsid w:val="00774F93"/>
    <w:rsid w:val="00775A7F"/>
    <w:rsid w:val="00776F54"/>
    <w:rsid w:val="007774EC"/>
    <w:rsid w:val="00777800"/>
    <w:rsid w:val="007801F1"/>
    <w:rsid w:val="00782194"/>
    <w:rsid w:val="007834DF"/>
    <w:rsid w:val="00783B49"/>
    <w:rsid w:val="00783EF8"/>
    <w:rsid w:val="0078625A"/>
    <w:rsid w:val="00786874"/>
    <w:rsid w:val="007871DB"/>
    <w:rsid w:val="00787966"/>
    <w:rsid w:val="00787C7A"/>
    <w:rsid w:val="00790263"/>
    <w:rsid w:val="00790E9A"/>
    <w:rsid w:val="00792013"/>
    <w:rsid w:val="00792315"/>
    <w:rsid w:val="00792764"/>
    <w:rsid w:val="00792C78"/>
    <w:rsid w:val="0079304E"/>
    <w:rsid w:val="007932F1"/>
    <w:rsid w:val="007939CD"/>
    <w:rsid w:val="00793C78"/>
    <w:rsid w:val="007947F2"/>
    <w:rsid w:val="0079499F"/>
    <w:rsid w:val="007950B9"/>
    <w:rsid w:val="0079530C"/>
    <w:rsid w:val="007970BD"/>
    <w:rsid w:val="00797B3D"/>
    <w:rsid w:val="00797E53"/>
    <w:rsid w:val="007A03AC"/>
    <w:rsid w:val="007A1F6A"/>
    <w:rsid w:val="007A23B0"/>
    <w:rsid w:val="007A24E9"/>
    <w:rsid w:val="007A364D"/>
    <w:rsid w:val="007A5131"/>
    <w:rsid w:val="007A53E4"/>
    <w:rsid w:val="007A55B7"/>
    <w:rsid w:val="007A584F"/>
    <w:rsid w:val="007A5A9E"/>
    <w:rsid w:val="007A65C0"/>
    <w:rsid w:val="007A686B"/>
    <w:rsid w:val="007B11C1"/>
    <w:rsid w:val="007B18D4"/>
    <w:rsid w:val="007B1A23"/>
    <w:rsid w:val="007B1F40"/>
    <w:rsid w:val="007B30AB"/>
    <w:rsid w:val="007B44BF"/>
    <w:rsid w:val="007B493C"/>
    <w:rsid w:val="007B4D07"/>
    <w:rsid w:val="007B4DE8"/>
    <w:rsid w:val="007B50F1"/>
    <w:rsid w:val="007B5F4E"/>
    <w:rsid w:val="007B606A"/>
    <w:rsid w:val="007B7001"/>
    <w:rsid w:val="007B782D"/>
    <w:rsid w:val="007B78F9"/>
    <w:rsid w:val="007B7FF5"/>
    <w:rsid w:val="007C021D"/>
    <w:rsid w:val="007C0E99"/>
    <w:rsid w:val="007C0FDB"/>
    <w:rsid w:val="007C1106"/>
    <w:rsid w:val="007C1A7A"/>
    <w:rsid w:val="007C233C"/>
    <w:rsid w:val="007C2682"/>
    <w:rsid w:val="007C2BA3"/>
    <w:rsid w:val="007C2F5C"/>
    <w:rsid w:val="007C2FD1"/>
    <w:rsid w:val="007C36DE"/>
    <w:rsid w:val="007C458A"/>
    <w:rsid w:val="007C533F"/>
    <w:rsid w:val="007C579C"/>
    <w:rsid w:val="007C5A99"/>
    <w:rsid w:val="007C5C87"/>
    <w:rsid w:val="007C652B"/>
    <w:rsid w:val="007C706C"/>
    <w:rsid w:val="007C79E4"/>
    <w:rsid w:val="007C7DD1"/>
    <w:rsid w:val="007C7F62"/>
    <w:rsid w:val="007D010A"/>
    <w:rsid w:val="007D0718"/>
    <w:rsid w:val="007D1A4B"/>
    <w:rsid w:val="007D2D75"/>
    <w:rsid w:val="007D3A83"/>
    <w:rsid w:val="007D3C95"/>
    <w:rsid w:val="007D3D85"/>
    <w:rsid w:val="007D48E3"/>
    <w:rsid w:val="007D4E09"/>
    <w:rsid w:val="007D71AC"/>
    <w:rsid w:val="007E0D2E"/>
    <w:rsid w:val="007E13E5"/>
    <w:rsid w:val="007E1438"/>
    <w:rsid w:val="007E1654"/>
    <w:rsid w:val="007E1CC7"/>
    <w:rsid w:val="007E1FB0"/>
    <w:rsid w:val="007E22B0"/>
    <w:rsid w:val="007E36D1"/>
    <w:rsid w:val="007E3B55"/>
    <w:rsid w:val="007E3E7D"/>
    <w:rsid w:val="007E45AA"/>
    <w:rsid w:val="007E512C"/>
    <w:rsid w:val="007E534F"/>
    <w:rsid w:val="007E6A47"/>
    <w:rsid w:val="007E6AB9"/>
    <w:rsid w:val="007E72C1"/>
    <w:rsid w:val="007E7CB2"/>
    <w:rsid w:val="007E7FF7"/>
    <w:rsid w:val="007F0CAC"/>
    <w:rsid w:val="007F1114"/>
    <w:rsid w:val="007F1B51"/>
    <w:rsid w:val="007F1F4C"/>
    <w:rsid w:val="007F1F75"/>
    <w:rsid w:val="007F21B4"/>
    <w:rsid w:val="007F25D4"/>
    <w:rsid w:val="007F2E15"/>
    <w:rsid w:val="007F4553"/>
    <w:rsid w:val="007F4590"/>
    <w:rsid w:val="007F4DD9"/>
    <w:rsid w:val="007F54CD"/>
    <w:rsid w:val="007F6A3C"/>
    <w:rsid w:val="007F7BD9"/>
    <w:rsid w:val="00800730"/>
    <w:rsid w:val="0080085B"/>
    <w:rsid w:val="00800A9A"/>
    <w:rsid w:val="0080152B"/>
    <w:rsid w:val="00803B13"/>
    <w:rsid w:val="008043A9"/>
    <w:rsid w:val="0080441B"/>
    <w:rsid w:val="00804C74"/>
    <w:rsid w:val="00804F70"/>
    <w:rsid w:val="008058F5"/>
    <w:rsid w:val="00805B43"/>
    <w:rsid w:val="0080714C"/>
    <w:rsid w:val="00807AB3"/>
    <w:rsid w:val="0081067F"/>
    <w:rsid w:val="008107A9"/>
    <w:rsid w:val="00810D4A"/>
    <w:rsid w:val="00811382"/>
    <w:rsid w:val="00811F78"/>
    <w:rsid w:val="00812242"/>
    <w:rsid w:val="00812E4B"/>
    <w:rsid w:val="008141EB"/>
    <w:rsid w:val="0081476E"/>
    <w:rsid w:val="008158E9"/>
    <w:rsid w:val="008162ED"/>
    <w:rsid w:val="00817296"/>
    <w:rsid w:val="008200D5"/>
    <w:rsid w:val="00820ABD"/>
    <w:rsid w:val="00820E2A"/>
    <w:rsid w:val="00822208"/>
    <w:rsid w:val="0082316B"/>
    <w:rsid w:val="00823BFB"/>
    <w:rsid w:val="00824183"/>
    <w:rsid w:val="008249EA"/>
    <w:rsid w:val="00824AD8"/>
    <w:rsid w:val="00824EC0"/>
    <w:rsid w:val="00825030"/>
    <w:rsid w:val="0082550D"/>
    <w:rsid w:val="00825E8C"/>
    <w:rsid w:val="00826DC5"/>
    <w:rsid w:val="00827129"/>
    <w:rsid w:val="00827930"/>
    <w:rsid w:val="00830944"/>
    <w:rsid w:val="00831C80"/>
    <w:rsid w:val="0083214D"/>
    <w:rsid w:val="008327BB"/>
    <w:rsid w:val="00832DBC"/>
    <w:rsid w:val="00834792"/>
    <w:rsid w:val="00834810"/>
    <w:rsid w:val="008351FF"/>
    <w:rsid w:val="00836EED"/>
    <w:rsid w:val="00837BD6"/>
    <w:rsid w:val="00837F3A"/>
    <w:rsid w:val="00840058"/>
    <w:rsid w:val="008416C4"/>
    <w:rsid w:val="00842718"/>
    <w:rsid w:val="008436CB"/>
    <w:rsid w:val="008439E9"/>
    <w:rsid w:val="0084418D"/>
    <w:rsid w:val="00844803"/>
    <w:rsid w:val="00845141"/>
    <w:rsid w:val="008459E9"/>
    <w:rsid w:val="00845EE8"/>
    <w:rsid w:val="0084743F"/>
    <w:rsid w:val="008475D0"/>
    <w:rsid w:val="0085058A"/>
    <w:rsid w:val="008506A0"/>
    <w:rsid w:val="008508C7"/>
    <w:rsid w:val="00851432"/>
    <w:rsid w:val="00851BDB"/>
    <w:rsid w:val="008526C2"/>
    <w:rsid w:val="008528EF"/>
    <w:rsid w:val="00852D20"/>
    <w:rsid w:val="00852E74"/>
    <w:rsid w:val="00853700"/>
    <w:rsid w:val="00855FCB"/>
    <w:rsid w:val="008561D7"/>
    <w:rsid w:val="008564FB"/>
    <w:rsid w:val="00856D7A"/>
    <w:rsid w:val="0085744F"/>
    <w:rsid w:val="00857550"/>
    <w:rsid w:val="008617A7"/>
    <w:rsid w:val="00861BEF"/>
    <w:rsid w:val="008630F6"/>
    <w:rsid w:val="0086317D"/>
    <w:rsid w:val="008635FC"/>
    <w:rsid w:val="008639C3"/>
    <w:rsid w:val="00864E83"/>
    <w:rsid w:val="0086525A"/>
    <w:rsid w:val="00866C1F"/>
    <w:rsid w:val="00867C2D"/>
    <w:rsid w:val="00867D46"/>
    <w:rsid w:val="008702D9"/>
    <w:rsid w:val="008714D2"/>
    <w:rsid w:val="008715E3"/>
    <w:rsid w:val="008723D4"/>
    <w:rsid w:val="00872606"/>
    <w:rsid w:val="00872643"/>
    <w:rsid w:val="00872B64"/>
    <w:rsid w:val="008730A8"/>
    <w:rsid w:val="00873E8E"/>
    <w:rsid w:val="008746D8"/>
    <w:rsid w:val="00874AB9"/>
    <w:rsid w:val="00875C4F"/>
    <w:rsid w:val="008769B6"/>
    <w:rsid w:val="008770CF"/>
    <w:rsid w:val="00877DBD"/>
    <w:rsid w:val="00877E50"/>
    <w:rsid w:val="00880584"/>
    <w:rsid w:val="0088069A"/>
    <w:rsid w:val="00880D36"/>
    <w:rsid w:val="00882B10"/>
    <w:rsid w:val="00883673"/>
    <w:rsid w:val="00884B44"/>
    <w:rsid w:val="0088508D"/>
    <w:rsid w:val="00885355"/>
    <w:rsid w:val="00885F07"/>
    <w:rsid w:val="008865DB"/>
    <w:rsid w:val="008870DC"/>
    <w:rsid w:val="0088758B"/>
    <w:rsid w:val="00887B94"/>
    <w:rsid w:val="00887C8A"/>
    <w:rsid w:val="00887DA5"/>
    <w:rsid w:val="00890304"/>
    <w:rsid w:val="0089070A"/>
    <w:rsid w:val="008910CC"/>
    <w:rsid w:val="00891BF6"/>
    <w:rsid w:val="0089267B"/>
    <w:rsid w:val="00892D77"/>
    <w:rsid w:val="008944CD"/>
    <w:rsid w:val="00894D7E"/>
    <w:rsid w:val="00895257"/>
    <w:rsid w:val="008A1AFE"/>
    <w:rsid w:val="008A1C2C"/>
    <w:rsid w:val="008A1EAF"/>
    <w:rsid w:val="008A2177"/>
    <w:rsid w:val="008A2674"/>
    <w:rsid w:val="008A2ACC"/>
    <w:rsid w:val="008A2DEB"/>
    <w:rsid w:val="008A44E4"/>
    <w:rsid w:val="008A471E"/>
    <w:rsid w:val="008A4B5B"/>
    <w:rsid w:val="008A4D2C"/>
    <w:rsid w:val="008A5602"/>
    <w:rsid w:val="008B1328"/>
    <w:rsid w:val="008B1485"/>
    <w:rsid w:val="008B164B"/>
    <w:rsid w:val="008B1776"/>
    <w:rsid w:val="008B2035"/>
    <w:rsid w:val="008B2DA2"/>
    <w:rsid w:val="008B40EE"/>
    <w:rsid w:val="008B464E"/>
    <w:rsid w:val="008B5DDC"/>
    <w:rsid w:val="008B6E9F"/>
    <w:rsid w:val="008B7279"/>
    <w:rsid w:val="008B770B"/>
    <w:rsid w:val="008B79A7"/>
    <w:rsid w:val="008B7FAC"/>
    <w:rsid w:val="008C01E7"/>
    <w:rsid w:val="008C0455"/>
    <w:rsid w:val="008C0E83"/>
    <w:rsid w:val="008C0F99"/>
    <w:rsid w:val="008C11AF"/>
    <w:rsid w:val="008C19A0"/>
    <w:rsid w:val="008C1B22"/>
    <w:rsid w:val="008C27A8"/>
    <w:rsid w:val="008C34F7"/>
    <w:rsid w:val="008C38D4"/>
    <w:rsid w:val="008C449A"/>
    <w:rsid w:val="008C68AC"/>
    <w:rsid w:val="008C68D0"/>
    <w:rsid w:val="008C6CC3"/>
    <w:rsid w:val="008C743B"/>
    <w:rsid w:val="008C782E"/>
    <w:rsid w:val="008D27BE"/>
    <w:rsid w:val="008D35F5"/>
    <w:rsid w:val="008D3BCD"/>
    <w:rsid w:val="008D4F15"/>
    <w:rsid w:val="008D56A1"/>
    <w:rsid w:val="008D5F38"/>
    <w:rsid w:val="008D6D1C"/>
    <w:rsid w:val="008D7455"/>
    <w:rsid w:val="008D797C"/>
    <w:rsid w:val="008E03A5"/>
    <w:rsid w:val="008E04AE"/>
    <w:rsid w:val="008E10CB"/>
    <w:rsid w:val="008E1652"/>
    <w:rsid w:val="008E176C"/>
    <w:rsid w:val="008E2972"/>
    <w:rsid w:val="008E2AB5"/>
    <w:rsid w:val="008E2D52"/>
    <w:rsid w:val="008E37D4"/>
    <w:rsid w:val="008E404E"/>
    <w:rsid w:val="008E49F0"/>
    <w:rsid w:val="008E51FE"/>
    <w:rsid w:val="008E5769"/>
    <w:rsid w:val="008E622A"/>
    <w:rsid w:val="008E6453"/>
    <w:rsid w:val="008E76A7"/>
    <w:rsid w:val="008E7A68"/>
    <w:rsid w:val="008F018A"/>
    <w:rsid w:val="008F0DB8"/>
    <w:rsid w:val="008F108E"/>
    <w:rsid w:val="008F1853"/>
    <w:rsid w:val="008F1D14"/>
    <w:rsid w:val="008F1E87"/>
    <w:rsid w:val="008F21A1"/>
    <w:rsid w:val="008F23EF"/>
    <w:rsid w:val="008F326E"/>
    <w:rsid w:val="008F3C22"/>
    <w:rsid w:val="008F5235"/>
    <w:rsid w:val="008F59E9"/>
    <w:rsid w:val="008F623B"/>
    <w:rsid w:val="008F66E9"/>
    <w:rsid w:val="008F6B7C"/>
    <w:rsid w:val="008F701D"/>
    <w:rsid w:val="008F78B2"/>
    <w:rsid w:val="009000F1"/>
    <w:rsid w:val="009002F4"/>
    <w:rsid w:val="0090142D"/>
    <w:rsid w:val="00901AC6"/>
    <w:rsid w:val="00902CC9"/>
    <w:rsid w:val="00902D76"/>
    <w:rsid w:val="00902E62"/>
    <w:rsid w:val="009039CD"/>
    <w:rsid w:val="00906CFB"/>
    <w:rsid w:val="00907464"/>
    <w:rsid w:val="0090752C"/>
    <w:rsid w:val="00910FC2"/>
    <w:rsid w:val="009110E4"/>
    <w:rsid w:val="00911C5A"/>
    <w:rsid w:val="00912144"/>
    <w:rsid w:val="0091295D"/>
    <w:rsid w:val="00914331"/>
    <w:rsid w:val="009150DD"/>
    <w:rsid w:val="0091566D"/>
    <w:rsid w:val="00916B7C"/>
    <w:rsid w:val="00916ECA"/>
    <w:rsid w:val="00916FD7"/>
    <w:rsid w:val="00917116"/>
    <w:rsid w:val="00917A6A"/>
    <w:rsid w:val="00920161"/>
    <w:rsid w:val="0092073E"/>
    <w:rsid w:val="00921445"/>
    <w:rsid w:val="00921D0A"/>
    <w:rsid w:val="009222F1"/>
    <w:rsid w:val="00922739"/>
    <w:rsid w:val="0092285E"/>
    <w:rsid w:val="0092299C"/>
    <w:rsid w:val="0092431F"/>
    <w:rsid w:val="0092440A"/>
    <w:rsid w:val="009252E4"/>
    <w:rsid w:val="00927E2D"/>
    <w:rsid w:val="00930B96"/>
    <w:rsid w:val="00930E8E"/>
    <w:rsid w:val="00930ED2"/>
    <w:rsid w:val="00931327"/>
    <w:rsid w:val="009317C2"/>
    <w:rsid w:val="009323DF"/>
    <w:rsid w:val="00932B6E"/>
    <w:rsid w:val="0093375B"/>
    <w:rsid w:val="00934343"/>
    <w:rsid w:val="009356AE"/>
    <w:rsid w:val="00935ED5"/>
    <w:rsid w:val="00937DF5"/>
    <w:rsid w:val="0094001F"/>
    <w:rsid w:val="0094028F"/>
    <w:rsid w:val="00940530"/>
    <w:rsid w:val="00940DB0"/>
    <w:rsid w:val="009413C9"/>
    <w:rsid w:val="00942026"/>
    <w:rsid w:val="00942900"/>
    <w:rsid w:val="00942B81"/>
    <w:rsid w:val="009435B3"/>
    <w:rsid w:val="00945335"/>
    <w:rsid w:val="009454A4"/>
    <w:rsid w:val="00945874"/>
    <w:rsid w:val="00946108"/>
    <w:rsid w:val="009464C8"/>
    <w:rsid w:val="0094669D"/>
    <w:rsid w:val="00946A47"/>
    <w:rsid w:val="00946E4D"/>
    <w:rsid w:val="00947174"/>
    <w:rsid w:val="0095005A"/>
    <w:rsid w:val="009503D4"/>
    <w:rsid w:val="009504F1"/>
    <w:rsid w:val="00950B13"/>
    <w:rsid w:val="00950FAA"/>
    <w:rsid w:val="00951763"/>
    <w:rsid w:val="0095177D"/>
    <w:rsid w:val="00951B22"/>
    <w:rsid w:val="00951CC4"/>
    <w:rsid w:val="0095257A"/>
    <w:rsid w:val="009527BD"/>
    <w:rsid w:val="00952EA7"/>
    <w:rsid w:val="009535EC"/>
    <w:rsid w:val="00954D57"/>
    <w:rsid w:val="00955057"/>
    <w:rsid w:val="00956601"/>
    <w:rsid w:val="009568D4"/>
    <w:rsid w:val="0095714E"/>
    <w:rsid w:val="009573D8"/>
    <w:rsid w:val="00957556"/>
    <w:rsid w:val="00957F4D"/>
    <w:rsid w:val="009600A1"/>
    <w:rsid w:val="00960F35"/>
    <w:rsid w:val="00961EA9"/>
    <w:rsid w:val="009622C9"/>
    <w:rsid w:val="00962D4C"/>
    <w:rsid w:val="009633D1"/>
    <w:rsid w:val="00963631"/>
    <w:rsid w:val="00963AE5"/>
    <w:rsid w:val="0096491F"/>
    <w:rsid w:val="00964A1E"/>
    <w:rsid w:val="00964BBA"/>
    <w:rsid w:val="0096537B"/>
    <w:rsid w:val="009656EA"/>
    <w:rsid w:val="00965955"/>
    <w:rsid w:val="00966607"/>
    <w:rsid w:val="009667B8"/>
    <w:rsid w:val="00967555"/>
    <w:rsid w:val="009709DD"/>
    <w:rsid w:val="00971934"/>
    <w:rsid w:val="00972F5F"/>
    <w:rsid w:val="00975899"/>
    <w:rsid w:val="00976265"/>
    <w:rsid w:val="0097682F"/>
    <w:rsid w:val="00976FB5"/>
    <w:rsid w:val="00977569"/>
    <w:rsid w:val="00977B6A"/>
    <w:rsid w:val="00977E1F"/>
    <w:rsid w:val="00977EF6"/>
    <w:rsid w:val="009808D1"/>
    <w:rsid w:val="009814B7"/>
    <w:rsid w:val="0098167D"/>
    <w:rsid w:val="00981C57"/>
    <w:rsid w:val="009824C6"/>
    <w:rsid w:val="0098327B"/>
    <w:rsid w:val="00983C8D"/>
    <w:rsid w:val="0098473B"/>
    <w:rsid w:val="0098530B"/>
    <w:rsid w:val="0098558D"/>
    <w:rsid w:val="0098682D"/>
    <w:rsid w:val="009869B8"/>
    <w:rsid w:val="009873C9"/>
    <w:rsid w:val="009873E8"/>
    <w:rsid w:val="00987F6B"/>
    <w:rsid w:val="009904D0"/>
    <w:rsid w:val="00990AAD"/>
    <w:rsid w:val="00990BBF"/>
    <w:rsid w:val="00990E12"/>
    <w:rsid w:val="0099106A"/>
    <w:rsid w:val="00991E35"/>
    <w:rsid w:val="00993BD7"/>
    <w:rsid w:val="00993DB8"/>
    <w:rsid w:val="0099439E"/>
    <w:rsid w:val="009950D8"/>
    <w:rsid w:val="009952ED"/>
    <w:rsid w:val="00995605"/>
    <w:rsid w:val="00995A0A"/>
    <w:rsid w:val="00995BD8"/>
    <w:rsid w:val="00995F5D"/>
    <w:rsid w:val="009A1413"/>
    <w:rsid w:val="009A1900"/>
    <w:rsid w:val="009A1965"/>
    <w:rsid w:val="009A2A90"/>
    <w:rsid w:val="009A2F7B"/>
    <w:rsid w:val="009A348D"/>
    <w:rsid w:val="009A39DF"/>
    <w:rsid w:val="009A3D25"/>
    <w:rsid w:val="009A45AA"/>
    <w:rsid w:val="009A515E"/>
    <w:rsid w:val="009A5FE3"/>
    <w:rsid w:val="009A69AF"/>
    <w:rsid w:val="009A75A3"/>
    <w:rsid w:val="009A7D9E"/>
    <w:rsid w:val="009B0673"/>
    <w:rsid w:val="009B122C"/>
    <w:rsid w:val="009B1406"/>
    <w:rsid w:val="009B19B6"/>
    <w:rsid w:val="009B1AFB"/>
    <w:rsid w:val="009B23A4"/>
    <w:rsid w:val="009B2C1E"/>
    <w:rsid w:val="009B2C6F"/>
    <w:rsid w:val="009B321B"/>
    <w:rsid w:val="009B514A"/>
    <w:rsid w:val="009B52C9"/>
    <w:rsid w:val="009B615A"/>
    <w:rsid w:val="009B7272"/>
    <w:rsid w:val="009C0160"/>
    <w:rsid w:val="009C0A5E"/>
    <w:rsid w:val="009C0C7B"/>
    <w:rsid w:val="009C0C83"/>
    <w:rsid w:val="009C3619"/>
    <w:rsid w:val="009C43B3"/>
    <w:rsid w:val="009C443D"/>
    <w:rsid w:val="009C540B"/>
    <w:rsid w:val="009C551A"/>
    <w:rsid w:val="009C57DC"/>
    <w:rsid w:val="009C58E7"/>
    <w:rsid w:val="009C61EA"/>
    <w:rsid w:val="009C6943"/>
    <w:rsid w:val="009C6987"/>
    <w:rsid w:val="009C6C4F"/>
    <w:rsid w:val="009C6D6C"/>
    <w:rsid w:val="009C75CF"/>
    <w:rsid w:val="009C78EA"/>
    <w:rsid w:val="009C7C14"/>
    <w:rsid w:val="009D0065"/>
    <w:rsid w:val="009D01D4"/>
    <w:rsid w:val="009D0F12"/>
    <w:rsid w:val="009D0F2D"/>
    <w:rsid w:val="009D1DD8"/>
    <w:rsid w:val="009D1E55"/>
    <w:rsid w:val="009D1F36"/>
    <w:rsid w:val="009D2271"/>
    <w:rsid w:val="009D4BEB"/>
    <w:rsid w:val="009D5153"/>
    <w:rsid w:val="009D53DA"/>
    <w:rsid w:val="009D6175"/>
    <w:rsid w:val="009D6C0B"/>
    <w:rsid w:val="009D73B8"/>
    <w:rsid w:val="009E10A3"/>
    <w:rsid w:val="009E13BB"/>
    <w:rsid w:val="009E14BE"/>
    <w:rsid w:val="009E1C0E"/>
    <w:rsid w:val="009E4012"/>
    <w:rsid w:val="009E41FD"/>
    <w:rsid w:val="009E4349"/>
    <w:rsid w:val="009E49A9"/>
    <w:rsid w:val="009E4F6D"/>
    <w:rsid w:val="009E5C7A"/>
    <w:rsid w:val="009E64CF"/>
    <w:rsid w:val="009E6B04"/>
    <w:rsid w:val="009E7246"/>
    <w:rsid w:val="009F0384"/>
    <w:rsid w:val="009F078B"/>
    <w:rsid w:val="009F09C5"/>
    <w:rsid w:val="009F19C0"/>
    <w:rsid w:val="009F1E22"/>
    <w:rsid w:val="009F2D45"/>
    <w:rsid w:val="009F3693"/>
    <w:rsid w:val="009F4655"/>
    <w:rsid w:val="009F47B5"/>
    <w:rsid w:val="009F4EBB"/>
    <w:rsid w:val="009F5D73"/>
    <w:rsid w:val="009F695D"/>
    <w:rsid w:val="009F6DC5"/>
    <w:rsid w:val="009F6E22"/>
    <w:rsid w:val="009F772F"/>
    <w:rsid w:val="009F7AF0"/>
    <w:rsid w:val="00A0021B"/>
    <w:rsid w:val="00A00577"/>
    <w:rsid w:val="00A008F4"/>
    <w:rsid w:val="00A0255A"/>
    <w:rsid w:val="00A0308B"/>
    <w:rsid w:val="00A0518E"/>
    <w:rsid w:val="00A05B49"/>
    <w:rsid w:val="00A068EB"/>
    <w:rsid w:val="00A072AD"/>
    <w:rsid w:val="00A07F70"/>
    <w:rsid w:val="00A10E00"/>
    <w:rsid w:val="00A110DE"/>
    <w:rsid w:val="00A112B7"/>
    <w:rsid w:val="00A115A6"/>
    <w:rsid w:val="00A1179E"/>
    <w:rsid w:val="00A1235D"/>
    <w:rsid w:val="00A12A52"/>
    <w:rsid w:val="00A12F66"/>
    <w:rsid w:val="00A1306A"/>
    <w:rsid w:val="00A14D15"/>
    <w:rsid w:val="00A1517C"/>
    <w:rsid w:val="00A15B65"/>
    <w:rsid w:val="00A167B7"/>
    <w:rsid w:val="00A17B8D"/>
    <w:rsid w:val="00A20031"/>
    <w:rsid w:val="00A20A56"/>
    <w:rsid w:val="00A20F17"/>
    <w:rsid w:val="00A22563"/>
    <w:rsid w:val="00A22920"/>
    <w:rsid w:val="00A22EEA"/>
    <w:rsid w:val="00A2308F"/>
    <w:rsid w:val="00A23BE5"/>
    <w:rsid w:val="00A240E4"/>
    <w:rsid w:val="00A243BF"/>
    <w:rsid w:val="00A24525"/>
    <w:rsid w:val="00A25B85"/>
    <w:rsid w:val="00A25C56"/>
    <w:rsid w:val="00A25DEC"/>
    <w:rsid w:val="00A262B4"/>
    <w:rsid w:val="00A27327"/>
    <w:rsid w:val="00A27750"/>
    <w:rsid w:val="00A302E6"/>
    <w:rsid w:val="00A3044C"/>
    <w:rsid w:val="00A30E83"/>
    <w:rsid w:val="00A31CCE"/>
    <w:rsid w:val="00A31DCB"/>
    <w:rsid w:val="00A33D6B"/>
    <w:rsid w:val="00A33ED6"/>
    <w:rsid w:val="00A34163"/>
    <w:rsid w:val="00A34BC9"/>
    <w:rsid w:val="00A34F50"/>
    <w:rsid w:val="00A368EB"/>
    <w:rsid w:val="00A36C0D"/>
    <w:rsid w:val="00A3761E"/>
    <w:rsid w:val="00A4185B"/>
    <w:rsid w:val="00A41CB9"/>
    <w:rsid w:val="00A423F1"/>
    <w:rsid w:val="00A42706"/>
    <w:rsid w:val="00A4299A"/>
    <w:rsid w:val="00A430B3"/>
    <w:rsid w:val="00A434D5"/>
    <w:rsid w:val="00A43B20"/>
    <w:rsid w:val="00A43B75"/>
    <w:rsid w:val="00A43DF9"/>
    <w:rsid w:val="00A45914"/>
    <w:rsid w:val="00A45AB8"/>
    <w:rsid w:val="00A45ABF"/>
    <w:rsid w:val="00A45D04"/>
    <w:rsid w:val="00A46E61"/>
    <w:rsid w:val="00A514F1"/>
    <w:rsid w:val="00A51B3F"/>
    <w:rsid w:val="00A51B87"/>
    <w:rsid w:val="00A52073"/>
    <w:rsid w:val="00A52E22"/>
    <w:rsid w:val="00A533A6"/>
    <w:rsid w:val="00A537DF"/>
    <w:rsid w:val="00A5382A"/>
    <w:rsid w:val="00A53A7E"/>
    <w:rsid w:val="00A543D1"/>
    <w:rsid w:val="00A544DD"/>
    <w:rsid w:val="00A54BBB"/>
    <w:rsid w:val="00A556B3"/>
    <w:rsid w:val="00A55956"/>
    <w:rsid w:val="00A56C85"/>
    <w:rsid w:val="00A60520"/>
    <w:rsid w:val="00A60753"/>
    <w:rsid w:val="00A60E57"/>
    <w:rsid w:val="00A6164B"/>
    <w:rsid w:val="00A62165"/>
    <w:rsid w:val="00A628D6"/>
    <w:rsid w:val="00A631A9"/>
    <w:rsid w:val="00A6347A"/>
    <w:rsid w:val="00A64F45"/>
    <w:rsid w:val="00A650C4"/>
    <w:rsid w:val="00A65ED1"/>
    <w:rsid w:val="00A66489"/>
    <w:rsid w:val="00A664F9"/>
    <w:rsid w:val="00A668D0"/>
    <w:rsid w:val="00A6780F"/>
    <w:rsid w:val="00A67D7E"/>
    <w:rsid w:val="00A70505"/>
    <w:rsid w:val="00A70634"/>
    <w:rsid w:val="00A70FC4"/>
    <w:rsid w:val="00A71F6A"/>
    <w:rsid w:val="00A7224B"/>
    <w:rsid w:val="00A72611"/>
    <w:rsid w:val="00A72CAB"/>
    <w:rsid w:val="00A74011"/>
    <w:rsid w:val="00A75786"/>
    <w:rsid w:val="00A762FD"/>
    <w:rsid w:val="00A76EDC"/>
    <w:rsid w:val="00A800CB"/>
    <w:rsid w:val="00A807A9"/>
    <w:rsid w:val="00A80B3D"/>
    <w:rsid w:val="00A80C39"/>
    <w:rsid w:val="00A8142D"/>
    <w:rsid w:val="00A8257B"/>
    <w:rsid w:val="00A8401C"/>
    <w:rsid w:val="00A842DA"/>
    <w:rsid w:val="00A8456C"/>
    <w:rsid w:val="00A846C7"/>
    <w:rsid w:val="00A84F57"/>
    <w:rsid w:val="00A8501A"/>
    <w:rsid w:val="00A85DF9"/>
    <w:rsid w:val="00A867F7"/>
    <w:rsid w:val="00A86AD5"/>
    <w:rsid w:val="00A86C76"/>
    <w:rsid w:val="00A87742"/>
    <w:rsid w:val="00A87A79"/>
    <w:rsid w:val="00A90195"/>
    <w:rsid w:val="00A9098D"/>
    <w:rsid w:val="00A90DC5"/>
    <w:rsid w:val="00A9172F"/>
    <w:rsid w:val="00A91F67"/>
    <w:rsid w:val="00A9270B"/>
    <w:rsid w:val="00A92EE2"/>
    <w:rsid w:val="00A932EF"/>
    <w:rsid w:val="00A94260"/>
    <w:rsid w:val="00A94CBC"/>
    <w:rsid w:val="00A95106"/>
    <w:rsid w:val="00A95797"/>
    <w:rsid w:val="00A95A05"/>
    <w:rsid w:val="00A96958"/>
    <w:rsid w:val="00A96D9E"/>
    <w:rsid w:val="00AA04EF"/>
    <w:rsid w:val="00AA0CEC"/>
    <w:rsid w:val="00AA1D9B"/>
    <w:rsid w:val="00AA27B7"/>
    <w:rsid w:val="00AA35D1"/>
    <w:rsid w:val="00AA38A1"/>
    <w:rsid w:val="00AA40AB"/>
    <w:rsid w:val="00AA485D"/>
    <w:rsid w:val="00AA4E4F"/>
    <w:rsid w:val="00AA4ED7"/>
    <w:rsid w:val="00AA5536"/>
    <w:rsid w:val="00AA6008"/>
    <w:rsid w:val="00AA639F"/>
    <w:rsid w:val="00AA7800"/>
    <w:rsid w:val="00AB1B99"/>
    <w:rsid w:val="00AB274B"/>
    <w:rsid w:val="00AB2DC9"/>
    <w:rsid w:val="00AB4578"/>
    <w:rsid w:val="00AB4729"/>
    <w:rsid w:val="00AB49C4"/>
    <w:rsid w:val="00AB4FFC"/>
    <w:rsid w:val="00AB5433"/>
    <w:rsid w:val="00AB574C"/>
    <w:rsid w:val="00AB6689"/>
    <w:rsid w:val="00AB6DEB"/>
    <w:rsid w:val="00AB768D"/>
    <w:rsid w:val="00AC1445"/>
    <w:rsid w:val="00AC27AF"/>
    <w:rsid w:val="00AC3542"/>
    <w:rsid w:val="00AC374E"/>
    <w:rsid w:val="00AC3CFF"/>
    <w:rsid w:val="00AC3E34"/>
    <w:rsid w:val="00AC4058"/>
    <w:rsid w:val="00AC4280"/>
    <w:rsid w:val="00AC61BF"/>
    <w:rsid w:val="00AC6D4B"/>
    <w:rsid w:val="00AD02DA"/>
    <w:rsid w:val="00AD102C"/>
    <w:rsid w:val="00AD235E"/>
    <w:rsid w:val="00AD2713"/>
    <w:rsid w:val="00AD312F"/>
    <w:rsid w:val="00AD4421"/>
    <w:rsid w:val="00AD4F25"/>
    <w:rsid w:val="00AD613E"/>
    <w:rsid w:val="00AD6355"/>
    <w:rsid w:val="00AD6B22"/>
    <w:rsid w:val="00AE01CC"/>
    <w:rsid w:val="00AE0816"/>
    <w:rsid w:val="00AE0B04"/>
    <w:rsid w:val="00AE21EF"/>
    <w:rsid w:val="00AE4292"/>
    <w:rsid w:val="00AE51D5"/>
    <w:rsid w:val="00AE5A4D"/>
    <w:rsid w:val="00AE5B40"/>
    <w:rsid w:val="00AF02DF"/>
    <w:rsid w:val="00AF03EB"/>
    <w:rsid w:val="00AF06AF"/>
    <w:rsid w:val="00AF0EDC"/>
    <w:rsid w:val="00AF1007"/>
    <w:rsid w:val="00AF1647"/>
    <w:rsid w:val="00AF1B43"/>
    <w:rsid w:val="00AF1C14"/>
    <w:rsid w:val="00AF1F8B"/>
    <w:rsid w:val="00AF3129"/>
    <w:rsid w:val="00AF4996"/>
    <w:rsid w:val="00AF55FD"/>
    <w:rsid w:val="00AF5FD2"/>
    <w:rsid w:val="00AF7A13"/>
    <w:rsid w:val="00B0058F"/>
    <w:rsid w:val="00B00892"/>
    <w:rsid w:val="00B012D2"/>
    <w:rsid w:val="00B014C8"/>
    <w:rsid w:val="00B01EF1"/>
    <w:rsid w:val="00B02460"/>
    <w:rsid w:val="00B02C3D"/>
    <w:rsid w:val="00B05D2A"/>
    <w:rsid w:val="00B06135"/>
    <w:rsid w:val="00B07203"/>
    <w:rsid w:val="00B07331"/>
    <w:rsid w:val="00B10826"/>
    <w:rsid w:val="00B11060"/>
    <w:rsid w:val="00B12091"/>
    <w:rsid w:val="00B127A5"/>
    <w:rsid w:val="00B12870"/>
    <w:rsid w:val="00B12C39"/>
    <w:rsid w:val="00B12E19"/>
    <w:rsid w:val="00B13BC7"/>
    <w:rsid w:val="00B13E82"/>
    <w:rsid w:val="00B1468B"/>
    <w:rsid w:val="00B153C0"/>
    <w:rsid w:val="00B15426"/>
    <w:rsid w:val="00B158C3"/>
    <w:rsid w:val="00B16B98"/>
    <w:rsid w:val="00B16C62"/>
    <w:rsid w:val="00B16D32"/>
    <w:rsid w:val="00B16D5D"/>
    <w:rsid w:val="00B2174D"/>
    <w:rsid w:val="00B21891"/>
    <w:rsid w:val="00B21CF2"/>
    <w:rsid w:val="00B22036"/>
    <w:rsid w:val="00B230F2"/>
    <w:rsid w:val="00B23E61"/>
    <w:rsid w:val="00B24383"/>
    <w:rsid w:val="00B2478F"/>
    <w:rsid w:val="00B248BB"/>
    <w:rsid w:val="00B253E0"/>
    <w:rsid w:val="00B2648A"/>
    <w:rsid w:val="00B26CA6"/>
    <w:rsid w:val="00B26DAF"/>
    <w:rsid w:val="00B26F7C"/>
    <w:rsid w:val="00B27CAA"/>
    <w:rsid w:val="00B30413"/>
    <w:rsid w:val="00B353B1"/>
    <w:rsid w:val="00B358DF"/>
    <w:rsid w:val="00B35A6F"/>
    <w:rsid w:val="00B3771A"/>
    <w:rsid w:val="00B40262"/>
    <w:rsid w:val="00B410DA"/>
    <w:rsid w:val="00B41907"/>
    <w:rsid w:val="00B41D32"/>
    <w:rsid w:val="00B423FA"/>
    <w:rsid w:val="00B43488"/>
    <w:rsid w:val="00B437ED"/>
    <w:rsid w:val="00B44996"/>
    <w:rsid w:val="00B44D1C"/>
    <w:rsid w:val="00B45CF1"/>
    <w:rsid w:val="00B4620A"/>
    <w:rsid w:val="00B46DF7"/>
    <w:rsid w:val="00B500DA"/>
    <w:rsid w:val="00B50DFA"/>
    <w:rsid w:val="00B521BB"/>
    <w:rsid w:val="00B52B68"/>
    <w:rsid w:val="00B534B7"/>
    <w:rsid w:val="00B53837"/>
    <w:rsid w:val="00B53F8D"/>
    <w:rsid w:val="00B5427A"/>
    <w:rsid w:val="00B54D17"/>
    <w:rsid w:val="00B55C92"/>
    <w:rsid w:val="00B5629C"/>
    <w:rsid w:val="00B56979"/>
    <w:rsid w:val="00B571C3"/>
    <w:rsid w:val="00B57A31"/>
    <w:rsid w:val="00B57A4B"/>
    <w:rsid w:val="00B602FF"/>
    <w:rsid w:val="00B606F8"/>
    <w:rsid w:val="00B60C09"/>
    <w:rsid w:val="00B62EAA"/>
    <w:rsid w:val="00B63059"/>
    <w:rsid w:val="00B64477"/>
    <w:rsid w:val="00B64915"/>
    <w:rsid w:val="00B65779"/>
    <w:rsid w:val="00B66045"/>
    <w:rsid w:val="00B6655A"/>
    <w:rsid w:val="00B66D1C"/>
    <w:rsid w:val="00B6735F"/>
    <w:rsid w:val="00B70CA2"/>
    <w:rsid w:val="00B73341"/>
    <w:rsid w:val="00B738F6"/>
    <w:rsid w:val="00B73EB7"/>
    <w:rsid w:val="00B7414D"/>
    <w:rsid w:val="00B7458A"/>
    <w:rsid w:val="00B750C8"/>
    <w:rsid w:val="00B75362"/>
    <w:rsid w:val="00B75F3A"/>
    <w:rsid w:val="00B765CB"/>
    <w:rsid w:val="00B76BC6"/>
    <w:rsid w:val="00B76F10"/>
    <w:rsid w:val="00B77329"/>
    <w:rsid w:val="00B806C5"/>
    <w:rsid w:val="00B806C7"/>
    <w:rsid w:val="00B80A75"/>
    <w:rsid w:val="00B81E49"/>
    <w:rsid w:val="00B83483"/>
    <w:rsid w:val="00B83A4E"/>
    <w:rsid w:val="00B83D10"/>
    <w:rsid w:val="00B8460A"/>
    <w:rsid w:val="00B8489D"/>
    <w:rsid w:val="00B8579D"/>
    <w:rsid w:val="00B85E00"/>
    <w:rsid w:val="00B8609A"/>
    <w:rsid w:val="00B86A3E"/>
    <w:rsid w:val="00B86B36"/>
    <w:rsid w:val="00B86CEA"/>
    <w:rsid w:val="00B86DB3"/>
    <w:rsid w:val="00B9181B"/>
    <w:rsid w:val="00B92769"/>
    <w:rsid w:val="00B931BC"/>
    <w:rsid w:val="00B93C03"/>
    <w:rsid w:val="00B93C25"/>
    <w:rsid w:val="00B93D19"/>
    <w:rsid w:val="00B952B0"/>
    <w:rsid w:val="00B962C6"/>
    <w:rsid w:val="00B97C74"/>
    <w:rsid w:val="00B97E2B"/>
    <w:rsid w:val="00B97E5C"/>
    <w:rsid w:val="00BA0CC2"/>
    <w:rsid w:val="00BA1BAE"/>
    <w:rsid w:val="00BA1D71"/>
    <w:rsid w:val="00BA2658"/>
    <w:rsid w:val="00BA414D"/>
    <w:rsid w:val="00BA419B"/>
    <w:rsid w:val="00BA464D"/>
    <w:rsid w:val="00BA4C40"/>
    <w:rsid w:val="00BA4E6D"/>
    <w:rsid w:val="00BA6647"/>
    <w:rsid w:val="00BA7B97"/>
    <w:rsid w:val="00BA7E60"/>
    <w:rsid w:val="00BB0021"/>
    <w:rsid w:val="00BB20C8"/>
    <w:rsid w:val="00BB2B2A"/>
    <w:rsid w:val="00BB2C46"/>
    <w:rsid w:val="00BB3006"/>
    <w:rsid w:val="00BB32B9"/>
    <w:rsid w:val="00BB39BF"/>
    <w:rsid w:val="00BB3A43"/>
    <w:rsid w:val="00BB4462"/>
    <w:rsid w:val="00BB4908"/>
    <w:rsid w:val="00BB4AB7"/>
    <w:rsid w:val="00BB6995"/>
    <w:rsid w:val="00BB6C44"/>
    <w:rsid w:val="00BB6E7C"/>
    <w:rsid w:val="00BB74A2"/>
    <w:rsid w:val="00BB7956"/>
    <w:rsid w:val="00BB7DBD"/>
    <w:rsid w:val="00BC0322"/>
    <w:rsid w:val="00BC0FC7"/>
    <w:rsid w:val="00BC1661"/>
    <w:rsid w:val="00BC28DD"/>
    <w:rsid w:val="00BC2A04"/>
    <w:rsid w:val="00BC2BCD"/>
    <w:rsid w:val="00BC2BF0"/>
    <w:rsid w:val="00BC334E"/>
    <w:rsid w:val="00BC3612"/>
    <w:rsid w:val="00BC44E7"/>
    <w:rsid w:val="00BC4B21"/>
    <w:rsid w:val="00BC5AAD"/>
    <w:rsid w:val="00BC6B84"/>
    <w:rsid w:val="00BC6D29"/>
    <w:rsid w:val="00BC78BD"/>
    <w:rsid w:val="00BC7909"/>
    <w:rsid w:val="00BD13C6"/>
    <w:rsid w:val="00BD2DBF"/>
    <w:rsid w:val="00BD3122"/>
    <w:rsid w:val="00BD4075"/>
    <w:rsid w:val="00BD4466"/>
    <w:rsid w:val="00BD4575"/>
    <w:rsid w:val="00BE0684"/>
    <w:rsid w:val="00BE09AE"/>
    <w:rsid w:val="00BE1062"/>
    <w:rsid w:val="00BE37B8"/>
    <w:rsid w:val="00BE3E28"/>
    <w:rsid w:val="00BE3E58"/>
    <w:rsid w:val="00BE3EB4"/>
    <w:rsid w:val="00BE4AC9"/>
    <w:rsid w:val="00BE4B6D"/>
    <w:rsid w:val="00BE5665"/>
    <w:rsid w:val="00BE5BFC"/>
    <w:rsid w:val="00BE5C03"/>
    <w:rsid w:val="00BE6461"/>
    <w:rsid w:val="00BE66C5"/>
    <w:rsid w:val="00BE6B92"/>
    <w:rsid w:val="00BE6D8A"/>
    <w:rsid w:val="00BE6F2C"/>
    <w:rsid w:val="00BE7701"/>
    <w:rsid w:val="00BE7AF5"/>
    <w:rsid w:val="00BF0EEC"/>
    <w:rsid w:val="00BF1051"/>
    <w:rsid w:val="00BF2976"/>
    <w:rsid w:val="00BF2981"/>
    <w:rsid w:val="00BF2FF1"/>
    <w:rsid w:val="00BF47F8"/>
    <w:rsid w:val="00BF5E1E"/>
    <w:rsid w:val="00BF6B70"/>
    <w:rsid w:val="00BF6DA2"/>
    <w:rsid w:val="00C00198"/>
    <w:rsid w:val="00C00BDE"/>
    <w:rsid w:val="00C01380"/>
    <w:rsid w:val="00C02C80"/>
    <w:rsid w:val="00C03C7F"/>
    <w:rsid w:val="00C040E7"/>
    <w:rsid w:val="00C051D0"/>
    <w:rsid w:val="00C057BA"/>
    <w:rsid w:val="00C06F6F"/>
    <w:rsid w:val="00C100B7"/>
    <w:rsid w:val="00C107BE"/>
    <w:rsid w:val="00C1221E"/>
    <w:rsid w:val="00C12386"/>
    <w:rsid w:val="00C134CE"/>
    <w:rsid w:val="00C139CC"/>
    <w:rsid w:val="00C13D93"/>
    <w:rsid w:val="00C15918"/>
    <w:rsid w:val="00C15A21"/>
    <w:rsid w:val="00C15BFA"/>
    <w:rsid w:val="00C15C4E"/>
    <w:rsid w:val="00C162B8"/>
    <w:rsid w:val="00C162DA"/>
    <w:rsid w:val="00C16B92"/>
    <w:rsid w:val="00C17033"/>
    <w:rsid w:val="00C174FC"/>
    <w:rsid w:val="00C17A60"/>
    <w:rsid w:val="00C2037B"/>
    <w:rsid w:val="00C207CD"/>
    <w:rsid w:val="00C20ADB"/>
    <w:rsid w:val="00C20ED2"/>
    <w:rsid w:val="00C20FE5"/>
    <w:rsid w:val="00C2227D"/>
    <w:rsid w:val="00C22860"/>
    <w:rsid w:val="00C2336D"/>
    <w:rsid w:val="00C243AC"/>
    <w:rsid w:val="00C24984"/>
    <w:rsid w:val="00C24F05"/>
    <w:rsid w:val="00C25D78"/>
    <w:rsid w:val="00C262BD"/>
    <w:rsid w:val="00C312E5"/>
    <w:rsid w:val="00C316AA"/>
    <w:rsid w:val="00C316EF"/>
    <w:rsid w:val="00C31727"/>
    <w:rsid w:val="00C3189F"/>
    <w:rsid w:val="00C31A3C"/>
    <w:rsid w:val="00C31D49"/>
    <w:rsid w:val="00C31E42"/>
    <w:rsid w:val="00C3232F"/>
    <w:rsid w:val="00C32C35"/>
    <w:rsid w:val="00C32CFB"/>
    <w:rsid w:val="00C32D25"/>
    <w:rsid w:val="00C3524C"/>
    <w:rsid w:val="00C35DC0"/>
    <w:rsid w:val="00C35F6C"/>
    <w:rsid w:val="00C36560"/>
    <w:rsid w:val="00C36B7E"/>
    <w:rsid w:val="00C37C40"/>
    <w:rsid w:val="00C40DAE"/>
    <w:rsid w:val="00C41BC8"/>
    <w:rsid w:val="00C41FD0"/>
    <w:rsid w:val="00C4492F"/>
    <w:rsid w:val="00C449BE"/>
    <w:rsid w:val="00C44FB4"/>
    <w:rsid w:val="00C455C9"/>
    <w:rsid w:val="00C46868"/>
    <w:rsid w:val="00C50591"/>
    <w:rsid w:val="00C509FA"/>
    <w:rsid w:val="00C50A31"/>
    <w:rsid w:val="00C50FC7"/>
    <w:rsid w:val="00C5131C"/>
    <w:rsid w:val="00C5260B"/>
    <w:rsid w:val="00C537FE"/>
    <w:rsid w:val="00C545EE"/>
    <w:rsid w:val="00C551AC"/>
    <w:rsid w:val="00C55438"/>
    <w:rsid w:val="00C55B91"/>
    <w:rsid w:val="00C564A2"/>
    <w:rsid w:val="00C56904"/>
    <w:rsid w:val="00C56930"/>
    <w:rsid w:val="00C57059"/>
    <w:rsid w:val="00C57567"/>
    <w:rsid w:val="00C60717"/>
    <w:rsid w:val="00C60C4B"/>
    <w:rsid w:val="00C61072"/>
    <w:rsid w:val="00C624AD"/>
    <w:rsid w:val="00C62CE3"/>
    <w:rsid w:val="00C63081"/>
    <w:rsid w:val="00C6334E"/>
    <w:rsid w:val="00C63436"/>
    <w:rsid w:val="00C63503"/>
    <w:rsid w:val="00C6475D"/>
    <w:rsid w:val="00C65D91"/>
    <w:rsid w:val="00C6655E"/>
    <w:rsid w:val="00C66BD0"/>
    <w:rsid w:val="00C70A1B"/>
    <w:rsid w:val="00C70D2D"/>
    <w:rsid w:val="00C717E7"/>
    <w:rsid w:val="00C71993"/>
    <w:rsid w:val="00C71E65"/>
    <w:rsid w:val="00C727CF"/>
    <w:rsid w:val="00C73C53"/>
    <w:rsid w:val="00C740F6"/>
    <w:rsid w:val="00C74FA7"/>
    <w:rsid w:val="00C75086"/>
    <w:rsid w:val="00C7622B"/>
    <w:rsid w:val="00C7627D"/>
    <w:rsid w:val="00C770C1"/>
    <w:rsid w:val="00C809E3"/>
    <w:rsid w:val="00C81086"/>
    <w:rsid w:val="00C810BD"/>
    <w:rsid w:val="00C812DF"/>
    <w:rsid w:val="00C81332"/>
    <w:rsid w:val="00C8262E"/>
    <w:rsid w:val="00C8271B"/>
    <w:rsid w:val="00C82882"/>
    <w:rsid w:val="00C830EA"/>
    <w:rsid w:val="00C8352B"/>
    <w:rsid w:val="00C83C84"/>
    <w:rsid w:val="00C84022"/>
    <w:rsid w:val="00C8460E"/>
    <w:rsid w:val="00C85634"/>
    <w:rsid w:val="00C85DF6"/>
    <w:rsid w:val="00C86AA7"/>
    <w:rsid w:val="00C87FAD"/>
    <w:rsid w:val="00C90A8D"/>
    <w:rsid w:val="00C91212"/>
    <w:rsid w:val="00C916AD"/>
    <w:rsid w:val="00C92121"/>
    <w:rsid w:val="00C922E2"/>
    <w:rsid w:val="00C93F5D"/>
    <w:rsid w:val="00C93F75"/>
    <w:rsid w:val="00C95810"/>
    <w:rsid w:val="00C95B66"/>
    <w:rsid w:val="00C95FE1"/>
    <w:rsid w:val="00C9610E"/>
    <w:rsid w:val="00C96CA2"/>
    <w:rsid w:val="00C96FB9"/>
    <w:rsid w:val="00C9714D"/>
    <w:rsid w:val="00C97CC9"/>
    <w:rsid w:val="00CA0163"/>
    <w:rsid w:val="00CA0169"/>
    <w:rsid w:val="00CA0502"/>
    <w:rsid w:val="00CA0602"/>
    <w:rsid w:val="00CA08F5"/>
    <w:rsid w:val="00CA163A"/>
    <w:rsid w:val="00CA19BF"/>
    <w:rsid w:val="00CA1C39"/>
    <w:rsid w:val="00CA2C7E"/>
    <w:rsid w:val="00CA2D06"/>
    <w:rsid w:val="00CA36AA"/>
    <w:rsid w:val="00CA38DC"/>
    <w:rsid w:val="00CA3A1C"/>
    <w:rsid w:val="00CA60D8"/>
    <w:rsid w:val="00CA6126"/>
    <w:rsid w:val="00CA6294"/>
    <w:rsid w:val="00CA6F06"/>
    <w:rsid w:val="00CA7E7F"/>
    <w:rsid w:val="00CB0173"/>
    <w:rsid w:val="00CB0C3E"/>
    <w:rsid w:val="00CB1B42"/>
    <w:rsid w:val="00CB2091"/>
    <w:rsid w:val="00CB24CD"/>
    <w:rsid w:val="00CB4203"/>
    <w:rsid w:val="00CB549A"/>
    <w:rsid w:val="00CB595E"/>
    <w:rsid w:val="00CB6929"/>
    <w:rsid w:val="00CB73AE"/>
    <w:rsid w:val="00CB76F3"/>
    <w:rsid w:val="00CB7D44"/>
    <w:rsid w:val="00CB7E1A"/>
    <w:rsid w:val="00CC00E9"/>
    <w:rsid w:val="00CC098B"/>
    <w:rsid w:val="00CC10A0"/>
    <w:rsid w:val="00CC163E"/>
    <w:rsid w:val="00CC16A6"/>
    <w:rsid w:val="00CC1ED1"/>
    <w:rsid w:val="00CC2DD5"/>
    <w:rsid w:val="00CC2E47"/>
    <w:rsid w:val="00CC34B3"/>
    <w:rsid w:val="00CC3955"/>
    <w:rsid w:val="00CC4404"/>
    <w:rsid w:val="00CC4B00"/>
    <w:rsid w:val="00CC5276"/>
    <w:rsid w:val="00CC52C0"/>
    <w:rsid w:val="00CC53F1"/>
    <w:rsid w:val="00CC5F92"/>
    <w:rsid w:val="00CC7DDA"/>
    <w:rsid w:val="00CC7DFF"/>
    <w:rsid w:val="00CD13EC"/>
    <w:rsid w:val="00CD18A6"/>
    <w:rsid w:val="00CD27EA"/>
    <w:rsid w:val="00CD3EC1"/>
    <w:rsid w:val="00CD405A"/>
    <w:rsid w:val="00CD436D"/>
    <w:rsid w:val="00CD449F"/>
    <w:rsid w:val="00CD4E56"/>
    <w:rsid w:val="00CD52AF"/>
    <w:rsid w:val="00CD59BA"/>
    <w:rsid w:val="00CD5A79"/>
    <w:rsid w:val="00CD5CD1"/>
    <w:rsid w:val="00CD6105"/>
    <w:rsid w:val="00CD62B5"/>
    <w:rsid w:val="00CD6912"/>
    <w:rsid w:val="00CD76A1"/>
    <w:rsid w:val="00CE05E2"/>
    <w:rsid w:val="00CE1290"/>
    <w:rsid w:val="00CE16A8"/>
    <w:rsid w:val="00CE225D"/>
    <w:rsid w:val="00CE2EAE"/>
    <w:rsid w:val="00CE3C28"/>
    <w:rsid w:val="00CE4122"/>
    <w:rsid w:val="00CE483C"/>
    <w:rsid w:val="00CE5388"/>
    <w:rsid w:val="00CE5555"/>
    <w:rsid w:val="00CE5791"/>
    <w:rsid w:val="00CE6E62"/>
    <w:rsid w:val="00CE75CF"/>
    <w:rsid w:val="00CF057D"/>
    <w:rsid w:val="00CF0EC2"/>
    <w:rsid w:val="00CF12C3"/>
    <w:rsid w:val="00CF1A69"/>
    <w:rsid w:val="00CF298E"/>
    <w:rsid w:val="00CF2D4C"/>
    <w:rsid w:val="00CF39F0"/>
    <w:rsid w:val="00CF3C32"/>
    <w:rsid w:val="00CF4821"/>
    <w:rsid w:val="00CF4E96"/>
    <w:rsid w:val="00CF5EF9"/>
    <w:rsid w:val="00CF7092"/>
    <w:rsid w:val="00CF712B"/>
    <w:rsid w:val="00CF7639"/>
    <w:rsid w:val="00CF780E"/>
    <w:rsid w:val="00D0017F"/>
    <w:rsid w:val="00D0096C"/>
    <w:rsid w:val="00D013C2"/>
    <w:rsid w:val="00D01593"/>
    <w:rsid w:val="00D0266E"/>
    <w:rsid w:val="00D02D6E"/>
    <w:rsid w:val="00D02DD6"/>
    <w:rsid w:val="00D03493"/>
    <w:rsid w:val="00D03F52"/>
    <w:rsid w:val="00D0457B"/>
    <w:rsid w:val="00D04DEC"/>
    <w:rsid w:val="00D050DE"/>
    <w:rsid w:val="00D05327"/>
    <w:rsid w:val="00D058C6"/>
    <w:rsid w:val="00D05B44"/>
    <w:rsid w:val="00D05D78"/>
    <w:rsid w:val="00D10040"/>
    <w:rsid w:val="00D10B6D"/>
    <w:rsid w:val="00D10BE8"/>
    <w:rsid w:val="00D10EE7"/>
    <w:rsid w:val="00D1136F"/>
    <w:rsid w:val="00D11443"/>
    <w:rsid w:val="00D12397"/>
    <w:rsid w:val="00D12400"/>
    <w:rsid w:val="00D129A4"/>
    <w:rsid w:val="00D12A0B"/>
    <w:rsid w:val="00D13630"/>
    <w:rsid w:val="00D136A6"/>
    <w:rsid w:val="00D13909"/>
    <w:rsid w:val="00D13A2D"/>
    <w:rsid w:val="00D13BE5"/>
    <w:rsid w:val="00D13F7E"/>
    <w:rsid w:val="00D14330"/>
    <w:rsid w:val="00D15D43"/>
    <w:rsid w:val="00D20648"/>
    <w:rsid w:val="00D20A88"/>
    <w:rsid w:val="00D20B31"/>
    <w:rsid w:val="00D20B84"/>
    <w:rsid w:val="00D20F1C"/>
    <w:rsid w:val="00D20F1F"/>
    <w:rsid w:val="00D22076"/>
    <w:rsid w:val="00D22FE0"/>
    <w:rsid w:val="00D23270"/>
    <w:rsid w:val="00D23CF5"/>
    <w:rsid w:val="00D26830"/>
    <w:rsid w:val="00D26870"/>
    <w:rsid w:val="00D270F3"/>
    <w:rsid w:val="00D27451"/>
    <w:rsid w:val="00D27A57"/>
    <w:rsid w:val="00D27BDC"/>
    <w:rsid w:val="00D317A7"/>
    <w:rsid w:val="00D3182B"/>
    <w:rsid w:val="00D32819"/>
    <w:rsid w:val="00D330D4"/>
    <w:rsid w:val="00D33E99"/>
    <w:rsid w:val="00D33FB4"/>
    <w:rsid w:val="00D342A0"/>
    <w:rsid w:val="00D342F9"/>
    <w:rsid w:val="00D3480A"/>
    <w:rsid w:val="00D3632F"/>
    <w:rsid w:val="00D370F1"/>
    <w:rsid w:val="00D411B1"/>
    <w:rsid w:val="00D4148C"/>
    <w:rsid w:val="00D41947"/>
    <w:rsid w:val="00D42E3F"/>
    <w:rsid w:val="00D43FC9"/>
    <w:rsid w:val="00D44BB8"/>
    <w:rsid w:val="00D44D7F"/>
    <w:rsid w:val="00D4501C"/>
    <w:rsid w:val="00D45351"/>
    <w:rsid w:val="00D45B7F"/>
    <w:rsid w:val="00D47062"/>
    <w:rsid w:val="00D47C95"/>
    <w:rsid w:val="00D505E2"/>
    <w:rsid w:val="00D50D1B"/>
    <w:rsid w:val="00D50E68"/>
    <w:rsid w:val="00D528AC"/>
    <w:rsid w:val="00D52FF4"/>
    <w:rsid w:val="00D5337F"/>
    <w:rsid w:val="00D5347D"/>
    <w:rsid w:val="00D536D4"/>
    <w:rsid w:val="00D5409A"/>
    <w:rsid w:val="00D54D4D"/>
    <w:rsid w:val="00D54DE5"/>
    <w:rsid w:val="00D57DDB"/>
    <w:rsid w:val="00D61417"/>
    <w:rsid w:val="00D61FE6"/>
    <w:rsid w:val="00D623EA"/>
    <w:rsid w:val="00D624BC"/>
    <w:rsid w:val="00D63C9D"/>
    <w:rsid w:val="00D64712"/>
    <w:rsid w:val="00D64AF5"/>
    <w:rsid w:val="00D658FB"/>
    <w:rsid w:val="00D67502"/>
    <w:rsid w:val="00D7083C"/>
    <w:rsid w:val="00D7122E"/>
    <w:rsid w:val="00D71831"/>
    <w:rsid w:val="00D72584"/>
    <w:rsid w:val="00D73CB1"/>
    <w:rsid w:val="00D7424C"/>
    <w:rsid w:val="00D744EA"/>
    <w:rsid w:val="00D7586B"/>
    <w:rsid w:val="00D76C4D"/>
    <w:rsid w:val="00D76D0C"/>
    <w:rsid w:val="00D77684"/>
    <w:rsid w:val="00D77D07"/>
    <w:rsid w:val="00D77F35"/>
    <w:rsid w:val="00D80485"/>
    <w:rsid w:val="00D80D48"/>
    <w:rsid w:val="00D81935"/>
    <w:rsid w:val="00D82467"/>
    <w:rsid w:val="00D824C4"/>
    <w:rsid w:val="00D82AAC"/>
    <w:rsid w:val="00D82B70"/>
    <w:rsid w:val="00D82E23"/>
    <w:rsid w:val="00D83320"/>
    <w:rsid w:val="00D83471"/>
    <w:rsid w:val="00D840B3"/>
    <w:rsid w:val="00D850CF"/>
    <w:rsid w:val="00D85DFB"/>
    <w:rsid w:val="00D85FF1"/>
    <w:rsid w:val="00D8647C"/>
    <w:rsid w:val="00D865E1"/>
    <w:rsid w:val="00D8713F"/>
    <w:rsid w:val="00D877B6"/>
    <w:rsid w:val="00D87914"/>
    <w:rsid w:val="00D87DBB"/>
    <w:rsid w:val="00D87E8C"/>
    <w:rsid w:val="00D90221"/>
    <w:rsid w:val="00D903B7"/>
    <w:rsid w:val="00D90680"/>
    <w:rsid w:val="00D90A86"/>
    <w:rsid w:val="00D91034"/>
    <w:rsid w:val="00D9108E"/>
    <w:rsid w:val="00D913B9"/>
    <w:rsid w:val="00D92C31"/>
    <w:rsid w:val="00D9344B"/>
    <w:rsid w:val="00D93614"/>
    <w:rsid w:val="00D93C3B"/>
    <w:rsid w:val="00D93F06"/>
    <w:rsid w:val="00D949F7"/>
    <w:rsid w:val="00D9582C"/>
    <w:rsid w:val="00D9642B"/>
    <w:rsid w:val="00D96572"/>
    <w:rsid w:val="00DA1DA0"/>
    <w:rsid w:val="00DA2058"/>
    <w:rsid w:val="00DA230C"/>
    <w:rsid w:val="00DA2641"/>
    <w:rsid w:val="00DA50DB"/>
    <w:rsid w:val="00DA515C"/>
    <w:rsid w:val="00DA51A1"/>
    <w:rsid w:val="00DA5546"/>
    <w:rsid w:val="00DA5EC1"/>
    <w:rsid w:val="00DA626A"/>
    <w:rsid w:val="00DA66A6"/>
    <w:rsid w:val="00DA67D5"/>
    <w:rsid w:val="00DA700B"/>
    <w:rsid w:val="00DA71F3"/>
    <w:rsid w:val="00DA771C"/>
    <w:rsid w:val="00DA7C20"/>
    <w:rsid w:val="00DB0DB8"/>
    <w:rsid w:val="00DB1E10"/>
    <w:rsid w:val="00DB2364"/>
    <w:rsid w:val="00DB3588"/>
    <w:rsid w:val="00DB3EBB"/>
    <w:rsid w:val="00DB42F3"/>
    <w:rsid w:val="00DC2457"/>
    <w:rsid w:val="00DC3435"/>
    <w:rsid w:val="00DC3A82"/>
    <w:rsid w:val="00DC4290"/>
    <w:rsid w:val="00DC52A2"/>
    <w:rsid w:val="00DC556B"/>
    <w:rsid w:val="00DC55F5"/>
    <w:rsid w:val="00DC5E00"/>
    <w:rsid w:val="00DC6620"/>
    <w:rsid w:val="00DC6676"/>
    <w:rsid w:val="00DC7739"/>
    <w:rsid w:val="00DC7A73"/>
    <w:rsid w:val="00DD020A"/>
    <w:rsid w:val="00DD076F"/>
    <w:rsid w:val="00DD11D0"/>
    <w:rsid w:val="00DD2866"/>
    <w:rsid w:val="00DD2B23"/>
    <w:rsid w:val="00DD2B2C"/>
    <w:rsid w:val="00DD2E97"/>
    <w:rsid w:val="00DD3376"/>
    <w:rsid w:val="00DD5827"/>
    <w:rsid w:val="00DD620B"/>
    <w:rsid w:val="00DD68D6"/>
    <w:rsid w:val="00DD6DF9"/>
    <w:rsid w:val="00DD7BBD"/>
    <w:rsid w:val="00DE02B2"/>
    <w:rsid w:val="00DE049C"/>
    <w:rsid w:val="00DE0594"/>
    <w:rsid w:val="00DE0797"/>
    <w:rsid w:val="00DE1D1E"/>
    <w:rsid w:val="00DE22CB"/>
    <w:rsid w:val="00DE2523"/>
    <w:rsid w:val="00DE2B9B"/>
    <w:rsid w:val="00DE2D22"/>
    <w:rsid w:val="00DE44D7"/>
    <w:rsid w:val="00DE4515"/>
    <w:rsid w:val="00DE53E7"/>
    <w:rsid w:val="00DE5664"/>
    <w:rsid w:val="00DE620E"/>
    <w:rsid w:val="00DE64FD"/>
    <w:rsid w:val="00DE66CC"/>
    <w:rsid w:val="00DE66FB"/>
    <w:rsid w:val="00DE682C"/>
    <w:rsid w:val="00DE6872"/>
    <w:rsid w:val="00DE6BBB"/>
    <w:rsid w:val="00DE77F7"/>
    <w:rsid w:val="00DF2DF9"/>
    <w:rsid w:val="00DF3BE8"/>
    <w:rsid w:val="00DF4FE3"/>
    <w:rsid w:val="00DF65D6"/>
    <w:rsid w:val="00DF67C2"/>
    <w:rsid w:val="00DF7003"/>
    <w:rsid w:val="00DF7EFD"/>
    <w:rsid w:val="00E0133A"/>
    <w:rsid w:val="00E02638"/>
    <w:rsid w:val="00E0407B"/>
    <w:rsid w:val="00E04526"/>
    <w:rsid w:val="00E04614"/>
    <w:rsid w:val="00E052A3"/>
    <w:rsid w:val="00E05384"/>
    <w:rsid w:val="00E06C0E"/>
    <w:rsid w:val="00E06C91"/>
    <w:rsid w:val="00E07018"/>
    <w:rsid w:val="00E077CA"/>
    <w:rsid w:val="00E1060C"/>
    <w:rsid w:val="00E10926"/>
    <w:rsid w:val="00E115B8"/>
    <w:rsid w:val="00E11E30"/>
    <w:rsid w:val="00E11E51"/>
    <w:rsid w:val="00E12799"/>
    <w:rsid w:val="00E14911"/>
    <w:rsid w:val="00E1554D"/>
    <w:rsid w:val="00E161E5"/>
    <w:rsid w:val="00E168F9"/>
    <w:rsid w:val="00E16D6B"/>
    <w:rsid w:val="00E16F2E"/>
    <w:rsid w:val="00E1795A"/>
    <w:rsid w:val="00E17BA7"/>
    <w:rsid w:val="00E22145"/>
    <w:rsid w:val="00E22378"/>
    <w:rsid w:val="00E223C7"/>
    <w:rsid w:val="00E2343D"/>
    <w:rsid w:val="00E23B27"/>
    <w:rsid w:val="00E23FE6"/>
    <w:rsid w:val="00E24231"/>
    <w:rsid w:val="00E245D6"/>
    <w:rsid w:val="00E24D29"/>
    <w:rsid w:val="00E254F0"/>
    <w:rsid w:val="00E26EEF"/>
    <w:rsid w:val="00E30134"/>
    <w:rsid w:val="00E301B5"/>
    <w:rsid w:val="00E302B1"/>
    <w:rsid w:val="00E309EE"/>
    <w:rsid w:val="00E30B69"/>
    <w:rsid w:val="00E30C9F"/>
    <w:rsid w:val="00E30F3F"/>
    <w:rsid w:val="00E32FA5"/>
    <w:rsid w:val="00E33B87"/>
    <w:rsid w:val="00E3450D"/>
    <w:rsid w:val="00E3749D"/>
    <w:rsid w:val="00E37F26"/>
    <w:rsid w:val="00E40833"/>
    <w:rsid w:val="00E40846"/>
    <w:rsid w:val="00E40F72"/>
    <w:rsid w:val="00E4117D"/>
    <w:rsid w:val="00E4156F"/>
    <w:rsid w:val="00E4270A"/>
    <w:rsid w:val="00E42B06"/>
    <w:rsid w:val="00E43057"/>
    <w:rsid w:val="00E436AC"/>
    <w:rsid w:val="00E43BA9"/>
    <w:rsid w:val="00E43F26"/>
    <w:rsid w:val="00E4419A"/>
    <w:rsid w:val="00E44949"/>
    <w:rsid w:val="00E44C40"/>
    <w:rsid w:val="00E46983"/>
    <w:rsid w:val="00E47AFC"/>
    <w:rsid w:val="00E47E1A"/>
    <w:rsid w:val="00E503B1"/>
    <w:rsid w:val="00E50FD0"/>
    <w:rsid w:val="00E511F1"/>
    <w:rsid w:val="00E516AD"/>
    <w:rsid w:val="00E519EE"/>
    <w:rsid w:val="00E522B0"/>
    <w:rsid w:val="00E5281A"/>
    <w:rsid w:val="00E540D7"/>
    <w:rsid w:val="00E545F4"/>
    <w:rsid w:val="00E549B9"/>
    <w:rsid w:val="00E54FA5"/>
    <w:rsid w:val="00E55772"/>
    <w:rsid w:val="00E56447"/>
    <w:rsid w:val="00E604FC"/>
    <w:rsid w:val="00E60DBC"/>
    <w:rsid w:val="00E615CA"/>
    <w:rsid w:val="00E61AF0"/>
    <w:rsid w:val="00E62326"/>
    <w:rsid w:val="00E62EEE"/>
    <w:rsid w:val="00E634AE"/>
    <w:rsid w:val="00E64129"/>
    <w:rsid w:val="00E641EE"/>
    <w:rsid w:val="00E64350"/>
    <w:rsid w:val="00E6497E"/>
    <w:rsid w:val="00E64AD7"/>
    <w:rsid w:val="00E64DA4"/>
    <w:rsid w:val="00E66092"/>
    <w:rsid w:val="00E66AC3"/>
    <w:rsid w:val="00E7043E"/>
    <w:rsid w:val="00E70BD2"/>
    <w:rsid w:val="00E71184"/>
    <w:rsid w:val="00E711A0"/>
    <w:rsid w:val="00E717CA"/>
    <w:rsid w:val="00E72047"/>
    <w:rsid w:val="00E73487"/>
    <w:rsid w:val="00E737E7"/>
    <w:rsid w:val="00E7413B"/>
    <w:rsid w:val="00E74302"/>
    <w:rsid w:val="00E7575E"/>
    <w:rsid w:val="00E76F30"/>
    <w:rsid w:val="00E76F95"/>
    <w:rsid w:val="00E76FC4"/>
    <w:rsid w:val="00E77502"/>
    <w:rsid w:val="00E77C20"/>
    <w:rsid w:val="00E77DC2"/>
    <w:rsid w:val="00E8041E"/>
    <w:rsid w:val="00E81A08"/>
    <w:rsid w:val="00E81FEA"/>
    <w:rsid w:val="00E825E6"/>
    <w:rsid w:val="00E8556E"/>
    <w:rsid w:val="00E855A4"/>
    <w:rsid w:val="00E857EC"/>
    <w:rsid w:val="00E86878"/>
    <w:rsid w:val="00E86DA8"/>
    <w:rsid w:val="00E87738"/>
    <w:rsid w:val="00E902FE"/>
    <w:rsid w:val="00E90751"/>
    <w:rsid w:val="00E9082E"/>
    <w:rsid w:val="00E915BE"/>
    <w:rsid w:val="00E92288"/>
    <w:rsid w:val="00E92FB4"/>
    <w:rsid w:val="00E938CB"/>
    <w:rsid w:val="00E93B34"/>
    <w:rsid w:val="00E94424"/>
    <w:rsid w:val="00E946FB"/>
    <w:rsid w:val="00E950A8"/>
    <w:rsid w:val="00E95B8C"/>
    <w:rsid w:val="00E975E4"/>
    <w:rsid w:val="00E97EAB"/>
    <w:rsid w:val="00EA0146"/>
    <w:rsid w:val="00EA0B35"/>
    <w:rsid w:val="00EA1139"/>
    <w:rsid w:val="00EA12A6"/>
    <w:rsid w:val="00EA1A36"/>
    <w:rsid w:val="00EA1B66"/>
    <w:rsid w:val="00EA2620"/>
    <w:rsid w:val="00EA267A"/>
    <w:rsid w:val="00EA2751"/>
    <w:rsid w:val="00EA2F99"/>
    <w:rsid w:val="00EA39F8"/>
    <w:rsid w:val="00EA4EF2"/>
    <w:rsid w:val="00EA6155"/>
    <w:rsid w:val="00EA7C27"/>
    <w:rsid w:val="00EB014B"/>
    <w:rsid w:val="00EB0F25"/>
    <w:rsid w:val="00EB11C4"/>
    <w:rsid w:val="00EB1BB0"/>
    <w:rsid w:val="00EB2606"/>
    <w:rsid w:val="00EB4AAD"/>
    <w:rsid w:val="00EB51E6"/>
    <w:rsid w:val="00EB5815"/>
    <w:rsid w:val="00EB582D"/>
    <w:rsid w:val="00EB5CD2"/>
    <w:rsid w:val="00EB5F41"/>
    <w:rsid w:val="00EB6F98"/>
    <w:rsid w:val="00EC037A"/>
    <w:rsid w:val="00EC1C1D"/>
    <w:rsid w:val="00EC2266"/>
    <w:rsid w:val="00EC2404"/>
    <w:rsid w:val="00EC2544"/>
    <w:rsid w:val="00EC279B"/>
    <w:rsid w:val="00EC33E3"/>
    <w:rsid w:val="00EC3C05"/>
    <w:rsid w:val="00EC416B"/>
    <w:rsid w:val="00EC5301"/>
    <w:rsid w:val="00EC59D0"/>
    <w:rsid w:val="00EC6059"/>
    <w:rsid w:val="00EC6343"/>
    <w:rsid w:val="00EC6FF3"/>
    <w:rsid w:val="00ED07A1"/>
    <w:rsid w:val="00ED0C3D"/>
    <w:rsid w:val="00ED14E8"/>
    <w:rsid w:val="00ED1E4E"/>
    <w:rsid w:val="00ED204B"/>
    <w:rsid w:val="00ED2AC7"/>
    <w:rsid w:val="00ED3115"/>
    <w:rsid w:val="00ED3623"/>
    <w:rsid w:val="00ED38E7"/>
    <w:rsid w:val="00ED3AD0"/>
    <w:rsid w:val="00ED5043"/>
    <w:rsid w:val="00ED537F"/>
    <w:rsid w:val="00ED57B9"/>
    <w:rsid w:val="00ED5A44"/>
    <w:rsid w:val="00ED602A"/>
    <w:rsid w:val="00ED685B"/>
    <w:rsid w:val="00ED6C51"/>
    <w:rsid w:val="00EE0052"/>
    <w:rsid w:val="00EE14F0"/>
    <w:rsid w:val="00EE18B9"/>
    <w:rsid w:val="00EE2D2A"/>
    <w:rsid w:val="00EE3313"/>
    <w:rsid w:val="00EE3A59"/>
    <w:rsid w:val="00EE4C0B"/>
    <w:rsid w:val="00EE510B"/>
    <w:rsid w:val="00EE54E1"/>
    <w:rsid w:val="00EE5556"/>
    <w:rsid w:val="00EE664F"/>
    <w:rsid w:val="00EE6A9B"/>
    <w:rsid w:val="00EE6B4A"/>
    <w:rsid w:val="00EE7170"/>
    <w:rsid w:val="00EE7227"/>
    <w:rsid w:val="00EE7D1C"/>
    <w:rsid w:val="00EF02A7"/>
    <w:rsid w:val="00EF07C7"/>
    <w:rsid w:val="00EF0844"/>
    <w:rsid w:val="00EF18C5"/>
    <w:rsid w:val="00EF3399"/>
    <w:rsid w:val="00EF3892"/>
    <w:rsid w:val="00EF775A"/>
    <w:rsid w:val="00EF7BBB"/>
    <w:rsid w:val="00F0064F"/>
    <w:rsid w:val="00F01829"/>
    <w:rsid w:val="00F01AB6"/>
    <w:rsid w:val="00F01D4B"/>
    <w:rsid w:val="00F027C4"/>
    <w:rsid w:val="00F02A06"/>
    <w:rsid w:val="00F02D9F"/>
    <w:rsid w:val="00F03755"/>
    <w:rsid w:val="00F03BDD"/>
    <w:rsid w:val="00F0400B"/>
    <w:rsid w:val="00F04322"/>
    <w:rsid w:val="00F047C6"/>
    <w:rsid w:val="00F0519F"/>
    <w:rsid w:val="00F05871"/>
    <w:rsid w:val="00F05C72"/>
    <w:rsid w:val="00F07433"/>
    <w:rsid w:val="00F07859"/>
    <w:rsid w:val="00F07E5E"/>
    <w:rsid w:val="00F07FF8"/>
    <w:rsid w:val="00F1231E"/>
    <w:rsid w:val="00F12F8B"/>
    <w:rsid w:val="00F13A6A"/>
    <w:rsid w:val="00F13C30"/>
    <w:rsid w:val="00F1412B"/>
    <w:rsid w:val="00F14257"/>
    <w:rsid w:val="00F14482"/>
    <w:rsid w:val="00F14BE1"/>
    <w:rsid w:val="00F15F5B"/>
    <w:rsid w:val="00F16FC1"/>
    <w:rsid w:val="00F20DD6"/>
    <w:rsid w:val="00F21773"/>
    <w:rsid w:val="00F220CC"/>
    <w:rsid w:val="00F226D3"/>
    <w:rsid w:val="00F22938"/>
    <w:rsid w:val="00F229C2"/>
    <w:rsid w:val="00F236FE"/>
    <w:rsid w:val="00F241E5"/>
    <w:rsid w:val="00F24694"/>
    <w:rsid w:val="00F249A5"/>
    <w:rsid w:val="00F259B8"/>
    <w:rsid w:val="00F25BFF"/>
    <w:rsid w:val="00F26BCF"/>
    <w:rsid w:val="00F27E98"/>
    <w:rsid w:val="00F30CDB"/>
    <w:rsid w:val="00F30D96"/>
    <w:rsid w:val="00F3116B"/>
    <w:rsid w:val="00F31417"/>
    <w:rsid w:val="00F32B00"/>
    <w:rsid w:val="00F32C6A"/>
    <w:rsid w:val="00F3303E"/>
    <w:rsid w:val="00F332F0"/>
    <w:rsid w:val="00F3366F"/>
    <w:rsid w:val="00F33F1C"/>
    <w:rsid w:val="00F352BC"/>
    <w:rsid w:val="00F354A2"/>
    <w:rsid w:val="00F35695"/>
    <w:rsid w:val="00F358B2"/>
    <w:rsid w:val="00F370D4"/>
    <w:rsid w:val="00F376A0"/>
    <w:rsid w:val="00F37E00"/>
    <w:rsid w:val="00F403B5"/>
    <w:rsid w:val="00F40FE1"/>
    <w:rsid w:val="00F41B11"/>
    <w:rsid w:val="00F41E42"/>
    <w:rsid w:val="00F42FB4"/>
    <w:rsid w:val="00F4397F"/>
    <w:rsid w:val="00F44809"/>
    <w:rsid w:val="00F4484B"/>
    <w:rsid w:val="00F44C2B"/>
    <w:rsid w:val="00F4565D"/>
    <w:rsid w:val="00F45C21"/>
    <w:rsid w:val="00F45F7C"/>
    <w:rsid w:val="00F4605F"/>
    <w:rsid w:val="00F46CA2"/>
    <w:rsid w:val="00F4790C"/>
    <w:rsid w:val="00F47BB7"/>
    <w:rsid w:val="00F47D2C"/>
    <w:rsid w:val="00F47D58"/>
    <w:rsid w:val="00F508EE"/>
    <w:rsid w:val="00F50B67"/>
    <w:rsid w:val="00F513E2"/>
    <w:rsid w:val="00F52174"/>
    <w:rsid w:val="00F525F7"/>
    <w:rsid w:val="00F548CA"/>
    <w:rsid w:val="00F549BF"/>
    <w:rsid w:val="00F553C4"/>
    <w:rsid w:val="00F576AD"/>
    <w:rsid w:val="00F57DD4"/>
    <w:rsid w:val="00F57E85"/>
    <w:rsid w:val="00F604DB"/>
    <w:rsid w:val="00F61541"/>
    <w:rsid w:val="00F6183C"/>
    <w:rsid w:val="00F61E88"/>
    <w:rsid w:val="00F62171"/>
    <w:rsid w:val="00F622AA"/>
    <w:rsid w:val="00F62AC6"/>
    <w:rsid w:val="00F6395A"/>
    <w:rsid w:val="00F6415C"/>
    <w:rsid w:val="00F64B22"/>
    <w:rsid w:val="00F65A9F"/>
    <w:rsid w:val="00F66E7B"/>
    <w:rsid w:val="00F712F3"/>
    <w:rsid w:val="00F7155B"/>
    <w:rsid w:val="00F717D8"/>
    <w:rsid w:val="00F71A30"/>
    <w:rsid w:val="00F71AE1"/>
    <w:rsid w:val="00F71E8D"/>
    <w:rsid w:val="00F72202"/>
    <w:rsid w:val="00F726EC"/>
    <w:rsid w:val="00F72D6C"/>
    <w:rsid w:val="00F731E9"/>
    <w:rsid w:val="00F73882"/>
    <w:rsid w:val="00F73A57"/>
    <w:rsid w:val="00F74331"/>
    <w:rsid w:val="00F744A1"/>
    <w:rsid w:val="00F75553"/>
    <w:rsid w:val="00F757FD"/>
    <w:rsid w:val="00F75D16"/>
    <w:rsid w:val="00F75F43"/>
    <w:rsid w:val="00F76A34"/>
    <w:rsid w:val="00F76A50"/>
    <w:rsid w:val="00F772AD"/>
    <w:rsid w:val="00F77581"/>
    <w:rsid w:val="00F77683"/>
    <w:rsid w:val="00F77E1D"/>
    <w:rsid w:val="00F80319"/>
    <w:rsid w:val="00F8050B"/>
    <w:rsid w:val="00F81050"/>
    <w:rsid w:val="00F81AE4"/>
    <w:rsid w:val="00F81E2A"/>
    <w:rsid w:val="00F8240B"/>
    <w:rsid w:val="00F82CFC"/>
    <w:rsid w:val="00F8323B"/>
    <w:rsid w:val="00F83CA9"/>
    <w:rsid w:val="00F83D90"/>
    <w:rsid w:val="00F84AB5"/>
    <w:rsid w:val="00F86366"/>
    <w:rsid w:val="00F9038D"/>
    <w:rsid w:val="00F90460"/>
    <w:rsid w:val="00F91583"/>
    <w:rsid w:val="00F918E8"/>
    <w:rsid w:val="00F92737"/>
    <w:rsid w:val="00F9280D"/>
    <w:rsid w:val="00F92FD0"/>
    <w:rsid w:val="00F9300E"/>
    <w:rsid w:val="00F9313B"/>
    <w:rsid w:val="00F9340F"/>
    <w:rsid w:val="00F93748"/>
    <w:rsid w:val="00F93A55"/>
    <w:rsid w:val="00F95DD6"/>
    <w:rsid w:val="00F96A51"/>
    <w:rsid w:val="00F96F63"/>
    <w:rsid w:val="00F977C9"/>
    <w:rsid w:val="00FA0567"/>
    <w:rsid w:val="00FA0ACC"/>
    <w:rsid w:val="00FA0C98"/>
    <w:rsid w:val="00FA1EF1"/>
    <w:rsid w:val="00FA2390"/>
    <w:rsid w:val="00FA239A"/>
    <w:rsid w:val="00FA35A8"/>
    <w:rsid w:val="00FA5D78"/>
    <w:rsid w:val="00FA7391"/>
    <w:rsid w:val="00FB067B"/>
    <w:rsid w:val="00FB083C"/>
    <w:rsid w:val="00FB0BD4"/>
    <w:rsid w:val="00FB12BE"/>
    <w:rsid w:val="00FB1512"/>
    <w:rsid w:val="00FB1BD8"/>
    <w:rsid w:val="00FB2E76"/>
    <w:rsid w:val="00FB4E36"/>
    <w:rsid w:val="00FB4EAE"/>
    <w:rsid w:val="00FB5556"/>
    <w:rsid w:val="00FB58E4"/>
    <w:rsid w:val="00FB69C5"/>
    <w:rsid w:val="00FB6A6F"/>
    <w:rsid w:val="00FB6B59"/>
    <w:rsid w:val="00FB7DB0"/>
    <w:rsid w:val="00FC00C6"/>
    <w:rsid w:val="00FC03D3"/>
    <w:rsid w:val="00FC03E0"/>
    <w:rsid w:val="00FC051E"/>
    <w:rsid w:val="00FC15F3"/>
    <w:rsid w:val="00FC1D4E"/>
    <w:rsid w:val="00FC1FBC"/>
    <w:rsid w:val="00FC2E19"/>
    <w:rsid w:val="00FC38B5"/>
    <w:rsid w:val="00FC40B7"/>
    <w:rsid w:val="00FC41D6"/>
    <w:rsid w:val="00FC4C03"/>
    <w:rsid w:val="00FC5399"/>
    <w:rsid w:val="00FC5A6E"/>
    <w:rsid w:val="00FC5BE1"/>
    <w:rsid w:val="00FC6DDE"/>
    <w:rsid w:val="00FC6FF9"/>
    <w:rsid w:val="00FD0235"/>
    <w:rsid w:val="00FD0421"/>
    <w:rsid w:val="00FD053F"/>
    <w:rsid w:val="00FD0BA7"/>
    <w:rsid w:val="00FD1B85"/>
    <w:rsid w:val="00FD2C9D"/>
    <w:rsid w:val="00FD325F"/>
    <w:rsid w:val="00FD3418"/>
    <w:rsid w:val="00FD3844"/>
    <w:rsid w:val="00FD3BE7"/>
    <w:rsid w:val="00FD476F"/>
    <w:rsid w:val="00FD4BB4"/>
    <w:rsid w:val="00FD526C"/>
    <w:rsid w:val="00FD5331"/>
    <w:rsid w:val="00FD5BBE"/>
    <w:rsid w:val="00FD6D9A"/>
    <w:rsid w:val="00FE02BA"/>
    <w:rsid w:val="00FE0B56"/>
    <w:rsid w:val="00FE187A"/>
    <w:rsid w:val="00FE1B5A"/>
    <w:rsid w:val="00FE2658"/>
    <w:rsid w:val="00FE2820"/>
    <w:rsid w:val="00FE2EC9"/>
    <w:rsid w:val="00FE40C5"/>
    <w:rsid w:val="00FE490C"/>
    <w:rsid w:val="00FE4A02"/>
    <w:rsid w:val="00FE557D"/>
    <w:rsid w:val="00FE59D9"/>
    <w:rsid w:val="00FE7652"/>
    <w:rsid w:val="00FF17E7"/>
    <w:rsid w:val="00FF1CAE"/>
    <w:rsid w:val="00FF2584"/>
    <w:rsid w:val="00FF28F1"/>
    <w:rsid w:val="00FF2950"/>
    <w:rsid w:val="00FF3880"/>
    <w:rsid w:val="00FF6867"/>
    <w:rsid w:val="00FF6BC6"/>
    <w:rsid w:val="00FF75F4"/>
    <w:rsid w:val="00FF770C"/>
    <w:rsid w:val="00FF79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23862F37-4276-9148-8CEF-F0A5A4AE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528C5"/>
    <w:pPr>
      <w:spacing w:before="120" w:after="120" w:line="240" w:lineRule="auto"/>
    </w:pPr>
  </w:style>
  <w:style w:type="paragraph" w:styleId="Heading1">
    <w:name w:val="heading 1"/>
    <w:aliases w:val="Chương"/>
    <w:basedOn w:val="Normal"/>
    <w:link w:val="Heading1Char"/>
    <w:uiPriority w:val="9"/>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811382"/>
    <w:pPr>
      <w:tabs>
        <w:tab w:val="left" w:pos="1560"/>
        <w:tab w:val="right" w:leader="dot" w:pos="9111"/>
      </w:tabs>
      <w:spacing w:line="360" w:lineRule="auto"/>
      <w:jc w:val="center"/>
    </w:pPr>
    <w:rPr>
      <w:b/>
      <w:sz w:val="32"/>
      <w:szCs w:val="32"/>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customStyle="1" w:styleId="ListParagraph1">
    <w:name w:val="List Paragraph1"/>
    <w:basedOn w:val="Normal"/>
    <w:uiPriority w:val="34"/>
    <w:qFormat/>
    <w:rsid w:val="00295D27"/>
    <w:pPr>
      <w:spacing w:before="0" w:after="200" w:line="276" w:lineRule="auto"/>
      <w:ind w:left="720"/>
      <w:contextualSpacing/>
    </w:pPr>
    <w:rPr>
      <w:rFonts w:eastAsia="Times New Roman" w:cs="Times New Roman"/>
    </w:rPr>
  </w:style>
  <w:style w:type="character" w:customStyle="1" w:styleId="x3jgonx">
    <w:name w:val="x3jgonx"/>
    <w:basedOn w:val="DefaultParagraphFont"/>
    <w:rsid w:val="00CC4404"/>
  </w:style>
  <w:style w:type="character" w:styleId="UnresolvedMention">
    <w:name w:val="Unresolved Mention"/>
    <w:basedOn w:val="DefaultParagraphFont"/>
    <w:uiPriority w:val="99"/>
    <w:semiHidden/>
    <w:unhideWhenUsed/>
    <w:rsid w:val="0086317D"/>
    <w:rPr>
      <w:color w:val="605E5C"/>
      <w:shd w:val="clear" w:color="auto" w:fill="E1DFDD"/>
    </w:rPr>
  </w:style>
  <w:style w:type="paragraph" w:styleId="Title">
    <w:name w:val="Title"/>
    <w:basedOn w:val="Normal"/>
    <w:next w:val="Normal"/>
    <w:link w:val="TitleChar"/>
    <w:uiPriority w:val="10"/>
    <w:qFormat/>
    <w:rsid w:val="007264AB"/>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4AB"/>
    <w:rPr>
      <w:rFonts w:asciiTheme="majorHAnsi" w:eastAsiaTheme="majorEastAsia" w:hAnsiTheme="majorHAnsi" w:cstheme="majorBidi"/>
      <w:spacing w:val="-10"/>
      <w:kern w:val="28"/>
      <w:sz w:val="56"/>
      <w:szCs w:val="56"/>
    </w:rPr>
  </w:style>
  <w:style w:type="paragraph" w:customStyle="1" w:styleId="p1">
    <w:name w:val="p1"/>
    <w:basedOn w:val="Normal"/>
    <w:rsid w:val="00AE0816"/>
    <w:pPr>
      <w:spacing w:before="100" w:beforeAutospacing="1" w:after="100" w:afterAutospacing="1"/>
    </w:pPr>
    <w:rPr>
      <w:rFonts w:eastAsia="Times New Roman" w:cs="Times New Roman"/>
    </w:rPr>
  </w:style>
  <w:style w:type="character" w:customStyle="1" w:styleId="s1">
    <w:name w:val="s1"/>
    <w:basedOn w:val="DefaultParagraphFont"/>
    <w:rsid w:val="00AE0816"/>
  </w:style>
  <w:style w:type="character" w:customStyle="1" w:styleId="apple-tab-span">
    <w:name w:val="apple-tab-span"/>
    <w:basedOn w:val="DefaultParagraphFont"/>
    <w:rsid w:val="00AE0816"/>
  </w:style>
  <w:style w:type="paragraph" w:customStyle="1" w:styleId="p2">
    <w:name w:val="p2"/>
    <w:basedOn w:val="Normal"/>
    <w:rsid w:val="00B93C25"/>
    <w:pPr>
      <w:spacing w:before="100" w:beforeAutospacing="1" w:after="100" w:afterAutospacing="1"/>
    </w:pPr>
    <w:rPr>
      <w:rFonts w:eastAsia="Times New Roman" w:cs="Times New Roman"/>
    </w:rPr>
  </w:style>
  <w:style w:type="paragraph" w:customStyle="1" w:styleId="Tables">
    <w:name w:val="Tables"/>
    <w:basedOn w:val="Nidungvnbn"/>
    <w:link w:val="TablesChar"/>
    <w:uiPriority w:val="4"/>
    <w:qFormat/>
    <w:rsid w:val="00686D19"/>
    <w:pPr>
      <w:ind w:firstLine="0"/>
      <w:jc w:val="center"/>
    </w:pPr>
    <w:rPr>
      <w:rFonts w:cs="Times New Roman"/>
    </w:rPr>
  </w:style>
  <w:style w:type="paragraph" w:customStyle="1" w:styleId="Figures">
    <w:name w:val="Figures"/>
    <w:basedOn w:val="Nidungvnbn"/>
    <w:link w:val="FiguresChar"/>
    <w:uiPriority w:val="4"/>
    <w:qFormat/>
    <w:rsid w:val="00B521BB"/>
    <w:pPr>
      <w:ind w:firstLine="0"/>
      <w:jc w:val="center"/>
    </w:pPr>
  </w:style>
  <w:style w:type="character" w:customStyle="1" w:styleId="TablesChar">
    <w:name w:val="Tables Char"/>
    <w:basedOn w:val="NidungvnbnChar"/>
    <w:link w:val="Tables"/>
    <w:uiPriority w:val="4"/>
    <w:rsid w:val="00686D19"/>
    <w:rPr>
      <w:rFonts w:cs="Times New Roman"/>
      <w:sz w:val="26"/>
      <w:szCs w:val="26"/>
    </w:rPr>
  </w:style>
  <w:style w:type="character" w:customStyle="1" w:styleId="FiguresChar">
    <w:name w:val="Figures Char"/>
    <w:basedOn w:val="NidungvnbnChar"/>
    <w:link w:val="Figures"/>
    <w:uiPriority w:val="4"/>
    <w:rsid w:val="00B521BB"/>
    <w:rPr>
      <w:sz w:val="26"/>
      <w:szCs w:val="26"/>
    </w:rPr>
  </w:style>
  <w:style w:type="character" w:styleId="HTMLCode">
    <w:name w:val="HTML Code"/>
    <w:basedOn w:val="DefaultParagraphFont"/>
    <w:uiPriority w:val="99"/>
    <w:semiHidden/>
    <w:unhideWhenUsed/>
    <w:rsid w:val="00A90D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4603999">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372166">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58748824">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3768315">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88625840">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15762881">
      <w:bodyDiv w:val="1"/>
      <w:marLeft w:val="0"/>
      <w:marRight w:val="0"/>
      <w:marTop w:val="0"/>
      <w:marBottom w:val="0"/>
      <w:divBdr>
        <w:top w:val="none" w:sz="0" w:space="0" w:color="auto"/>
        <w:left w:val="none" w:sz="0" w:space="0" w:color="auto"/>
        <w:bottom w:val="none" w:sz="0" w:space="0" w:color="auto"/>
        <w:right w:val="none" w:sz="0" w:space="0" w:color="auto"/>
      </w:divBdr>
    </w:div>
    <w:div w:id="118038622">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29780162">
      <w:bodyDiv w:val="1"/>
      <w:marLeft w:val="0"/>
      <w:marRight w:val="0"/>
      <w:marTop w:val="0"/>
      <w:marBottom w:val="0"/>
      <w:divBdr>
        <w:top w:val="none" w:sz="0" w:space="0" w:color="auto"/>
        <w:left w:val="none" w:sz="0" w:space="0" w:color="auto"/>
        <w:bottom w:val="none" w:sz="0" w:space="0" w:color="auto"/>
        <w:right w:val="none" w:sz="0" w:space="0" w:color="auto"/>
      </w:divBdr>
    </w:div>
    <w:div w:id="230234627">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7912118">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5205419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045716">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09481803">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3304002">
      <w:bodyDiv w:val="1"/>
      <w:marLeft w:val="0"/>
      <w:marRight w:val="0"/>
      <w:marTop w:val="0"/>
      <w:marBottom w:val="0"/>
      <w:divBdr>
        <w:top w:val="none" w:sz="0" w:space="0" w:color="auto"/>
        <w:left w:val="none" w:sz="0" w:space="0" w:color="auto"/>
        <w:bottom w:val="none" w:sz="0" w:space="0" w:color="auto"/>
        <w:right w:val="none" w:sz="0" w:space="0" w:color="auto"/>
      </w:divBdr>
    </w:div>
    <w:div w:id="424496611">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39108499">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56917507">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793682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29681617">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1751496">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6591715">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1574659">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2908768">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17302046">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3445736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64211575">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5248234">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5063865">
      <w:bodyDiv w:val="1"/>
      <w:marLeft w:val="0"/>
      <w:marRight w:val="0"/>
      <w:marTop w:val="0"/>
      <w:marBottom w:val="0"/>
      <w:divBdr>
        <w:top w:val="none" w:sz="0" w:space="0" w:color="auto"/>
        <w:left w:val="none" w:sz="0" w:space="0" w:color="auto"/>
        <w:bottom w:val="none" w:sz="0" w:space="0" w:color="auto"/>
        <w:right w:val="none" w:sz="0" w:space="0" w:color="auto"/>
      </w:divBdr>
    </w:div>
    <w:div w:id="706831833">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0115132">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3891820">
      <w:bodyDiv w:val="1"/>
      <w:marLeft w:val="0"/>
      <w:marRight w:val="0"/>
      <w:marTop w:val="0"/>
      <w:marBottom w:val="0"/>
      <w:divBdr>
        <w:top w:val="none" w:sz="0" w:space="0" w:color="auto"/>
        <w:left w:val="none" w:sz="0" w:space="0" w:color="auto"/>
        <w:bottom w:val="none" w:sz="0" w:space="0" w:color="auto"/>
        <w:right w:val="none" w:sz="0" w:space="0" w:color="auto"/>
      </w:divBdr>
    </w:div>
    <w:div w:id="734939140">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06404">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4419099">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4205864">
      <w:bodyDiv w:val="1"/>
      <w:marLeft w:val="0"/>
      <w:marRight w:val="0"/>
      <w:marTop w:val="0"/>
      <w:marBottom w:val="0"/>
      <w:divBdr>
        <w:top w:val="none" w:sz="0" w:space="0" w:color="auto"/>
        <w:left w:val="none" w:sz="0" w:space="0" w:color="auto"/>
        <w:bottom w:val="none" w:sz="0" w:space="0" w:color="auto"/>
        <w:right w:val="none" w:sz="0" w:space="0" w:color="auto"/>
      </w:divBdr>
    </w:div>
    <w:div w:id="774516085">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79639567">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29633294">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1941128">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74660656">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87571053">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4045104">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59267713">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137106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4865277">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2019631">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19882040">
      <w:bodyDiv w:val="1"/>
      <w:marLeft w:val="0"/>
      <w:marRight w:val="0"/>
      <w:marTop w:val="0"/>
      <w:marBottom w:val="0"/>
      <w:divBdr>
        <w:top w:val="none" w:sz="0" w:space="0" w:color="auto"/>
        <w:left w:val="none" w:sz="0" w:space="0" w:color="auto"/>
        <w:bottom w:val="none" w:sz="0" w:space="0" w:color="auto"/>
        <w:right w:val="none" w:sz="0" w:space="0" w:color="auto"/>
      </w:divBdr>
    </w:div>
    <w:div w:id="112002880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7771865">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361889">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7716851">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5895738">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8634005">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8412864">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051201">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09090255">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020734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2564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48098058">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7190542">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200452">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5833294">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6287478">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088224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0004975">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08911133">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6773179">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87155845">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0358794">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2885641">
      <w:bodyDiv w:val="1"/>
      <w:marLeft w:val="0"/>
      <w:marRight w:val="0"/>
      <w:marTop w:val="0"/>
      <w:marBottom w:val="0"/>
      <w:divBdr>
        <w:top w:val="none" w:sz="0" w:space="0" w:color="auto"/>
        <w:left w:val="none" w:sz="0" w:space="0" w:color="auto"/>
        <w:bottom w:val="none" w:sz="0" w:space="0" w:color="auto"/>
        <w:right w:val="none" w:sz="0" w:space="0" w:color="auto"/>
      </w:divBdr>
    </w:div>
    <w:div w:id="1646861301">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66594452">
      <w:bodyDiv w:val="1"/>
      <w:marLeft w:val="0"/>
      <w:marRight w:val="0"/>
      <w:marTop w:val="0"/>
      <w:marBottom w:val="0"/>
      <w:divBdr>
        <w:top w:val="none" w:sz="0" w:space="0" w:color="auto"/>
        <w:left w:val="none" w:sz="0" w:space="0" w:color="auto"/>
        <w:bottom w:val="none" w:sz="0" w:space="0" w:color="auto"/>
        <w:right w:val="none" w:sz="0" w:space="0" w:color="auto"/>
      </w:divBdr>
    </w:div>
    <w:div w:id="1667661528">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165735">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7542108">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15884145">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0109093">
      <w:bodyDiv w:val="1"/>
      <w:marLeft w:val="0"/>
      <w:marRight w:val="0"/>
      <w:marTop w:val="0"/>
      <w:marBottom w:val="0"/>
      <w:divBdr>
        <w:top w:val="none" w:sz="0" w:space="0" w:color="auto"/>
        <w:left w:val="none" w:sz="0" w:space="0" w:color="auto"/>
        <w:bottom w:val="none" w:sz="0" w:space="0" w:color="auto"/>
        <w:right w:val="none" w:sz="0" w:space="0" w:color="auto"/>
      </w:divBdr>
    </w:div>
    <w:div w:id="1800301426">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6389216">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144799">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56201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697719">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232688">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0552277">
      <w:bodyDiv w:val="1"/>
      <w:marLeft w:val="0"/>
      <w:marRight w:val="0"/>
      <w:marTop w:val="0"/>
      <w:marBottom w:val="0"/>
      <w:divBdr>
        <w:top w:val="none" w:sz="0" w:space="0" w:color="auto"/>
        <w:left w:val="none" w:sz="0" w:space="0" w:color="auto"/>
        <w:bottom w:val="none" w:sz="0" w:space="0" w:color="auto"/>
        <w:right w:val="none" w:sz="0" w:space="0" w:color="auto"/>
      </w:divBdr>
    </w:div>
    <w:div w:id="1902280302">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14119239">
      <w:bodyDiv w:val="1"/>
      <w:marLeft w:val="0"/>
      <w:marRight w:val="0"/>
      <w:marTop w:val="0"/>
      <w:marBottom w:val="0"/>
      <w:divBdr>
        <w:top w:val="none" w:sz="0" w:space="0" w:color="auto"/>
        <w:left w:val="none" w:sz="0" w:space="0" w:color="auto"/>
        <w:bottom w:val="none" w:sz="0" w:space="0" w:color="auto"/>
        <w:right w:val="none" w:sz="0" w:space="0" w:color="auto"/>
      </w:divBdr>
    </w:div>
    <w:div w:id="1925801037">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0692698">
      <w:bodyDiv w:val="1"/>
      <w:marLeft w:val="0"/>
      <w:marRight w:val="0"/>
      <w:marTop w:val="0"/>
      <w:marBottom w:val="0"/>
      <w:divBdr>
        <w:top w:val="none" w:sz="0" w:space="0" w:color="auto"/>
        <w:left w:val="none" w:sz="0" w:space="0" w:color="auto"/>
        <w:bottom w:val="none" w:sz="0" w:space="0" w:color="auto"/>
        <w:right w:val="none" w:sz="0" w:space="0" w:color="auto"/>
      </w:divBdr>
    </w:div>
    <w:div w:id="1932229722">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3954513">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508231">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673466">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190">
      <w:bodyDiv w:val="1"/>
      <w:marLeft w:val="0"/>
      <w:marRight w:val="0"/>
      <w:marTop w:val="0"/>
      <w:marBottom w:val="0"/>
      <w:divBdr>
        <w:top w:val="none" w:sz="0" w:space="0" w:color="auto"/>
        <w:left w:val="none" w:sz="0" w:space="0" w:color="auto"/>
        <w:bottom w:val="none" w:sz="0" w:space="0" w:color="auto"/>
        <w:right w:val="none" w:sz="0" w:space="0" w:color="auto"/>
      </w:divBdr>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7951494">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4722300">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5684132">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099598537">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7968784">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35058512">
      <w:bodyDiv w:val="1"/>
      <w:marLeft w:val="0"/>
      <w:marRight w:val="0"/>
      <w:marTop w:val="0"/>
      <w:marBottom w:val="0"/>
      <w:divBdr>
        <w:top w:val="none" w:sz="0" w:space="0" w:color="auto"/>
        <w:left w:val="none" w:sz="0" w:space="0" w:color="auto"/>
        <w:bottom w:val="none" w:sz="0" w:space="0" w:color="auto"/>
        <w:right w:val="none" w:sz="0" w:space="0" w:color="auto"/>
      </w:divBdr>
    </w:div>
    <w:div w:id="2139296038">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4425208">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eader" Target="header5.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MSM14</b:Tag>
    <b:SourceType>Book</b:SourceType>
    <b:Guid>{7C31A459-76DC-0D47-B668-E7CED083950C}</b:Guid>
    <b:Title>Information Security: Principles and Practices</b:Title>
    <b:Publisher>2nd ed. Pearson</b:Publisher>
    <b:Year>2014</b:Year>
    <b:Author>
      <b:Author>
        <b:Corporate>M. S. Merkow and J. Breithaupt</b:Corporate>
      </b:Author>
    </b:Author>
    <b:RefOrder>1</b:RefOrder>
  </b:Source>
  <b:Source>
    <b:Tag>JAn14</b:Tag>
    <b:SourceType>Book</b:SourceType>
    <b:Guid>{94AEF45A-1BE4-8A4B-BB5C-8E414475E5D9}</b:Guid>
    <b:Author>
      <b:Author>
        <b:Corporate>J. Andress</b:Corporate>
      </b:Author>
    </b:Author>
    <b:Title>The Basics of Information Security. Syngress (Elsevier)</b:Title>
    <b:Year>2014</b:Year>
    <b:RefOrder>2</b:RefOrder>
  </b:Source>
  <b:Source>
    <b:Tag>NPS16</b:Tag>
    <b:SourceType>Book</b:SourceType>
    <b:Guid>{08EF8414-E29B-8C4A-8CDA-9D2229531661}</b:Guid>
    <b:Author>
      <b:Author>
        <b:Corporate>N. P. Smart</b:Corporate>
      </b:Author>
    </b:Author>
    <b:Title>Cryptography Made Simple. Cham</b:Title>
    <b:Publisher>Switzerland: Springer</b:Publisher>
    <b:Year>2016</b:Year>
    <b:RefOrder>3</b:RefOrder>
  </b:Source>
  <b:Source>
    <b:Tag>CPP15</b:Tag>
    <b:SourceType>Book</b:SourceType>
    <b:Guid>{070F6F06-5A24-034D-B52C-5986E3907A4A}</b:Guid>
    <b:Author>
      <b:Author>
        <b:Corporate>C. P. Pfleeger, S. L. Pfleeger, and J. Margulies</b:Corporate>
      </b:Author>
    </b:Author>
    <b:Title>Security in Computing</b:Title>
    <b:City>5th ed. Upper Saddle River, NJ: Prentice Hall</b:City>
    <b:Year>2015</b:Year>
    <b:RefOrder>4</b:RefOrder>
  </b:Source>
  <b:Source>
    <b:Tag>DBa11</b:Tag>
    <b:SourceType>Book</b:SourceType>
    <b:Guid>{C918E387-7C11-3146-B4AA-D81E4BD145C8}</b:Guid>
    <b:Author>
      <b:Author>
        <b:Corporate>D. Basin, P. Schaller, and M. Schläpfer</b:Corporate>
      </b:Author>
    </b:Author>
    <b:Title>Applied Information Security. Berlin</b:Title>
    <b:Publisher>Germany: Springer</b:Publisher>
    <b:Year>2011</b:Year>
    <b:RefOrder>5</b:RefOrder>
  </b:Source>
  <b:Source>
    <b:Tag>Mic23</b:Tag>
    <b:SourceType>InternetSite</b:SourceType>
    <b:Guid>{73B3ECB4-3FC3-CD45-BAC6-E6687C4E0972}</b:Guid>
    <b:Author>
      <b:Author>
        <b:Corporate>Microsoft</b:Corporate>
      </b:Author>
    </b:Author>
    <b:Title>SetWindowsHookExA function (winuser.h),</b:Title>
    <b:URL>https://learn.microsoft.com/en-us/windows/win32/api/winuser/nf-winuser-setwindowshookexa</b:URL>
    <b:Year>2023</b:Year>
    <b:Month>September</b:Month>
    <b:Day>2</b:Day>
    <b:ProductionCompany>Microsoft Learn</b:ProductionCompany>
    <b:RefOrder>6</b:RefOrder>
  </b:Source>
  <b:Source>
    <b:Tag>Vie18</b:Tag>
    <b:SourceType>InternetSite</b:SourceType>
    <b:Guid>{1549C8B1-8D42-1F49-8545-95AD0957E723}</b:Guid>
    <b:Author>
      <b:Author>
        <b:Corporate>Vietnam National Assembly</b:Corporate>
      </b:Author>
    </b:Author>
    <b:Title>Law on Cybersecurity No. 24/2018/QH14</b:Title>
    <b:URL>https://vanban.chinhphu.vn/ </b:URL>
    <b:ProductionCompany>Government Electronic Information Portal</b:ProductionCompany>
    <b:Year>2018</b:Year>
    <b:RefOrder>7</b:RefOrder>
  </b:Source>
  <b:Source>
    <b:Tag>Joi20</b:Tag>
    <b:SourceType>InternetSite</b:SourceType>
    <b:Guid>{DD2DEE47-EF4A-AB4E-A62A-85153FD705D6}</b:Guid>
    <b:Author>
      <b:Author>
        <b:Corporate>Joint Task Force</b:Corporate>
      </b:Author>
    </b:Author>
    <b:Title>Security and Privacy Controls for Information Systems and Organizations</b:Title>
    <b:URL>https://doi.org/10.6028/NIST.SP.800-53r5</b:URL>
    <b:ProductionCompany>NIST Special Publication 800-53 Revision 5</b:ProductionCompany>
    <b:Year>2020</b:Year>
    <b:RefOrder>8</b:RefOrder>
  </b:Source>
  <b:Source>
    <b:Tag>Cou01</b:Tag>
    <b:SourceType>InternetSite</b:SourceType>
    <b:Guid>{7AC78D62-EB7A-D94B-A5FB-9A91D36946F6}</b:Guid>
    <b:Author>
      <b:Author>
        <b:Corporate>Council of Europe</b:Corporate>
      </b:Author>
    </b:Author>
    <b:Title>Convention on Cybercrime (Budapest Convention)</b:Title>
    <b:URL>https://rm.coe.int/1680081561</b:URL>
    <b:ProductionCompany>European Treaty Series - No. 185</b:ProductionCompany>
    <b:Year>2001</b:Year>
    <b:RefOrder>9</b:RefOrder>
  </b:Source>
</b:Sources>
</file>

<file path=customXml/itemProps1.xml><?xml version="1.0" encoding="utf-8"?>
<ds:datastoreItem xmlns:ds="http://schemas.openxmlformats.org/officeDocument/2006/customXml" ds:itemID="{349C4A42-D9FD-5342-9965-E45F68B9D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C:\Users\Asus\Downloads\TemplateCacMonDuAnVaThucTap_KhoaCNTT.dotx</Template>
  <TotalTime>122</TotalTime>
  <Pages>48</Pages>
  <Words>5391</Words>
  <Characters>30732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Hoàng Minh Lê</cp:lastModifiedBy>
  <cp:revision>521</cp:revision>
  <cp:lastPrinted>2026-03-14T15:02:00Z</cp:lastPrinted>
  <dcterms:created xsi:type="dcterms:W3CDTF">2026-03-14T15:02:00Z</dcterms:created>
  <dcterms:modified xsi:type="dcterms:W3CDTF">2026-04-22T16:18:00Z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